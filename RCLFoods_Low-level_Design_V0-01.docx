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4785C0" w14:textId="0015D847" w:rsidR="00AC776A" w:rsidRPr="009A7C9A" w:rsidRDefault="00562933" w:rsidP="00AC776A">
      <w:pPr>
        <w:tabs>
          <w:tab w:val="left" w:pos="1840"/>
        </w:tabs>
        <w:rPr>
          <w:rFonts w:eastAsia="MS PGothic"/>
          <w:b/>
          <w:color w:val="0072BC"/>
          <w:kern w:val="24"/>
          <w:sz w:val="24"/>
          <w:szCs w:val="24"/>
          <w:lang w:eastAsia="ja-JP"/>
        </w:rPr>
        <w:sectPr w:rsidR="00AC776A" w:rsidRPr="009A7C9A" w:rsidSect="00AC776A">
          <w:headerReference w:type="default" r:id="rId12"/>
          <w:footerReference w:type="default" r:id="rId13"/>
          <w:type w:val="evenPage"/>
          <w:pgSz w:w="11907" w:h="16839" w:code="9"/>
          <w:pgMar w:top="0" w:right="1134" w:bottom="0" w:left="0" w:header="709" w:footer="709" w:gutter="0"/>
          <w:cols w:space="708"/>
          <w:titlePg/>
          <w:docGrid w:linePitch="360"/>
        </w:sectPr>
      </w:pPr>
      <w:r w:rsidRPr="009A7C9A">
        <w:rPr>
          <w:noProof/>
        </w:rPr>
        <mc:AlternateContent>
          <mc:Choice Requires="wps">
            <w:drawing>
              <wp:anchor distT="45720" distB="45720" distL="114300" distR="114300" simplePos="0" relativeHeight="251658241" behindDoc="0" locked="0" layoutInCell="1" allowOverlap="1" wp14:anchorId="00CCA19D" wp14:editId="6F46DA72">
                <wp:simplePos x="0" y="0"/>
                <wp:positionH relativeFrom="column">
                  <wp:posOffset>314325</wp:posOffset>
                </wp:positionH>
                <wp:positionV relativeFrom="paragraph">
                  <wp:posOffset>1114425</wp:posOffset>
                </wp:positionV>
                <wp:extent cx="4975860" cy="5553075"/>
                <wp:effectExtent l="0" t="0" r="0" b="0"/>
                <wp:wrapSquare wrapText="bothSides"/>
                <wp:docPr id="516132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5553075"/>
                        </a:xfrm>
                        <a:prstGeom prst="rect">
                          <a:avLst/>
                        </a:prstGeom>
                        <a:noFill/>
                        <a:ln w="9525">
                          <a:noFill/>
                          <a:miter lim="800000"/>
                          <a:headEnd/>
                          <a:tailEnd/>
                        </a:ln>
                      </wps:spPr>
                      <wps:txbx>
                        <w:txbxContent>
                          <w:p w14:paraId="6EE5C949" w14:textId="77777777" w:rsidR="00F52D3B" w:rsidRPr="0028527E" w:rsidRDefault="00F52D3B" w:rsidP="00AC776A">
                            <w:pPr>
                              <w:pStyle w:val="NTTTB1"/>
                              <w:rPr>
                                <w:noProof w:val="0"/>
                                <w:color w:val="FFFFFF" w:themeColor="background1"/>
                                <w:szCs w:val="48"/>
                                <w:lang w:val="en-ZA"/>
                              </w:rPr>
                            </w:pPr>
                          </w:p>
                          <w:p w14:paraId="1FBD7CDC" w14:textId="0699E104" w:rsidR="00AC776A" w:rsidRPr="003C43A1" w:rsidRDefault="00AC776A" w:rsidP="00AC776A">
                            <w:pPr>
                              <w:pStyle w:val="NTTTB1"/>
                              <w:rPr>
                                <w:color w:val="FFFFFF" w:themeColor="background1"/>
                                <w:szCs w:val="48"/>
                                <w:lang w:val="en-ZA"/>
                              </w:rPr>
                            </w:pPr>
                            <w:r w:rsidRPr="0028527E">
                              <w:rPr>
                                <w:noProof w:val="0"/>
                                <w:color w:val="FFFFFF" w:themeColor="background1"/>
                                <w:szCs w:val="48"/>
                                <w:lang w:val="en-ZA"/>
                              </w:rPr>
                              <w:fldChar w:fldCharType="begin"/>
                            </w:r>
                            <w:r w:rsidRPr="003C43A1">
                              <w:rPr>
                                <w:noProof w:val="0"/>
                                <w:color w:val="FFFFFF" w:themeColor="background1"/>
                                <w:szCs w:val="48"/>
                                <w:lang w:val="en-ZA"/>
                              </w:rPr>
                              <w:instrText xml:space="preserve"> DOCPROPERTY  DocType  \* MERGEFORMAT </w:instrText>
                            </w:r>
                            <w:r w:rsidRPr="0028527E">
                              <w:rPr>
                                <w:noProof w:val="0"/>
                                <w:color w:val="FFFFFF" w:themeColor="background1"/>
                                <w:szCs w:val="48"/>
                                <w:lang w:val="en-ZA"/>
                              </w:rPr>
                              <w:fldChar w:fldCharType="separate"/>
                            </w:r>
                            <w:r w:rsidR="00E402DB">
                              <w:rPr>
                                <w:color w:val="FFFFFF" w:themeColor="background1"/>
                                <w:szCs w:val="48"/>
                                <w:lang w:val="en-ZA"/>
                              </w:rPr>
                              <w:t>Design Document</w:t>
                            </w:r>
                            <w:r w:rsidRPr="0028527E">
                              <w:rPr>
                                <w:noProof w:val="0"/>
                                <w:color w:val="FFFFFF" w:themeColor="background1"/>
                                <w:szCs w:val="48"/>
                                <w:lang w:val="en-ZA"/>
                              </w:rPr>
                              <w:fldChar w:fldCharType="end"/>
                            </w:r>
                          </w:p>
                          <w:p w14:paraId="1D40F54B" w14:textId="77777777" w:rsidR="00AC776A" w:rsidRPr="003C43A1" w:rsidRDefault="00AC776A" w:rsidP="00AC776A">
                            <w:pPr>
                              <w:pStyle w:val="NTTTB3"/>
                              <w:rPr>
                                <w:lang w:val="en-ZA"/>
                              </w:rPr>
                            </w:pPr>
                          </w:p>
                          <w:sdt>
                            <w:sdtPr>
                              <w:rPr>
                                <w:color w:val="FFFFFF" w:themeColor="background1"/>
                                <w:lang w:val="en-ZA"/>
                              </w:rPr>
                              <w:alias w:val="Title"/>
                              <w:tag w:val=""/>
                              <w:id w:val="-708871629"/>
                              <w:placeholder>
                                <w:docPart w:val="EBE5E960CFB641DFB59C54B3DE31EDD3"/>
                              </w:placeholder>
                              <w:dataBinding w:prefixMappings="xmlns:ns0='http://purl.org/dc/elements/1.1/' xmlns:ns1='http://schemas.openxmlformats.org/package/2006/metadata/core-properties' " w:xpath="/ns1:coreProperties[1]/ns0:title[1]" w:storeItemID="{6C3C8BC8-F283-45AE-878A-BAB7291924A1}"/>
                              <w:text/>
                            </w:sdtPr>
                            <w:sdtContent>
                              <w:p w14:paraId="19E58D82" w14:textId="0B2605BC" w:rsidR="00AC776A" w:rsidRPr="003C43A1" w:rsidRDefault="00F17139" w:rsidP="00AC776A">
                                <w:pPr>
                                  <w:pStyle w:val="NTTTB1"/>
                                  <w:rPr>
                                    <w:color w:val="FFFFFF" w:themeColor="background1"/>
                                    <w:lang w:val="en-ZA"/>
                                  </w:rPr>
                                </w:pPr>
                                <w:r w:rsidRPr="003C43A1">
                                  <w:rPr>
                                    <w:color w:val="FFFFFF" w:themeColor="background1"/>
                                    <w:lang w:val="en-ZA"/>
                                  </w:rPr>
                                  <w:t>Low-level Design Document</w:t>
                                </w:r>
                              </w:p>
                            </w:sdtContent>
                          </w:sdt>
                          <w:p w14:paraId="28BCD3E0" w14:textId="66C242BD" w:rsidR="00AC776A" w:rsidRPr="003C43A1" w:rsidRDefault="00406FBF" w:rsidP="00AC776A">
                            <w:pPr>
                              <w:spacing w:before="240" w:line="240" w:lineRule="auto"/>
                              <w:rPr>
                                <w:color w:val="FFFFFF" w:themeColor="background1"/>
                                <w:sz w:val="40"/>
                                <w:szCs w:val="32"/>
                                <w:lang w:val="en-ZA"/>
                              </w:rPr>
                            </w:pPr>
                            <w:r w:rsidRPr="003C43A1">
                              <w:rPr>
                                <w:color w:val="FFFFFF" w:themeColor="background1"/>
                                <w:sz w:val="40"/>
                                <w:szCs w:val="32"/>
                                <w:lang w:val="en-ZA"/>
                              </w:rPr>
                              <w:t>RCL Foods</w:t>
                            </w:r>
                          </w:p>
                          <w:p w14:paraId="2C7B6095" w14:textId="77777777" w:rsidR="00AC776A" w:rsidRPr="003C43A1" w:rsidRDefault="00AC776A" w:rsidP="00AC776A">
                            <w:pPr>
                              <w:spacing w:before="240" w:line="240" w:lineRule="auto"/>
                              <w:rPr>
                                <w:color w:val="FFFFFF" w:themeColor="background1"/>
                                <w:sz w:val="40"/>
                                <w:szCs w:val="32"/>
                                <w:lang w:val="en-ZA"/>
                              </w:rPr>
                            </w:pPr>
                          </w:p>
                          <w:p w14:paraId="535C63F7" w14:textId="77777777" w:rsidR="00AC776A" w:rsidRPr="003C43A1" w:rsidRDefault="00AC776A" w:rsidP="00AC776A">
                            <w:pPr>
                              <w:spacing w:before="240" w:line="240" w:lineRule="auto"/>
                              <w:rPr>
                                <w:color w:val="FFFFFF" w:themeColor="background1"/>
                                <w:sz w:val="40"/>
                                <w:szCs w:val="32"/>
                                <w:lang w:val="en-ZA"/>
                              </w:rPr>
                            </w:pPr>
                          </w:p>
                          <w:p w14:paraId="6C9149F6" w14:textId="77777777" w:rsidR="00AC776A" w:rsidRPr="003C43A1" w:rsidRDefault="00AC776A" w:rsidP="00AC776A">
                            <w:pPr>
                              <w:spacing w:before="240" w:line="240" w:lineRule="auto"/>
                              <w:rPr>
                                <w:color w:val="FFFFFF" w:themeColor="background1"/>
                                <w:sz w:val="40"/>
                                <w:szCs w:val="32"/>
                                <w:lang w:val="en-ZA"/>
                              </w:rPr>
                            </w:pPr>
                          </w:p>
                          <w:p w14:paraId="406BCFB0" w14:textId="77777777" w:rsidR="00AC776A" w:rsidRPr="003C43A1" w:rsidRDefault="00AC776A" w:rsidP="00AC776A">
                            <w:pPr>
                              <w:spacing w:before="240" w:line="240" w:lineRule="auto"/>
                              <w:rPr>
                                <w:color w:val="FFFFFF" w:themeColor="background1"/>
                                <w:sz w:val="40"/>
                                <w:szCs w:val="32"/>
                                <w:lang w:val="en-ZA"/>
                              </w:rPr>
                            </w:pPr>
                          </w:p>
                          <w:p w14:paraId="4B0FB75F" w14:textId="77777777" w:rsidR="00AC776A" w:rsidRPr="003C43A1" w:rsidRDefault="00AC776A" w:rsidP="00AC776A">
                            <w:pPr>
                              <w:spacing w:before="240" w:line="240" w:lineRule="auto"/>
                              <w:rPr>
                                <w:color w:val="FFFFFF" w:themeColor="background1"/>
                                <w:sz w:val="40"/>
                                <w:szCs w:val="32"/>
                                <w:lang w:val="en-ZA"/>
                              </w:rPr>
                            </w:pPr>
                          </w:p>
                          <w:p w14:paraId="0AA44703" w14:textId="77777777" w:rsidR="00AC776A" w:rsidRPr="003C43A1" w:rsidRDefault="00AC776A" w:rsidP="00AC776A">
                            <w:pPr>
                              <w:spacing w:before="240" w:line="240" w:lineRule="auto"/>
                              <w:rPr>
                                <w:color w:val="FFFFFF" w:themeColor="background1"/>
                                <w:sz w:val="40"/>
                                <w:szCs w:val="32"/>
                                <w:lang w:val="en-ZA"/>
                              </w:rPr>
                            </w:pPr>
                          </w:p>
                          <w:p w14:paraId="726CFEA6" w14:textId="77777777" w:rsidR="00723671" w:rsidRPr="003C43A1" w:rsidRDefault="00723671" w:rsidP="00AC776A">
                            <w:pPr>
                              <w:spacing w:before="240" w:line="240" w:lineRule="auto"/>
                              <w:rPr>
                                <w:color w:val="FFFFFF" w:themeColor="background1"/>
                                <w:sz w:val="40"/>
                                <w:szCs w:val="32"/>
                                <w:lang w:val="en-ZA"/>
                              </w:rPr>
                            </w:pPr>
                          </w:p>
                          <w:p w14:paraId="7CFA301B" w14:textId="77777777" w:rsidR="00AC776A" w:rsidRPr="003C43A1" w:rsidRDefault="00AC776A" w:rsidP="00AC776A">
                            <w:pPr>
                              <w:spacing w:before="240" w:line="240" w:lineRule="auto"/>
                              <w:rPr>
                                <w:color w:val="FFFFFF" w:themeColor="background1"/>
                                <w:sz w:val="40"/>
                                <w:szCs w:val="32"/>
                                <w:lang w:val="en-ZA"/>
                              </w:rPr>
                            </w:pPr>
                          </w:p>
                          <w:p w14:paraId="1D4B17D3" w14:textId="77777777" w:rsidR="00AC776A" w:rsidRPr="003C43A1" w:rsidRDefault="00AC776A" w:rsidP="00AC776A">
                            <w:pPr>
                              <w:spacing w:before="240" w:line="240" w:lineRule="auto"/>
                              <w:rPr>
                                <w:color w:val="FFFFFF" w:themeColor="background1"/>
                                <w:sz w:val="40"/>
                                <w:szCs w:val="32"/>
                                <w:lang w:val="en-ZA"/>
                              </w:rPr>
                            </w:pPr>
                          </w:p>
                          <w:p w14:paraId="15D6281F" w14:textId="77777777" w:rsidR="00A05F98" w:rsidRPr="003C43A1" w:rsidRDefault="00A05F98" w:rsidP="00AC776A">
                            <w:pPr>
                              <w:spacing w:before="240" w:line="240" w:lineRule="auto"/>
                              <w:rPr>
                                <w:color w:val="FFFFFF" w:themeColor="background1"/>
                                <w:sz w:val="44"/>
                                <w:szCs w:val="36"/>
                                <w:lang w:val="en-ZA"/>
                              </w:rPr>
                            </w:pPr>
                          </w:p>
                          <w:p w14:paraId="5C63DB49" w14:textId="77777777" w:rsidR="00AC776A" w:rsidRPr="003C43A1" w:rsidRDefault="00AC776A" w:rsidP="00AC776A">
                            <w:pPr>
                              <w:spacing w:before="240" w:line="240" w:lineRule="auto"/>
                              <w:rPr>
                                <w:color w:val="FFFFFF" w:themeColor="background1"/>
                                <w:lang w:val="en-ZA"/>
                              </w:rPr>
                            </w:pPr>
                          </w:p>
                          <w:p w14:paraId="32844EC3" w14:textId="77777777" w:rsidR="00AC776A" w:rsidRPr="003C43A1" w:rsidRDefault="00AC776A" w:rsidP="00AC776A">
                            <w:pPr>
                              <w:spacing w:before="240" w:line="240" w:lineRule="auto"/>
                              <w:rPr>
                                <w:color w:val="FFFFFF" w:themeColor="background1"/>
                                <w:lang w:val="en-ZA"/>
                              </w:rPr>
                            </w:pPr>
                          </w:p>
                          <w:p w14:paraId="3E11D53C" w14:textId="77777777" w:rsidR="00AC776A" w:rsidRPr="003C43A1" w:rsidRDefault="00AC776A" w:rsidP="00AC776A">
                            <w:pPr>
                              <w:spacing w:before="240" w:line="240" w:lineRule="auto"/>
                              <w:rPr>
                                <w:rFonts w:ascii="Georgia" w:hAnsi="Georgia"/>
                                <w:color w:val="FFFFFF" w:themeColor="background1"/>
                                <w:lang w:val="en-ZA"/>
                              </w:rPr>
                            </w:pPr>
                          </w:p>
                          <w:p w14:paraId="466F3CC1" w14:textId="77777777" w:rsidR="00AC776A" w:rsidRPr="003C43A1" w:rsidRDefault="00AC776A" w:rsidP="00AC776A">
                            <w:pPr>
                              <w:spacing w:before="240" w:line="240" w:lineRule="auto"/>
                              <w:rPr>
                                <w:rFonts w:ascii="Georgia" w:hAnsi="Georgia"/>
                                <w:color w:val="FFFFFF" w:themeColor="background1"/>
                                <w:lang w:val="en-Z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CA19D" id="_x0000_t202" coordsize="21600,21600" o:spt="202" path="m,l,21600r21600,l21600,xe">
                <v:stroke joinstyle="miter"/>
                <v:path gradientshapeok="t" o:connecttype="rect"/>
              </v:shapetype>
              <v:shape id="Text Box 2" o:spid="_x0000_s1026" type="#_x0000_t202" style="position:absolute;margin-left:24.75pt;margin-top:87.75pt;width:391.8pt;height:437.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" filled="f" stroked="f">
                <v:textbox>
                  <w:txbxContent>
                    <w:p w14:paraId="6EE5C949" w14:textId="77777777" w:rsidR="00F52D3B" w:rsidRPr="0028527E" w:rsidRDefault="00F52D3B" w:rsidP="00AC776A">
                      <w:pPr>
                        <w:pStyle w:val="NTTTB1"/>
                        <w:rPr>
                          <w:noProof w:val="0"/>
                          <w:color w:val="FFFFFF" w:themeColor="background1"/>
                          <w:szCs w:val="48"/>
                          <w:lang w:val="en-ZA"/>
                        </w:rPr>
                      </w:pPr>
                    </w:p>
                    <w:p w14:paraId="1FBD7CDC" w14:textId="0699E104" w:rsidR="00AC776A" w:rsidRPr="003C43A1" w:rsidRDefault="00AC776A" w:rsidP="00AC776A">
                      <w:pPr>
                        <w:pStyle w:val="NTTTB1"/>
                        <w:rPr>
                          <w:color w:val="FFFFFF" w:themeColor="background1"/>
                          <w:szCs w:val="48"/>
                          <w:lang w:val="en-ZA"/>
                        </w:rPr>
                      </w:pPr>
                      <w:r w:rsidRPr="0028527E">
                        <w:rPr>
                          <w:noProof w:val="0"/>
                          <w:color w:val="FFFFFF" w:themeColor="background1"/>
                          <w:szCs w:val="48"/>
                          <w:lang w:val="en-ZA"/>
                        </w:rPr>
                        <w:fldChar w:fldCharType="begin"/>
                      </w:r>
                      <w:r w:rsidRPr="003C43A1">
                        <w:rPr>
                          <w:noProof w:val="0"/>
                          <w:color w:val="FFFFFF" w:themeColor="background1"/>
                          <w:szCs w:val="48"/>
                          <w:lang w:val="en-ZA"/>
                        </w:rPr>
                        <w:instrText xml:space="preserve"> DOCPROPERTY  DocType  \* MERGEFORMAT </w:instrText>
                      </w:r>
                      <w:r w:rsidRPr="0028527E">
                        <w:rPr>
                          <w:noProof w:val="0"/>
                          <w:color w:val="FFFFFF" w:themeColor="background1"/>
                          <w:szCs w:val="48"/>
                          <w:lang w:val="en-ZA"/>
                        </w:rPr>
                        <w:fldChar w:fldCharType="separate"/>
                      </w:r>
                      <w:r w:rsidR="00E402DB">
                        <w:rPr>
                          <w:color w:val="FFFFFF" w:themeColor="background1"/>
                          <w:szCs w:val="48"/>
                          <w:lang w:val="en-ZA"/>
                        </w:rPr>
                        <w:t>Design Document</w:t>
                      </w:r>
                      <w:r w:rsidRPr="0028527E">
                        <w:rPr>
                          <w:noProof w:val="0"/>
                          <w:color w:val="FFFFFF" w:themeColor="background1"/>
                          <w:szCs w:val="48"/>
                          <w:lang w:val="en-ZA"/>
                        </w:rPr>
                        <w:fldChar w:fldCharType="end"/>
                      </w:r>
                    </w:p>
                    <w:p w14:paraId="1D40F54B" w14:textId="77777777" w:rsidR="00AC776A" w:rsidRPr="003C43A1" w:rsidRDefault="00AC776A" w:rsidP="00AC776A">
                      <w:pPr>
                        <w:pStyle w:val="NTTTB3"/>
                        <w:rPr>
                          <w:lang w:val="en-ZA"/>
                        </w:rPr>
                      </w:pPr>
                    </w:p>
                    <w:sdt>
                      <w:sdtPr>
                        <w:rPr>
                          <w:color w:val="FFFFFF" w:themeColor="background1"/>
                          <w:lang w:val="en-ZA"/>
                        </w:rPr>
                        <w:alias w:val="Title"/>
                        <w:tag w:val=""/>
                        <w:id w:val="-708871629"/>
                        <w:placeholder>
                          <w:docPart w:val="EBE5E960CFB641DFB59C54B3DE31EDD3"/>
                        </w:placeholder>
                        <w:dataBinding w:prefixMappings="xmlns:ns0='http://purl.org/dc/elements/1.1/' xmlns:ns1='http://schemas.openxmlformats.org/package/2006/metadata/core-properties' " w:xpath="/ns1:coreProperties[1]/ns0:title[1]" w:storeItemID="{6C3C8BC8-F283-45AE-878A-BAB7291924A1}"/>
                        <w:text/>
                      </w:sdtPr>
                      <w:sdtContent>
                        <w:p w14:paraId="19E58D82" w14:textId="0B2605BC" w:rsidR="00AC776A" w:rsidRPr="003C43A1" w:rsidRDefault="00F17139" w:rsidP="00AC776A">
                          <w:pPr>
                            <w:pStyle w:val="NTTTB1"/>
                            <w:rPr>
                              <w:color w:val="FFFFFF" w:themeColor="background1"/>
                              <w:lang w:val="en-ZA"/>
                            </w:rPr>
                          </w:pPr>
                          <w:r w:rsidRPr="003C43A1">
                            <w:rPr>
                              <w:color w:val="FFFFFF" w:themeColor="background1"/>
                              <w:lang w:val="en-ZA"/>
                            </w:rPr>
                            <w:t>Low-level Design Document</w:t>
                          </w:r>
                        </w:p>
                      </w:sdtContent>
                    </w:sdt>
                    <w:p w14:paraId="28BCD3E0" w14:textId="66C242BD" w:rsidR="00AC776A" w:rsidRPr="003C43A1" w:rsidRDefault="00406FBF" w:rsidP="00AC776A">
                      <w:pPr>
                        <w:spacing w:before="240" w:line="240" w:lineRule="auto"/>
                        <w:rPr>
                          <w:color w:val="FFFFFF" w:themeColor="background1"/>
                          <w:sz w:val="40"/>
                          <w:szCs w:val="32"/>
                          <w:lang w:val="en-ZA"/>
                        </w:rPr>
                      </w:pPr>
                      <w:r w:rsidRPr="003C43A1">
                        <w:rPr>
                          <w:color w:val="FFFFFF" w:themeColor="background1"/>
                          <w:sz w:val="40"/>
                          <w:szCs w:val="32"/>
                          <w:lang w:val="en-ZA"/>
                        </w:rPr>
                        <w:t>RCL Foods</w:t>
                      </w:r>
                    </w:p>
                    <w:p w14:paraId="2C7B6095" w14:textId="77777777" w:rsidR="00AC776A" w:rsidRPr="003C43A1" w:rsidRDefault="00AC776A" w:rsidP="00AC776A">
                      <w:pPr>
                        <w:spacing w:before="240" w:line="240" w:lineRule="auto"/>
                        <w:rPr>
                          <w:color w:val="FFFFFF" w:themeColor="background1"/>
                          <w:sz w:val="40"/>
                          <w:szCs w:val="32"/>
                          <w:lang w:val="en-ZA"/>
                        </w:rPr>
                      </w:pPr>
                    </w:p>
                    <w:p w14:paraId="535C63F7" w14:textId="77777777" w:rsidR="00AC776A" w:rsidRPr="003C43A1" w:rsidRDefault="00AC776A" w:rsidP="00AC776A">
                      <w:pPr>
                        <w:spacing w:before="240" w:line="240" w:lineRule="auto"/>
                        <w:rPr>
                          <w:color w:val="FFFFFF" w:themeColor="background1"/>
                          <w:sz w:val="40"/>
                          <w:szCs w:val="32"/>
                          <w:lang w:val="en-ZA"/>
                        </w:rPr>
                      </w:pPr>
                    </w:p>
                    <w:p w14:paraId="6C9149F6" w14:textId="77777777" w:rsidR="00AC776A" w:rsidRPr="003C43A1" w:rsidRDefault="00AC776A" w:rsidP="00AC776A">
                      <w:pPr>
                        <w:spacing w:before="240" w:line="240" w:lineRule="auto"/>
                        <w:rPr>
                          <w:color w:val="FFFFFF" w:themeColor="background1"/>
                          <w:sz w:val="40"/>
                          <w:szCs w:val="32"/>
                          <w:lang w:val="en-ZA"/>
                        </w:rPr>
                      </w:pPr>
                    </w:p>
                    <w:p w14:paraId="406BCFB0" w14:textId="77777777" w:rsidR="00AC776A" w:rsidRPr="003C43A1" w:rsidRDefault="00AC776A" w:rsidP="00AC776A">
                      <w:pPr>
                        <w:spacing w:before="240" w:line="240" w:lineRule="auto"/>
                        <w:rPr>
                          <w:color w:val="FFFFFF" w:themeColor="background1"/>
                          <w:sz w:val="40"/>
                          <w:szCs w:val="32"/>
                          <w:lang w:val="en-ZA"/>
                        </w:rPr>
                      </w:pPr>
                    </w:p>
                    <w:p w14:paraId="4B0FB75F" w14:textId="77777777" w:rsidR="00AC776A" w:rsidRPr="003C43A1" w:rsidRDefault="00AC776A" w:rsidP="00AC776A">
                      <w:pPr>
                        <w:spacing w:before="240" w:line="240" w:lineRule="auto"/>
                        <w:rPr>
                          <w:color w:val="FFFFFF" w:themeColor="background1"/>
                          <w:sz w:val="40"/>
                          <w:szCs w:val="32"/>
                          <w:lang w:val="en-ZA"/>
                        </w:rPr>
                      </w:pPr>
                    </w:p>
                    <w:p w14:paraId="0AA44703" w14:textId="77777777" w:rsidR="00AC776A" w:rsidRPr="003C43A1" w:rsidRDefault="00AC776A" w:rsidP="00AC776A">
                      <w:pPr>
                        <w:spacing w:before="240" w:line="240" w:lineRule="auto"/>
                        <w:rPr>
                          <w:color w:val="FFFFFF" w:themeColor="background1"/>
                          <w:sz w:val="40"/>
                          <w:szCs w:val="32"/>
                          <w:lang w:val="en-ZA"/>
                        </w:rPr>
                      </w:pPr>
                    </w:p>
                    <w:p w14:paraId="726CFEA6" w14:textId="77777777" w:rsidR="00723671" w:rsidRPr="003C43A1" w:rsidRDefault="00723671" w:rsidP="00AC776A">
                      <w:pPr>
                        <w:spacing w:before="240" w:line="240" w:lineRule="auto"/>
                        <w:rPr>
                          <w:color w:val="FFFFFF" w:themeColor="background1"/>
                          <w:sz w:val="40"/>
                          <w:szCs w:val="32"/>
                          <w:lang w:val="en-ZA"/>
                        </w:rPr>
                      </w:pPr>
                    </w:p>
                    <w:p w14:paraId="7CFA301B" w14:textId="77777777" w:rsidR="00AC776A" w:rsidRPr="003C43A1" w:rsidRDefault="00AC776A" w:rsidP="00AC776A">
                      <w:pPr>
                        <w:spacing w:before="240" w:line="240" w:lineRule="auto"/>
                        <w:rPr>
                          <w:color w:val="FFFFFF" w:themeColor="background1"/>
                          <w:sz w:val="40"/>
                          <w:szCs w:val="32"/>
                          <w:lang w:val="en-ZA"/>
                        </w:rPr>
                      </w:pPr>
                    </w:p>
                    <w:p w14:paraId="1D4B17D3" w14:textId="77777777" w:rsidR="00AC776A" w:rsidRPr="003C43A1" w:rsidRDefault="00AC776A" w:rsidP="00AC776A">
                      <w:pPr>
                        <w:spacing w:before="240" w:line="240" w:lineRule="auto"/>
                        <w:rPr>
                          <w:color w:val="FFFFFF" w:themeColor="background1"/>
                          <w:sz w:val="40"/>
                          <w:szCs w:val="32"/>
                          <w:lang w:val="en-ZA"/>
                        </w:rPr>
                      </w:pPr>
                    </w:p>
                    <w:p w14:paraId="15D6281F" w14:textId="77777777" w:rsidR="00A05F98" w:rsidRPr="003C43A1" w:rsidRDefault="00A05F98" w:rsidP="00AC776A">
                      <w:pPr>
                        <w:spacing w:before="240" w:line="240" w:lineRule="auto"/>
                        <w:rPr>
                          <w:color w:val="FFFFFF" w:themeColor="background1"/>
                          <w:sz w:val="44"/>
                          <w:szCs w:val="36"/>
                          <w:lang w:val="en-ZA"/>
                        </w:rPr>
                      </w:pPr>
                    </w:p>
                    <w:p w14:paraId="5C63DB49" w14:textId="77777777" w:rsidR="00AC776A" w:rsidRPr="003C43A1" w:rsidRDefault="00AC776A" w:rsidP="00AC776A">
                      <w:pPr>
                        <w:spacing w:before="240" w:line="240" w:lineRule="auto"/>
                        <w:rPr>
                          <w:color w:val="FFFFFF" w:themeColor="background1"/>
                          <w:lang w:val="en-ZA"/>
                        </w:rPr>
                      </w:pPr>
                    </w:p>
                    <w:p w14:paraId="32844EC3" w14:textId="77777777" w:rsidR="00AC776A" w:rsidRPr="003C43A1" w:rsidRDefault="00AC776A" w:rsidP="00AC776A">
                      <w:pPr>
                        <w:spacing w:before="240" w:line="240" w:lineRule="auto"/>
                        <w:rPr>
                          <w:color w:val="FFFFFF" w:themeColor="background1"/>
                          <w:lang w:val="en-ZA"/>
                        </w:rPr>
                      </w:pPr>
                    </w:p>
                    <w:p w14:paraId="3E11D53C" w14:textId="77777777" w:rsidR="00AC776A" w:rsidRPr="003C43A1" w:rsidRDefault="00AC776A" w:rsidP="00AC776A">
                      <w:pPr>
                        <w:spacing w:before="240" w:line="240" w:lineRule="auto"/>
                        <w:rPr>
                          <w:rFonts w:ascii="Georgia" w:hAnsi="Georgia"/>
                          <w:color w:val="FFFFFF" w:themeColor="background1"/>
                          <w:lang w:val="en-ZA"/>
                        </w:rPr>
                      </w:pPr>
                    </w:p>
                    <w:p w14:paraId="466F3CC1" w14:textId="77777777" w:rsidR="00AC776A" w:rsidRPr="003C43A1" w:rsidRDefault="00AC776A" w:rsidP="00AC776A">
                      <w:pPr>
                        <w:spacing w:before="240" w:line="240" w:lineRule="auto"/>
                        <w:rPr>
                          <w:rFonts w:ascii="Georgia" w:hAnsi="Georgia"/>
                          <w:color w:val="FFFFFF" w:themeColor="background1"/>
                          <w:lang w:val="en-ZA"/>
                        </w:rPr>
                      </w:pPr>
                    </w:p>
                  </w:txbxContent>
                </v:textbox>
                <w10:wrap type="square"/>
              </v:shape>
            </w:pict>
          </mc:Fallback>
        </mc:AlternateContent>
      </w:r>
      <w:r w:rsidR="003636E8" w:rsidRPr="009A7C9A">
        <w:rPr>
          <w:noProof/>
        </w:rPr>
        <mc:AlternateContent>
          <mc:Choice Requires="wpg">
            <w:drawing>
              <wp:anchor distT="0" distB="0" distL="114300" distR="114300" simplePos="0" relativeHeight="251658240" behindDoc="0" locked="0" layoutInCell="1" allowOverlap="1" wp14:anchorId="7633DE79" wp14:editId="43C12B3C">
                <wp:simplePos x="0" y="0"/>
                <wp:positionH relativeFrom="column">
                  <wp:posOffset>-114646</wp:posOffset>
                </wp:positionH>
                <wp:positionV relativeFrom="paragraph">
                  <wp:posOffset>-1057275</wp:posOffset>
                </wp:positionV>
                <wp:extent cx="7710541" cy="11978640"/>
                <wp:effectExtent l="0" t="0" r="5080" b="3810"/>
                <wp:wrapNone/>
                <wp:docPr id="2" name="object 2"/>
                <wp:cNvGraphicFramePr/>
                <a:graphic xmlns:a="http://schemas.openxmlformats.org/drawingml/2006/main">
                  <a:graphicData uri="http://schemas.microsoft.com/office/word/2010/wordprocessingGroup">
                    <wpg:wgp>
                      <wpg:cNvGrpSpPr/>
                      <wpg:grpSpPr>
                        <a:xfrm>
                          <a:off x="0" y="0"/>
                          <a:ext cx="7710541" cy="11978640"/>
                          <a:chOff x="-66289" y="-624441"/>
                          <a:chExt cx="7626281" cy="11263689"/>
                        </a:xfrm>
                      </wpg:grpSpPr>
                      <pic:pic xmlns:pic="http://schemas.openxmlformats.org/drawingml/2006/picture">
                        <pic:nvPicPr>
                          <pic:cNvPr id="1784015143" name="object 3"/>
                          <pic:cNvPicPr/>
                        </pic:nvPicPr>
                        <pic:blipFill>
                          <a:blip r:embed="rId14" cstate="print"/>
                          <a:stretch>
                            <a:fillRect/>
                          </a:stretch>
                        </pic:blipFill>
                        <pic:spPr>
                          <a:xfrm>
                            <a:off x="0" y="-52755"/>
                            <a:ext cx="7559992" cy="10692003"/>
                          </a:xfrm>
                          <a:prstGeom prst="rect">
                            <a:avLst/>
                          </a:prstGeom>
                        </pic:spPr>
                      </pic:pic>
                      <wps:wsp>
                        <wps:cNvPr id="2101459091" name="object 4"/>
                        <wps:cNvSpPr/>
                        <wps:spPr>
                          <a:xfrm>
                            <a:off x="-66289" y="-624441"/>
                            <a:ext cx="7560309" cy="1110284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070F26">
                              <a:alpha val="29998"/>
                            </a:srgbClr>
                          </a:solid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359DBA6F">
              <v:group id="object 2" style="position:absolute;margin-left:-9.05pt;margin-top:-83.25pt;width:607.15pt;height:943.2pt;z-index:251658240;mso-width-relative:margin;mso-height-relative:margin" coordsize="76262,112636" coordorigin="-662,-6244" o:spid="_x0000_s1026" w14:anchorId="114904F9"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bject 3" style="position:absolute;top:-527;width:75599;height:10691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">
                  <v:imagedata o:title="" r:id="rId15"/>
                </v:shape>
                <v:shape id="object 4" style="position:absolute;left:-662;top:-6244;width:75602;height:111027;visibility:visible;mso-wrap-style:square;v-text-anchor:top" coordsize="7560309,10692130" o:spid="_x0000_s1028" fillcolor="#070f26" stroked="f" path="m7560005,l,,,10692003r7560005,l75600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">
                  <v:fill opacity="19532f"/>
                  <v:path arrowok="t"/>
                </v:shape>
              </v:group>
            </w:pict>
          </mc:Fallback>
        </mc:AlternateContent>
      </w:r>
      <w:r w:rsidR="003A34DB" w:rsidRPr="009A7C9A">
        <w:rPr>
          <w:noProof/>
        </w:rPr>
        <mc:AlternateContent>
          <mc:Choice Requires="wpg">
            <w:drawing>
              <wp:anchor distT="0" distB="0" distL="114300" distR="114300" simplePos="0" relativeHeight="251658242" behindDoc="0" locked="0" layoutInCell="1" allowOverlap="1" wp14:anchorId="4EE86BD5" wp14:editId="7A067EF5">
                <wp:simplePos x="0" y="0"/>
                <wp:positionH relativeFrom="column">
                  <wp:posOffset>417195</wp:posOffset>
                </wp:positionH>
                <wp:positionV relativeFrom="paragraph">
                  <wp:posOffset>361950</wp:posOffset>
                </wp:positionV>
                <wp:extent cx="7124065" cy="10255885"/>
                <wp:effectExtent l="0" t="0" r="19685" b="12065"/>
                <wp:wrapNone/>
                <wp:docPr id="7" name="object 7"/>
                <wp:cNvGraphicFramePr/>
                <a:graphic xmlns:a="http://schemas.openxmlformats.org/drawingml/2006/main">
                  <a:graphicData uri="http://schemas.microsoft.com/office/word/2010/wordprocessingGroup">
                    <wpg:wgp>
                      <wpg:cNvGrpSpPr/>
                      <wpg:grpSpPr>
                        <a:xfrm>
                          <a:off x="0" y="0"/>
                          <a:ext cx="7124065" cy="10255885"/>
                          <a:chOff x="-2" y="7"/>
                          <a:chExt cx="7117792" cy="10249777"/>
                        </a:xfrm>
                      </wpg:grpSpPr>
                      <wps:wsp>
                        <wps:cNvPr id="464025515" name="object 8"/>
                        <wps:cNvSpPr/>
                        <wps:spPr>
                          <a:xfrm>
                            <a:off x="3298897" y="6383264"/>
                            <a:ext cx="3818890" cy="3821429"/>
                          </a:xfrm>
                          <a:custGeom>
                            <a:avLst/>
                            <a:gdLst/>
                            <a:ahLst/>
                            <a:cxnLst/>
                            <a:rect l="l" t="t" r="r" b="b"/>
                            <a:pathLst>
                              <a:path w="3818890" h="3821429">
                                <a:moveTo>
                                  <a:pt x="2547378" y="3821061"/>
                                </a:moveTo>
                                <a:lnTo>
                                  <a:pt x="2547378" y="2547378"/>
                                </a:lnTo>
                                <a:lnTo>
                                  <a:pt x="3818308" y="2547378"/>
                                </a:lnTo>
                              </a:path>
                              <a:path w="3818890" h="3821429">
                                <a:moveTo>
                                  <a:pt x="3818308" y="2547378"/>
                                </a:moveTo>
                                <a:lnTo>
                                  <a:pt x="2547378" y="2547378"/>
                                </a:lnTo>
                                <a:lnTo>
                                  <a:pt x="2547378" y="1273695"/>
                                </a:lnTo>
                                <a:lnTo>
                                  <a:pt x="3818308" y="1273695"/>
                                </a:lnTo>
                              </a:path>
                              <a:path w="3818890" h="3821429">
                                <a:moveTo>
                                  <a:pt x="3818308" y="1273682"/>
                                </a:moveTo>
                                <a:lnTo>
                                  <a:pt x="2547378" y="1273682"/>
                                </a:lnTo>
                                <a:lnTo>
                                  <a:pt x="2547378" y="0"/>
                                </a:lnTo>
                                <a:lnTo>
                                  <a:pt x="3818308" y="0"/>
                                </a:lnTo>
                              </a:path>
                              <a:path w="3818890" h="3821429">
                                <a:moveTo>
                                  <a:pt x="1273695" y="3821061"/>
                                </a:moveTo>
                                <a:lnTo>
                                  <a:pt x="1273695" y="2547378"/>
                                </a:lnTo>
                                <a:lnTo>
                                  <a:pt x="2547378" y="2547378"/>
                                </a:lnTo>
                                <a:lnTo>
                                  <a:pt x="2547378" y="3821061"/>
                                </a:lnTo>
                              </a:path>
                              <a:path w="3818890" h="3821429">
                                <a:moveTo>
                                  <a:pt x="2547378" y="2547378"/>
                                </a:moveTo>
                                <a:lnTo>
                                  <a:pt x="1273695" y="2547378"/>
                                </a:lnTo>
                                <a:lnTo>
                                  <a:pt x="1273695" y="1273695"/>
                                </a:lnTo>
                                <a:lnTo>
                                  <a:pt x="2547378" y="1273695"/>
                                </a:lnTo>
                                <a:lnTo>
                                  <a:pt x="2547378" y="2547378"/>
                                </a:lnTo>
                              </a:path>
                              <a:path w="3818890" h="3821429">
                                <a:moveTo>
                                  <a:pt x="0" y="3821061"/>
                                </a:moveTo>
                                <a:lnTo>
                                  <a:pt x="0" y="2547378"/>
                                </a:lnTo>
                                <a:lnTo>
                                  <a:pt x="1273695" y="2547378"/>
                                </a:lnTo>
                                <a:lnTo>
                                  <a:pt x="1273695" y="3821061"/>
                                </a:lnTo>
                              </a:path>
                              <a:path w="3818890" h="3821429">
                                <a:moveTo>
                                  <a:pt x="1273695" y="2547378"/>
                                </a:moveTo>
                                <a:lnTo>
                                  <a:pt x="12" y="2547378"/>
                                </a:lnTo>
                                <a:lnTo>
                                  <a:pt x="12" y="1273695"/>
                                </a:lnTo>
                                <a:lnTo>
                                  <a:pt x="1273695" y="1273695"/>
                                </a:lnTo>
                                <a:lnTo>
                                  <a:pt x="1273695" y="2547378"/>
                                </a:lnTo>
                              </a:path>
                              <a:path w="3818890" h="3821429">
                                <a:moveTo>
                                  <a:pt x="2547378" y="1273682"/>
                                </a:moveTo>
                                <a:lnTo>
                                  <a:pt x="1273695" y="1273682"/>
                                </a:lnTo>
                                <a:lnTo>
                                  <a:pt x="1273695" y="0"/>
                                </a:lnTo>
                                <a:lnTo>
                                  <a:pt x="2547378" y="0"/>
                                </a:lnTo>
                                <a:lnTo>
                                  <a:pt x="2547378" y="1273682"/>
                                </a:lnTo>
                              </a:path>
                              <a:path w="3818890" h="3821429">
                                <a:moveTo>
                                  <a:pt x="1273695" y="0"/>
                                </a:moveTo>
                                <a:lnTo>
                                  <a:pt x="1211161" y="828"/>
                                </a:lnTo>
                                <a:lnTo>
                                  <a:pt x="1150513" y="3295"/>
                                </a:lnTo>
                                <a:lnTo>
                                  <a:pt x="1091728" y="7369"/>
                                </a:lnTo>
                                <a:lnTo>
                                  <a:pt x="1034782" y="13021"/>
                                </a:lnTo>
                                <a:lnTo>
                                  <a:pt x="979653" y="20219"/>
                                </a:lnTo>
                                <a:lnTo>
                                  <a:pt x="926319" y="28934"/>
                                </a:lnTo>
                                <a:lnTo>
                                  <a:pt x="874755" y="39135"/>
                                </a:lnTo>
                                <a:lnTo>
                                  <a:pt x="824938" y="50793"/>
                                </a:lnTo>
                                <a:lnTo>
                                  <a:pt x="776847" y="63876"/>
                                </a:lnTo>
                                <a:lnTo>
                                  <a:pt x="730458" y="78355"/>
                                </a:lnTo>
                                <a:lnTo>
                                  <a:pt x="685747" y="94199"/>
                                </a:lnTo>
                                <a:lnTo>
                                  <a:pt x="642693" y="111378"/>
                                </a:lnTo>
                                <a:lnTo>
                                  <a:pt x="601271" y="129862"/>
                                </a:lnTo>
                                <a:lnTo>
                                  <a:pt x="561460" y="149621"/>
                                </a:lnTo>
                                <a:lnTo>
                                  <a:pt x="523235" y="170623"/>
                                </a:lnTo>
                                <a:lnTo>
                                  <a:pt x="486575" y="192840"/>
                                </a:lnTo>
                                <a:lnTo>
                                  <a:pt x="451455" y="216240"/>
                                </a:lnTo>
                                <a:lnTo>
                                  <a:pt x="417853" y="240794"/>
                                </a:lnTo>
                                <a:lnTo>
                                  <a:pt x="385747" y="266471"/>
                                </a:lnTo>
                                <a:lnTo>
                                  <a:pt x="355112" y="293240"/>
                                </a:lnTo>
                                <a:lnTo>
                                  <a:pt x="325927" y="321073"/>
                                </a:lnTo>
                                <a:lnTo>
                                  <a:pt x="298168" y="349937"/>
                                </a:lnTo>
                                <a:lnTo>
                                  <a:pt x="271811" y="379804"/>
                                </a:lnTo>
                                <a:lnTo>
                                  <a:pt x="246835" y="410643"/>
                                </a:lnTo>
                                <a:lnTo>
                                  <a:pt x="223216" y="442423"/>
                                </a:lnTo>
                                <a:lnTo>
                                  <a:pt x="200931" y="475114"/>
                                </a:lnTo>
                                <a:lnTo>
                                  <a:pt x="179957" y="508686"/>
                                </a:lnTo>
                                <a:lnTo>
                                  <a:pt x="160272" y="543109"/>
                                </a:lnTo>
                                <a:lnTo>
                                  <a:pt x="141851" y="578352"/>
                                </a:lnTo>
                                <a:lnTo>
                                  <a:pt x="124673" y="614386"/>
                                </a:lnTo>
                                <a:lnTo>
                                  <a:pt x="108714" y="651179"/>
                                </a:lnTo>
                                <a:lnTo>
                                  <a:pt x="93951" y="688702"/>
                                </a:lnTo>
                                <a:lnTo>
                                  <a:pt x="80361" y="726924"/>
                                </a:lnTo>
                                <a:lnTo>
                                  <a:pt x="67921" y="765816"/>
                                </a:lnTo>
                                <a:lnTo>
                                  <a:pt x="56609" y="805346"/>
                                </a:lnTo>
                                <a:lnTo>
                                  <a:pt x="46401" y="845485"/>
                                </a:lnTo>
                                <a:lnTo>
                                  <a:pt x="37275" y="886202"/>
                                </a:lnTo>
                                <a:lnTo>
                                  <a:pt x="29206" y="927467"/>
                                </a:lnTo>
                                <a:lnTo>
                                  <a:pt x="22173" y="969250"/>
                                </a:lnTo>
                                <a:lnTo>
                                  <a:pt x="16152" y="1011520"/>
                                </a:lnTo>
                                <a:lnTo>
                                  <a:pt x="11121" y="1054247"/>
                                </a:lnTo>
                                <a:lnTo>
                                  <a:pt x="7056" y="1097402"/>
                                </a:lnTo>
                                <a:lnTo>
                                  <a:pt x="3934" y="1140953"/>
                                </a:lnTo>
                                <a:lnTo>
                                  <a:pt x="1733" y="1184870"/>
                                </a:lnTo>
                                <a:lnTo>
                                  <a:pt x="429" y="1229123"/>
                                </a:lnTo>
                                <a:lnTo>
                                  <a:pt x="0" y="1273682"/>
                                </a:lnTo>
                                <a:lnTo>
                                  <a:pt x="1273695" y="1273682"/>
                                </a:lnTo>
                                <a:lnTo>
                                  <a:pt x="1273695" y="0"/>
                                </a:lnTo>
                              </a:path>
                            </a:pathLst>
                          </a:custGeom>
                          <a:ln w="6350">
                            <a:solidFill>
                              <a:srgbClr val="FFFFFF"/>
                            </a:solidFill>
                          </a:ln>
                        </wps:spPr>
                        <wps:bodyPr wrap="square" lIns="0" tIns="0" rIns="0" bIns="0" rtlCol="0"/>
                      </wps:wsp>
                      <wps:wsp>
                        <wps:cNvPr id="741879540" name="object 9"/>
                        <wps:cNvSpPr/>
                        <wps:spPr>
                          <a:xfrm>
                            <a:off x="3298900" y="6383269"/>
                            <a:ext cx="3818890" cy="3866515"/>
                          </a:xfrm>
                          <a:custGeom>
                            <a:avLst/>
                            <a:gdLst/>
                            <a:ahLst/>
                            <a:cxnLst/>
                            <a:rect l="l" t="t" r="r" b="b"/>
                            <a:pathLst>
                              <a:path w="3818890" h="3866515">
                                <a:moveTo>
                                  <a:pt x="0" y="3865930"/>
                                </a:moveTo>
                                <a:lnTo>
                                  <a:pt x="0" y="1273682"/>
                                </a:lnTo>
                                <a:lnTo>
                                  <a:pt x="429" y="1229123"/>
                                </a:lnTo>
                                <a:lnTo>
                                  <a:pt x="1733" y="1184870"/>
                                </a:lnTo>
                                <a:lnTo>
                                  <a:pt x="3934" y="1140953"/>
                                </a:lnTo>
                                <a:lnTo>
                                  <a:pt x="7056" y="1097402"/>
                                </a:lnTo>
                                <a:lnTo>
                                  <a:pt x="11121" y="1054247"/>
                                </a:lnTo>
                                <a:lnTo>
                                  <a:pt x="16152" y="1011520"/>
                                </a:lnTo>
                                <a:lnTo>
                                  <a:pt x="22173" y="969250"/>
                                </a:lnTo>
                                <a:lnTo>
                                  <a:pt x="29206" y="927467"/>
                                </a:lnTo>
                                <a:lnTo>
                                  <a:pt x="37275" y="886202"/>
                                </a:lnTo>
                                <a:lnTo>
                                  <a:pt x="46401" y="845485"/>
                                </a:lnTo>
                                <a:lnTo>
                                  <a:pt x="56609" y="805346"/>
                                </a:lnTo>
                                <a:lnTo>
                                  <a:pt x="67921" y="765816"/>
                                </a:lnTo>
                                <a:lnTo>
                                  <a:pt x="80361" y="726924"/>
                                </a:lnTo>
                                <a:lnTo>
                                  <a:pt x="93950" y="688702"/>
                                </a:lnTo>
                                <a:lnTo>
                                  <a:pt x="108713" y="651179"/>
                                </a:lnTo>
                                <a:lnTo>
                                  <a:pt x="124672" y="614386"/>
                                </a:lnTo>
                                <a:lnTo>
                                  <a:pt x="141850" y="578352"/>
                                </a:lnTo>
                                <a:lnTo>
                                  <a:pt x="160271" y="543109"/>
                                </a:lnTo>
                                <a:lnTo>
                                  <a:pt x="179956" y="508686"/>
                                </a:lnTo>
                                <a:lnTo>
                                  <a:pt x="200930" y="475114"/>
                                </a:lnTo>
                                <a:lnTo>
                                  <a:pt x="223215" y="442423"/>
                                </a:lnTo>
                                <a:lnTo>
                                  <a:pt x="246834" y="410643"/>
                                </a:lnTo>
                                <a:lnTo>
                                  <a:pt x="271810" y="379804"/>
                                </a:lnTo>
                                <a:lnTo>
                                  <a:pt x="298166" y="349937"/>
                                </a:lnTo>
                                <a:lnTo>
                                  <a:pt x="325925" y="321073"/>
                                </a:lnTo>
                                <a:lnTo>
                                  <a:pt x="355110" y="293240"/>
                                </a:lnTo>
                                <a:lnTo>
                                  <a:pt x="385744" y="266471"/>
                                </a:lnTo>
                                <a:lnTo>
                                  <a:pt x="417851" y="240794"/>
                                </a:lnTo>
                                <a:lnTo>
                                  <a:pt x="451452" y="216240"/>
                                </a:lnTo>
                                <a:lnTo>
                                  <a:pt x="486571" y="192840"/>
                                </a:lnTo>
                                <a:lnTo>
                                  <a:pt x="523231" y="170623"/>
                                </a:lnTo>
                                <a:lnTo>
                                  <a:pt x="561456" y="149621"/>
                                </a:lnTo>
                                <a:lnTo>
                                  <a:pt x="601267" y="129862"/>
                                </a:lnTo>
                                <a:lnTo>
                                  <a:pt x="642688" y="111378"/>
                                </a:lnTo>
                                <a:lnTo>
                                  <a:pt x="685742" y="94199"/>
                                </a:lnTo>
                                <a:lnTo>
                                  <a:pt x="730452" y="78355"/>
                                </a:lnTo>
                                <a:lnTo>
                                  <a:pt x="776841" y="63876"/>
                                </a:lnTo>
                                <a:lnTo>
                                  <a:pt x="824931" y="50793"/>
                                </a:lnTo>
                                <a:lnTo>
                                  <a:pt x="874747" y="39135"/>
                                </a:lnTo>
                                <a:lnTo>
                                  <a:pt x="926310" y="28934"/>
                                </a:lnTo>
                                <a:lnTo>
                                  <a:pt x="979644" y="20219"/>
                                </a:lnTo>
                                <a:lnTo>
                                  <a:pt x="1034772" y="13021"/>
                                </a:lnTo>
                                <a:lnTo>
                                  <a:pt x="1091717" y="7369"/>
                                </a:lnTo>
                                <a:lnTo>
                                  <a:pt x="1150502" y="3295"/>
                                </a:lnTo>
                                <a:lnTo>
                                  <a:pt x="1211149" y="828"/>
                                </a:lnTo>
                                <a:lnTo>
                                  <a:pt x="1273683" y="0"/>
                                </a:lnTo>
                                <a:lnTo>
                                  <a:pt x="1325249" y="1403"/>
                                </a:lnTo>
                                <a:lnTo>
                                  <a:pt x="1375479" y="5545"/>
                                </a:lnTo>
                                <a:lnTo>
                                  <a:pt x="1424395" y="12325"/>
                                </a:lnTo>
                                <a:lnTo>
                                  <a:pt x="1472019" y="21643"/>
                                </a:lnTo>
                                <a:lnTo>
                                  <a:pt x="1518371" y="33396"/>
                                </a:lnTo>
                                <a:lnTo>
                                  <a:pt x="1563474" y="47485"/>
                                </a:lnTo>
                                <a:lnTo>
                                  <a:pt x="1607349" y="63808"/>
                                </a:lnTo>
                                <a:lnTo>
                                  <a:pt x="1650019" y="82263"/>
                                </a:lnTo>
                                <a:lnTo>
                                  <a:pt x="1691505" y="102751"/>
                                </a:lnTo>
                                <a:lnTo>
                                  <a:pt x="1731829" y="125170"/>
                                </a:lnTo>
                                <a:lnTo>
                                  <a:pt x="1771012" y="149419"/>
                                </a:lnTo>
                                <a:lnTo>
                                  <a:pt x="1809077" y="175397"/>
                                </a:lnTo>
                                <a:lnTo>
                                  <a:pt x="1846045" y="203002"/>
                                </a:lnTo>
                                <a:lnTo>
                                  <a:pt x="1881937" y="232135"/>
                                </a:lnTo>
                                <a:lnTo>
                                  <a:pt x="1916776" y="262694"/>
                                </a:lnTo>
                                <a:lnTo>
                                  <a:pt x="1950584" y="294578"/>
                                </a:lnTo>
                                <a:lnTo>
                                  <a:pt x="1983382" y="327686"/>
                                </a:lnTo>
                                <a:lnTo>
                                  <a:pt x="2015191" y="361917"/>
                                </a:lnTo>
                                <a:lnTo>
                                  <a:pt x="2046034" y="397170"/>
                                </a:lnTo>
                                <a:lnTo>
                                  <a:pt x="2075932" y="433344"/>
                                </a:lnTo>
                                <a:lnTo>
                                  <a:pt x="2104908" y="470338"/>
                                </a:lnTo>
                                <a:lnTo>
                                  <a:pt x="2132982" y="508051"/>
                                </a:lnTo>
                                <a:lnTo>
                                  <a:pt x="2160177" y="546382"/>
                                </a:lnTo>
                                <a:lnTo>
                                  <a:pt x="2186515" y="585230"/>
                                </a:lnTo>
                                <a:lnTo>
                                  <a:pt x="2212016" y="624493"/>
                                </a:lnTo>
                                <a:lnTo>
                                  <a:pt x="2236704" y="664072"/>
                                </a:lnTo>
                                <a:lnTo>
                                  <a:pt x="2260599" y="703865"/>
                                </a:lnTo>
                                <a:lnTo>
                                  <a:pt x="2283723" y="743771"/>
                                </a:lnTo>
                                <a:lnTo>
                                  <a:pt x="2306099" y="783688"/>
                                </a:lnTo>
                                <a:lnTo>
                                  <a:pt x="2327747" y="823517"/>
                                </a:lnTo>
                                <a:lnTo>
                                  <a:pt x="2348691" y="863155"/>
                                </a:lnTo>
                                <a:lnTo>
                                  <a:pt x="2368950" y="902503"/>
                                </a:lnTo>
                                <a:lnTo>
                                  <a:pt x="2388548" y="941458"/>
                                </a:lnTo>
                                <a:lnTo>
                                  <a:pt x="2407505" y="979920"/>
                                </a:lnTo>
                                <a:lnTo>
                                  <a:pt x="2425845" y="1017788"/>
                                </a:lnTo>
                                <a:lnTo>
                                  <a:pt x="2443588" y="1054962"/>
                                </a:lnTo>
                                <a:lnTo>
                                  <a:pt x="2460756" y="1091339"/>
                                </a:lnTo>
                                <a:lnTo>
                                  <a:pt x="2477370" y="1126818"/>
                                </a:lnTo>
                                <a:lnTo>
                                  <a:pt x="2493454" y="1161300"/>
                                </a:lnTo>
                                <a:lnTo>
                                  <a:pt x="2507336" y="1190710"/>
                                </a:lnTo>
                                <a:lnTo>
                                  <a:pt x="2521145" y="1219439"/>
                                </a:lnTo>
                                <a:lnTo>
                                  <a:pt x="2534589" y="1247195"/>
                                </a:lnTo>
                                <a:lnTo>
                                  <a:pt x="2547378" y="1273682"/>
                                </a:lnTo>
                                <a:lnTo>
                                  <a:pt x="3818304" y="3815440"/>
                                </a:lnTo>
                              </a:path>
                              <a:path w="3818890" h="3866515">
                                <a:moveTo>
                                  <a:pt x="2569862" y="3865930"/>
                                </a:moveTo>
                                <a:lnTo>
                                  <a:pt x="1273683" y="1273822"/>
                                </a:lnTo>
                                <a:lnTo>
                                  <a:pt x="1273683" y="3865930"/>
                                </a:lnTo>
                              </a:path>
                            </a:pathLst>
                          </a:custGeom>
                          <a:ln w="12700">
                            <a:solidFill>
                              <a:srgbClr val="FFFFFF"/>
                            </a:solidFill>
                          </a:ln>
                        </wps:spPr>
                        <wps:bodyPr wrap="square" lIns="0" tIns="0" rIns="0" bIns="0" rtlCol="0"/>
                      </wps:wsp>
                      <wps:wsp>
                        <wps:cNvPr id="482645369" name="object 10"/>
                        <wps:cNvSpPr/>
                        <wps:spPr>
                          <a:xfrm>
                            <a:off x="-2" y="7"/>
                            <a:ext cx="1800225" cy="368300"/>
                          </a:xfrm>
                          <a:custGeom>
                            <a:avLst/>
                            <a:gdLst/>
                            <a:ahLst/>
                            <a:cxnLst/>
                            <a:rect l="l" t="t" r="r" b="b"/>
                            <a:pathLst>
                              <a:path w="1800225" h="368300">
                                <a:moveTo>
                                  <a:pt x="388835" y="173659"/>
                                </a:moveTo>
                                <a:lnTo>
                                  <a:pt x="380936" y="117030"/>
                                </a:lnTo>
                                <a:lnTo>
                                  <a:pt x="359270" y="69138"/>
                                </a:lnTo>
                                <a:lnTo>
                                  <a:pt x="341045" y="48412"/>
                                </a:lnTo>
                                <a:lnTo>
                                  <a:pt x="341045" y="172707"/>
                                </a:lnTo>
                                <a:lnTo>
                                  <a:pt x="333489" y="219811"/>
                                </a:lnTo>
                                <a:lnTo>
                                  <a:pt x="312534" y="260324"/>
                                </a:lnTo>
                                <a:lnTo>
                                  <a:pt x="280682" y="292011"/>
                                </a:lnTo>
                                <a:lnTo>
                                  <a:pt x="240474" y="312648"/>
                                </a:lnTo>
                                <a:lnTo>
                                  <a:pt x="194411" y="320027"/>
                                </a:lnTo>
                                <a:lnTo>
                                  <a:pt x="148336" y="312648"/>
                                </a:lnTo>
                                <a:lnTo>
                                  <a:pt x="108127" y="292011"/>
                                </a:lnTo>
                                <a:lnTo>
                                  <a:pt x="76276" y="260324"/>
                                </a:lnTo>
                                <a:lnTo>
                                  <a:pt x="55321" y="219811"/>
                                </a:lnTo>
                                <a:lnTo>
                                  <a:pt x="47777" y="172707"/>
                                </a:lnTo>
                                <a:lnTo>
                                  <a:pt x="56972" y="120980"/>
                                </a:lnTo>
                                <a:lnTo>
                                  <a:pt x="80403" y="81000"/>
                                </a:lnTo>
                                <a:lnTo>
                                  <a:pt x="111874" y="55562"/>
                                </a:lnTo>
                                <a:lnTo>
                                  <a:pt x="145173" y="47421"/>
                                </a:lnTo>
                                <a:lnTo>
                                  <a:pt x="131508" y="64160"/>
                                </a:lnTo>
                                <a:lnTo>
                                  <a:pt x="121259" y="83426"/>
                                </a:lnTo>
                                <a:lnTo>
                                  <a:pt x="114808" y="104241"/>
                                </a:lnTo>
                                <a:lnTo>
                                  <a:pt x="112572" y="125666"/>
                                </a:lnTo>
                                <a:lnTo>
                                  <a:pt x="119329" y="159397"/>
                                </a:lnTo>
                                <a:lnTo>
                                  <a:pt x="137401" y="185801"/>
                                </a:lnTo>
                                <a:lnTo>
                                  <a:pt x="163525" y="202984"/>
                                </a:lnTo>
                                <a:lnTo>
                                  <a:pt x="194411" y="209130"/>
                                </a:lnTo>
                                <a:lnTo>
                                  <a:pt x="225298" y="202984"/>
                                </a:lnTo>
                                <a:lnTo>
                                  <a:pt x="251409" y="185801"/>
                                </a:lnTo>
                                <a:lnTo>
                                  <a:pt x="268224" y="161264"/>
                                </a:lnTo>
                                <a:lnTo>
                                  <a:pt x="269494" y="159397"/>
                                </a:lnTo>
                                <a:lnTo>
                                  <a:pt x="276250" y="125666"/>
                                </a:lnTo>
                                <a:lnTo>
                                  <a:pt x="274002" y="104241"/>
                                </a:lnTo>
                                <a:lnTo>
                                  <a:pt x="267550" y="83426"/>
                                </a:lnTo>
                                <a:lnTo>
                                  <a:pt x="257302" y="64160"/>
                                </a:lnTo>
                                <a:lnTo>
                                  <a:pt x="253606" y="59639"/>
                                </a:lnTo>
                                <a:lnTo>
                                  <a:pt x="243649" y="47421"/>
                                </a:lnTo>
                                <a:lnTo>
                                  <a:pt x="276948" y="55562"/>
                                </a:lnTo>
                                <a:lnTo>
                                  <a:pt x="308419" y="81000"/>
                                </a:lnTo>
                                <a:lnTo>
                                  <a:pt x="331851" y="120980"/>
                                </a:lnTo>
                                <a:lnTo>
                                  <a:pt x="341045" y="172707"/>
                                </a:lnTo>
                                <a:lnTo>
                                  <a:pt x="341045" y="48412"/>
                                </a:lnTo>
                                <a:lnTo>
                                  <a:pt x="287223" y="8813"/>
                                </a:lnTo>
                                <a:lnTo>
                                  <a:pt x="241503" y="0"/>
                                </a:lnTo>
                                <a:lnTo>
                                  <a:pt x="229031" y="647"/>
                                </a:lnTo>
                                <a:lnTo>
                                  <a:pt x="229031" y="123240"/>
                                </a:lnTo>
                                <a:lnTo>
                                  <a:pt x="226517" y="138150"/>
                                </a:lnTo>
                                <a:lnTo>
                                  <a:pt x="219443" y="150228"/>
                                </a:lnTo>
                                <a:lnTo>
                                  <a:pt x="208495" y="158318"/>
                                </a:lnTo>
                                <a:lnTo>
                                  <a:pt x="194411" y="161264"/>
                                </a:lnTo>
                                <a:lnTo>
                                  <a:pt x="180314" y="158318"/>
                                </a:lnTo>
                                <a:lnTo>
                                  <a:pt x="169379" y="150228"/>
                                </a:lnTo>
                                <a:lnTo>
                                  <a:pt x="162306" y="138150"/>
                                </a:lnTo>
                                <a:lnTo>
                                  <a:pt x="159791" y="123240"/>
                                </a:lnTo>
                                <a:lnTo>
                                  <a:pt x="163106" y="102311"/>
                                </a:lnTo>
                                <a:lnTo>
                                  <a:pt x="171500" y="83896"/>
                                </a:lnTo>
                                <a:lnTo>
                                  <a:pt x="182702" y="69240"/>
                                </a:lnTo>
                                <a:lnTo>
                                  <a:pt x="194411" y="59639"/>
                                </a:lnTo>
                                <a:lnTo>
                                  <a:pt x="206108" y="69240"/>
                                </a:lnTo>
                                <a:lnTo>
                                  <a:pt x="217309" y="83896"/>
                                </a:lnTo>
                                <a:lnTo>
                                  <a:pt x="225717" y="102311"/>
                                </a:lnTo>
                                <a:lnTo>
                                  <a:pt x="229031" y="123240"/>
                                </a:lnTo>
                                <a:lnTo>
                                  <a:pt x="229031" y="647"/>
                                </a:lnTo>
                                <a:lnTo>
                                  <a:pt x="228447" y="673"/>
                                </a:lnTo>
                                <a:lnTo>
                                  <a:pt x="215950" y="2527"/>
                                </a:lnTo>
                                <a:lnTo>
                                  <a:pt x="204444" y="5321"/>
                                </a:lnTo>
                                <a:lnTo>
                                  <a:pt x="194411" y="8813"/>
                                </a:lnTo>
                                <a:lnTo>
                                  <a:pt x="184365" y="5321"/>
                                </a:lnTo>
                                <a:lnTo>
                                  <a:pt x="172872" y="2527"/>
                                </a:lnTo>
                                <a:lnTo>
                                  <a:pt x="160362" y="673"/>
                                </a:lnTo>
                                <a:lnTo>
                                  <a:pt x="147320" y="0"/>
                                </a:lnTo>
                                <a:lnTo>
                                  <a:pt x="102260" y="8420"/>
                                </a:lnTo>
                                <a:lnTo>
                                  <a:pt x="62014" y="32194"/>
                                </a:lnTo>
                                <a:lnTo>
                                  <a:pt x="29552" y="69138"/>
                                </a:lnTo>
                                <a:lnTo>
                                  <a:pt x="7886" y="117030"/>
                                </a:lnTo>
                                <a:lnTo>
                                  <a:pt x="0" y="173659"/>
                                </a:lnTo>
                                <a:lnTo>
                                  <a:pt x="5257" y="218897"/>
                                </a:lnTo>
                                <a:lnTo>
                                  <a:pt x="20180" y="260057"/>
                                </a:lnTo>
                                <a:lnTo>
                                  <a:pt x="43472" y="296075"/>
                                </a:lnTo>
                                <a:lnTo>
                                  <a:pt x="73837" y="325920"/>
                                </a:lnTo>
                                <a:lnTo>
                                  <a:pt x="109969" y="348526"/>
                                </a:lnTo>
                                <a:lnTo>
                                  <a:pt x="150596" y="362851"/>
                                </a:lnTo>
                                <a:lnTo>
                                  <a:pt x="194411" y="367868"/>
                                </a:lnTo>
                                <a:lnTo>
                                  <a:pt x="238213" y="362851"/>
                                </a:lnTo>
                                <a:lnTo>
                                  <a:pt x="278841" y="348526"/>
                                </a:lnTo>
                                <a:lnTo>
                                  <a:pt x="314985" y="325920"/>
                                </a:lnTo>
                                <a:lnTo>
                                  <a:pt x="320979" y="320027"/>
                                </a:lnTo>
                                <a:lnTo>
                                  <a:pt x="345351" y="296075"/>
                                </a:lnTo>
                                <a:lnTo>
                                  <a:pt x="368642" y="260057"/>
                                </a:lnTo>
                                <a:lnTo>
                                  <a:pt x="383565" y="218897"/>
                                </a:lnTo>
                                <a:lnTo>
                                  <a:pt x="388835" y="173659"/>
                                </a:lnTo>
                                <a:close/>
                              </a:path>
                              <a:path w="1800225" h="368300">
                                <a:moveTo>
                                  <a:pt x="654151" y="83743"/>
                                </a:moveTo>
                                <a:lnTo>
                                  <a:pt x="611568" y="83743"/>
                                </a:lnTo>
                                <a:lnTo>
                                  <a:pt x="611568" y="210845"/>
                                </a:lnTo>
                                <a:lnTo>
                                  <a:pt x="612279" y="228092"/>
                                </a:lnTo>
                                <a:lnTo>
                                  <a:pt x="612203" y="230060"/>
                                </a:lnTo>
                                <a:lnTo>
                                  <a:pt x="609904" y="231381"/>
                                </a:lnTo>
                                <a:lnTo>
                                  <a:pt x="608698" y="230238"/>
                                </a:lnTo>
                                <a:lnTo>
                                  <a:pt x="607847" y="228663"/>
                                </a:lnTo>
                                <a:lnTo>
                                  <a:pt x="577303" y="169519"/>
                                </a:lnTo>
                                <a:lnTo>
                                  <a:pt x="555256" y="127381"/>
                                </a:lnTo>
                                <a:lnTo>
                                  <a:pt x="535597" y="94576"/>
                                </a:lnTo>
                                <a:lnTo>
                                  <a:pt x="505104" y="81673"/>
                                </a:lnTo>
                                <a:lnTo>
                                  <a:pt x="491655" y="83566"/>
                                </a:lnTo>
                                <a:lnTo>
                                  <a:pt x="479247" y="90893"/>
                                </a:lnTo>
                                <a:lnTo>
                                  <a:pt x="470141" y="106146"/>
                                </a:lnTo>
                                <a:lnTo>
                                  <a:pt x="466598" y="131838"/>
                                </a:lnTo>
                                <a:lnTo>
                                  <a:pt x="466598" y="274027"/>
                                </a:lnTo>
                                <a:lnTo>
                                  <a:pt x="509193" y="274027"/>
                                </a:lnTo>
                                <a:lnTo>
                                  <a:pt x="509193" y="146926"/>
                                </a:lnTo>
                                <a:lnTo>
                                  <a:pt x="508457" y="129679"/>
                                </a:lnTo>
                                <a:lnTo>
                                  <a:pt x="508558" y="127711"/>
                                </a:lnTo>
                                <a:lnTo>
                                  <a:pt x="510857" y="126390"/>
                                </a:lnTo>
                                <a:lnTo>
                                  <a:pt x="512064" y="127520"/>
                                </a:lnTo>
                                <a:lnTo>
                                  <a:pt x="541794" y="185661"/>
                                </a:lnTo>
                                <a:lnTo>
                                  <a:pt x="563664" y="227520"/>
                                </a:lnTo>
                                <a:lnTo>
                                  <a:pt x="585165" y="263207"/>
                                </a:lnTo>
                                <a:lnTo>
                                  <a:pt x="615657" y="276098"/>
                                </a:lnTo>
                                <a:lnTo>
                                  <a:pt x="629107" y="274218"/>
                                </a:lnTo>
                                <a:lnTo>
                                  <a:pt x="641515" y="266890"/>
                                </a:lnTo>
                                <a:lnTo>
                                  <a:pt x="650621" y="251625"/>
                                </a:lnTo>
                                <a:lnTo>
                                  <a:pt x="654151" y="225920"/>
                                </a:lnTo>
                                <a:lnTo>
                                  <a:pt x="654151" y="83743"/>
                                </a:lnTo>
                                <a:close/>
                              </a:path>
                              <a:path w="1800225" h="368300">
                                <a:moveTo>
                                  <a:pt x="834009" y="83807"/>
                                </a:moveTo>
                                <a:lnTo>
                                  <a:pt x="668782" y="83807"/>
                                </a:lnTo>
                                <a:lnTo>
                                  <a:pt x="668782" y="123177"/>
                                </a:lnTo>
                                <a:lnTo>
                                  <a:pt x="729792" y="123177"/>
                                </a:lnTo>
                                <a:lnTo>
                                  <a:pt x="729792" y="274307"/>
                                </a:lnTo>
                                <a:lnTo>
                                  <a:pt x="772998" y="274307"/>
                                </a:lnTo>
                                <a:lnTo>
                                  <a:pt x="772998" y="123177"/>
                                </a:lnTo>
                                <a:lnTo>
                                  <a:pt x="834009" y="123177"/>
                                </a:lnTo>
                                <a:lnTo>
                                  <a:pt x="834009" y="83807"/>
                                </a:lnTo>
                                <a:close/>
                              </a:path>
                              <a:path w="1800225" h="368300">
                                <a:moveTo>
                                  <a:pt x="1012977" y="83807"/>
                                </a:moveTo>
                                <a:lnTo>
                                  <a:pt x="847737" y="83807"/>
                                </a:lnTo>
                                <a:lnTo>
                                  <a:pt x="847737" y="123177"/>
                                </a:lnTo>
                                <a:lnTo>
                                  <a:pt x="908735" y="123177"/>
                                </a:lnTo>
                                <a:lnTo>
                                  <a:pt x="908735" y="274307"/>
                                </a:lnTo>
                                <a:lnTo>
                                  <a:pt x="951953" y="274307"/>
                                </a:lnTo>
                                <a:lnTo>
                                  <a:pt x="951953" y="123177"/>
                                </a:lnTo>
                                <a:lnTo>
                                  <a:pt x="1012977" y="123177"/>
                                </a:lnTo>
                                <a:lnTo>
                                  <a:pt x="1012977" y="83807"/>
                                </a:lnTo>
                                <a:close/>
                              </a:path>
                              <a:path w="1800225" h="368300">
                                <a:moveTo>
                                  <a:pt x="1243977" y="208165"/>
                                </a:moveTo>
                                <a:lnTo>
                                  <a:pt x="1243965" y="149593"/>
                                </a:lnTo>
                                <a:lnTo>
                                  <a:pt x="1228966" y="98437"/>
                                </a:lnTo>
                                <a:lnTo>
                                  <a:pt x="1199959" y="86080"/>
                                </a:lnTo>
                                <a:lnTo>
                                  <a:pt x="1199959" y="149593"/>
                                </a:lnTo>
                                <a:lnTo>
                                  <a:pt x="1199959" y="208165"/>
                                </a:lnTo>
                                <a:lnTo>
                                  <a:pt x="1198753" y="219811"/>
                                </a:lnTo>
                                <a:lnTo>
                                  <a:pt x="1194943" y="227647"/>
                                </a:lnTo>
                                <a:lnTo>
                                  <a:pt x="1188224" y="232079"/>
                                </a:lnTo>
                                <a:lnTo>
                                  <a:pt x="1178280" y="233464"/>
                                </a:lnTo>
                                <a:lnTo>
                                  <a:pt x="1108722" y="233464"/>
                                </a:lnTo>
                                <a:lnTo>
                                  <a:pt x="1108722" y="124294"/>
                                </a:lnTo>
                                <a:lnTo>
                                  <a:pt x="1178280" y="124294"/>
                                </a:lnTo>
                                <a:lnTo>
                                  <a:pt x="1188224" y="125691"/>
                                </a:lnTo>
                                <a:lnTo>
                                  <a:pt x="1194943" y="130124"/>
                                </a:lnTo>
                                <a:lnTo>
                                  <a:pt x="1198753" y="137960"/>
                                </a:lnTo>
                                <a:lnTo>
                                  <a:pt x="1199959" y="149593"/>
                                </a:lnTo>
                                <a:lnTo>
                                  <a:pt x="1199959" y="86080"/>
                                </a:lnTo>
                                <a:lnTo>
                                  <a:pt x="1181163" y="83807"/>
                                </a:lnTo>
                                <a:lnTo>
                                  <a:pt x="1065491" y="83807"/>
                                </a:lnTo>
                                <a:lnTo>
                                  <a:pt x="1065491" y="273939"/>
                                </a:lnTo>
                                <a:lnTo>
                                  <a:pt x="1183182" y="273939"/>
                                </a:lnTo>
                                <a:lnTo>
                                  <a:pt x="1212215" y="269671"/>
                                </a:lnTo>
                                <a:lnTo>
                                  <a:pt x="1230972" y="256997"/>
                                </a:lnTo>
                                <a:lnTo>
                                  <a:pt x="1241056" y="236143"/>
                                </a:lnTo>
                                <a:lnTo>
                                  <a:pt x="1241336" y="233464"/>
                                </a:lnTo>
                                <a:lnTo>
                                  <a:pt x="1243977" y="208165"/>
                                </a:lnTo>
                                <a:close/>
                              </a:path>
                              <a:path w="1800225" h="368300">
                                <a:moveTo>
                                  <a:pt x="1441310" y="148945"/>
                                </a:moveTo>
                                <a:lnTo>
                                  <a:pt x="1438122" y="118554"/>
                                </a:lnTo>
                                <a:lnTo>
                                  <a:pt x="1427695" y="98412"/>
                                </a:lnTo>
                                <a:lnTo>
                                  <a:pt x="1408696" y="87249"/>
                                </a:lnTo>
                                <a:lnTo>
                                  <a:pt x="1379829" y="83807"/>
                                </a:lnTo>
                                <a:lnTo>
                                  <a:pt x="1271054" y="83807"/>
                                </a:lnTo>
                                <a:lnTo>
                                  <a:pt x="1271054" y="124129"/>
                                </a:lnTo>
                                <a:lnTo>
                                  <a:pt x="1376959" y="124129"/>
                                </a:lnTo>
                                <a:lnTo>
                                  <a:pt x="1386878" y="125526"/>
                                </a:lnTo>
                                <a:lnTo>
                                  <a:pt x="1393571" y="129959"/>
                                </a:lnTo>
                                <a:lnTo>
                                  <a:pt x="1397355" y="137807"/>
                                </a:lnTo>
                                <a:lnTo>
                                  <a:pt x="1398498" y="148945"/>
                                </a:lnTo>
                                <a:lnTo>
                                  <a:pt x="1398549" y="156159"/>
                                </a:lnTo>
                                <a:lnTo>
                                  <a:pt x="1398549" y="194500"/>
                                </a:lnTo>
                                <a:lnTo>
                                  <a:pt x="1398549" y="233324"/>
                                </a:lnTo>
                                <a:lnTo>
                                  <a:pt x="1310576" y="233324"/>
                                </a:lnTo>
                                <a:lnTo>
                                  <a:pt x="1303248" y="229984"/>
                                </a:lnTo>
                                <a:lnTo>
                                  <a:pt x="1303248" y="197345"/>
                                </a:lnTo>
                                <a:lnTo>
                                  <a:pt x="1310487" y="194500"/>
                                </a:lnTo>
                                <a:lnTo>
                                  <a:pt x="1398549" y="194500"/>
                                </a:lnTo>
                                <a:lnTo>
                                  <a:pt x="1398549" y="156159"/>
                                </a:lnTo>
                                <a:lnTo>
                                  <a:pt x="1310792" y="156159"/>
                                </a:lnTo>
                                <a:lnTo>
                                  <a:pt x="1288910" y="159359"/>
                                </a:lnTo>
                                <a:lnTo>
                                  <a:pt x="1273289" y="169214"/>
                                </a:lnTo>
                                <a:lnTo>
                                  <a:pt x="1263942" y="186156"/>
                                </a:lnTo>
                                <a:lnTo>
                                  <a:pt x="1260817" y="210566"/>
                                </a:lnTo>
                                <a:lnTo>
                                  <a:pt x="1260817" y="219544"/>
                                </a:lnTo>
                                <a:lnTo>
                                  <a:pt x="1264056" y="244411"/>
                                </a:lnTo>
                                <a:lnTo>
                                  <a:pt x="1273746" y="261289"/>
                                </a:lnTo>
                                <a:lnTo>
                                  <a:pt x="1289939" y="270891"/>
                                </a:lnTo>
                                <a:lnTo>
                                  <a:pt x="1312621" y="273939"/>
                                </a:lnTo>
                                <a:lnTo>
                                  <a:pt x="1441310" y="273939"/>
                                </a:lnTo>
                                <a:lnTo>
                                  <a:pt x="1441310" y="233324"/>
                                </a:lnTo>
                                <a:lnTo>
                                  <a:pt x="1441310" y="194500"/>
                                </a:lnTo>
                                <a:lnTo>
                                  <a:pt x="1441310" y="148945"/>
                                </a:lnTo>
                                <a:close/>
                              </a:path>
                              <a:path w="1800225" h="368300">
                                <a:moveTo>
                                  <a:pt x="1615211" y="83807"/>
                                </a:moveTo>
                                <a:lnTo>
                                  <a:pt x="1449997" y="83807"/>
                                </a:lnTo>
                                <a:lnTo>
                                  <a:pt x="1449997" y="123177"/>
                                </a:lnTo>
                                <a:lnTo>
                                  <a:pt x="1510995" y="123177"/>
                                </a:lnTo>
                                <a:lnTo>
                                  <a:pt x="1510995" y="274307"/>
                                </a:lnTo>
                                <a:lnTo>
                                  <a:pt x="1554226" y="274307"/>
                                </a:lnTo>
                                <a:lnTo>
                                  <a:pt x="1554226" y="123177"/>
                                </a:lnTo>
                                <a:lnTo>
                                  <a:pt x="1615211" y="123177"/>
                                </a:lnTo>
                                <a:lnTo>
                                  <a:pt x="1615211" y="83807"/>
                                </a:lnTo>
                                <a:close/>
                              </a:path>
                              <a:path w="1800225" h="368300">
                                <a:moveTo>
                                  <a:pt x="1799996" y="148945"/>
                                </a:moveTo>
                                <a:lnTo>
                                  <a:pt x="1796808" y="118554"/>
                                </a:lnTo>
                                <a:lnTo>
                                  <a:pt x="1786369" y="98412"/>
                                </a:lnTo>
                                <a:lnTo>
                                  <a:pt x="1767370" y="87249"/>
                                </a:lnTo>
                                <a:lnTo>
                                  <a:pt x="1738503" y="83807"/>
                                </a:lnTo>
                                <a:lnTo>
                                  <a:pt x="1629740" y="83807"/>
                                </a:lnTo>
                                <a:lnTo>
                                  <a:pt x="1629740" y="124129"/>
                                </a:lnTo>
                                <a:lnTo>
                                  <a:pt x="1735632" y="124129"/>
                                </a:lnTo>
                                <a:lnTo>
                                  <a:pt x="1745564" y="125526"/>
                                </a:lnTo>
                                <a:lnTo>
                                  <a:pt x="1752257" y="129959"/>
                                </a:lnTo>
                                <a:lnTo>
                                  <a:pt x="1756029" y="137807"/>
                                </a:lnTo>
                                <a:lnTo>
                                  <a:pt x="1757172" y="148945"/>
                                </a:lnTo>
                                <a:lnTo>
                                  <a:pt x="1757248" y="156159"/>
                                </a:lnTo>
                                <a:lnTo>
                                  <a:pt x="1757222" y="194500"/>
                                </a:lnTo>
                                <a:lnTo>
                                  <a:pt x="1757222" y="233324"/>
                                </a:lnTo>
                                <a:lnTo>
                                  <a:pt x="1669249" y="233324"/>
                                </a:lnTo>
                                <a:lnTo>
                                  <a:pt x="1661922" y="229984"/>
                                </a:lnTo>
                                <a:lnTo>
                                  <a:pt x="1661922" y="197345"/>
                                </a:lnTo>
                                <a:lnTo>
                                  <a:pt x="1669173" y="194500"/>
                                </a:lnTo>
                                <a:lnTo>
                                  <a:pt x="1757222" y="194500"/>
                                </a:lnTo>
                                <a:lnTo>
                                  <a:pt x="1757222" y="156159"/>
                                </a:lnTo>
                                <a:lnTo>
                                  <a:pt x="1669478" y="156159"/>
                                </a:lnTo>
                                <a:lnTo>
                                  <a:pt x="1647583" y="159359"/>
                                </a:lnTo>
                                <a:lnTo>
                                  <a:pt x="1631975" y="169214"/>
                                </a:lnTo>
                                <a:lnTo>
                                  <a:pt x="1622615" y="186156"/>
                                </a:lnTo>
                                <a:lnTo>
                                  <a:pt x="1619504" y="210566"/>
                                </a:lnTo>
                                <a:lnTo>
                                  <a:pt x="1619504" y="219544"/>
                                </a:lnTo>
                                <a:lnTo>
                                  <a:pt x="1622729" y="244411"/>
                                </a:lnTo>
                                <a:lnTo>
                                  <a:pt x="1632432" y="261289"/>
                                </a:lnTo>
                                <a:lnTo>
                                  <a:pt x="1648612" y="270891"/>
                                </a:lnTo>
                                <a:lnTo>
                                  <a:pt x="1671307" y="273939"/>
                                </a:lnTo>
                                <a:lnTo>
                                  <a:pt x="1799996" y="273939"/>
                                </a:lnTo>
                                <a:lnTo>
                                  <a:pt x="1799996" y="233324"/>
                                </a:lnTo>
                                <a:lnTo>
                                  <a:pt x="1799996" y="194500"/>
                                </a:lnTo>
                                <a:lnTo>
                                  <a:pt x="1799996" y="148945"/>
                                </a:lnTo>
                                <a:close/>
                              </a:path>
                            </a:pathLst>
                          </a:custGeom>
                          <a:solidFill>
                            <a:srgbClr val="FFFFFF"/>
                          </a:solidFill>
                        </wps:spPr>
                        <wps:bodyPr wrap="square" lIns="0" tIns="0" rIns="0" bIns="0" rtlCol="0"/>
                      </wps:wsp>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4E781C8">
              <v:group id="object 7" style="position:absolute;margin-left:32.85pt;margin-top:28.5pt;width:560.95pt;height:807.55pt;z-index:251658242" coordsize="71177,102497" coordorigin="" o:spid="_x0000_s1026" w14:anchorId="0C8C6E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">
                <v:shape id="object 8" style="position:absolute;left:32988;top:63832;width:38189;height:38214;visibility:visible;mso-wrap-style:square;v-text-anchor:top" coordsize="3818890,3821429" o:spid="_x0000_s1027" filled="f" strokecolor="white" strokeweight=".5pt" path="m2547378,3821061r,-1273683l3818308,2547378em3818308,2547378r-1270930,l2547378,1273695r1270930,em3818308,1273682r-1270930,l2547378,,3818308,em1273695,3821061r,-1273683l2547378,2547378r,1273683em2547378,2547378r-1273683,l1273695,1273695r1273683,l2547378,2547378em,3821061l,2547378r1273695,l1273695,3821061em1273695,2547378r-1273683,l12,1273695r1273683,l1273695,2547378em2547378,1273682r-1273683,l1273695,,2547378,r,1273682em1273695,r-62534,828l1150513,3295r-58785,4074l1034782,13021r-55129,7198l926319,28934,874755,39135,824938,50793,776847,63876,730458,78355,685747,94199r-43054,17179l601271,129862r-39811,19759l523235,170623r-36660,22217l451455,216240r-33602,24554l385747,266471r-30635,26769l325927,321073r-27759,28864l271811,379804r-24976,30839l223216,442423r-22285,32691l179957,508686r-19685,34423l141851,578352r-17178,36034l108714,651179,93951,688702,80361,726924,67921,765816,56609,805346,46401,845485r-9126,40717l29206,927467r-7033,41783l16152,1011520r-5031,42727l7056,1097402r-3122,43551l1733,1184870,429,1229123,,1273682r1273695,l12736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">
                  <v:path arrowok="t"/>
                </v:shape>
                <v:shape id="object 9" style="position:absolute;left:32989;top:63832;width:38188;height:38665;visibility:visible;mso-wrap-style:square;v-text-anchor:top" coordsize="3818890,3866515" o:spid="_x0000_s1028" filled="f" strokecolor="white" strokeweight="1pt" path="m,3865930l,1273682r429,-44559l1733,1184870r2201,-43917l7056,1097402r4065,-43155l16152,1011520r6021,-42270l29206,927467r8069,-41265l46401,845485,56609,805346,67921,765816,80361,726924,93950,688702r14763,-37523l124672,614386r17178,-36034l160271,543109r19685,-34423l200930,475114r22285,-32691l246834,410643r24976,-30839l298166,349937r27759,-28864l355110,293240r30634,-26769l417851,240794r33601,-24554l486571,192840r36660,-22217l561456,149621r39811,-19759l642688,111378,685742,94199,730452,78355,776841,63876,824931,50793,874747,39135,926310,28934r53334,-8715l1034772,13021r56945,-5652l1150502,3295,1211149,828,1273683,r51566,1403l1375479,5545r48916,6780l1472019,21643r46352,11753l1563474,47485r43875,16323l1650019,82263r41486,20488l1731829,125170r39183,24249l1809077,175397r36968,27605l1881937,232135r34839,30559l1950584,294578r32798,33108l2015191,361917r30843,35253l2075932,433344r28976,36994l2132982,508051r27195,38331l2186515,585230r25501,39263l2236704,664072r23895,39793l2283723,743771r22376,39917l2327747,823517r20944,39638l2368950,902503r19598,38955l2407505,979920r18340,37868l2443588,1054962r17168,36377l2477370,1126818r16084,34482l2507336,1190710r13809,28729l2534589,1247195r12789,26487l3818304,3815440em2569862,3865930l1273683,1273822r,259210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">
                  <v:path arrowok="t"/>
                </v:shape>
                <v:shape id="object 10" style="position:absolute;width:18002;height:3683;visibility:visible;mso-wrap-style:square;v-text-anchor:top" coordsize="1800225,368300" o:spid="_x0000_s1029" stroked="f" path="m388835,173659r-7899,-56629l359270,69138,341045,48412r,124295l333489,219811r-20955,40513l280682,292011r-40208,20637l194411,320027r-46075,-7379l108127,292011,76276,260324,55321,219811,47777,172707r9195,-51727l80403,81000,111874,55562r33299,-8141l131508,64160,121259,83426r-6451,20815l112572,125666r6757,33731l137401,185801r26124,17183l194411,209130r30887,-6146l251409,185801r16815,-24537l269494,159397r6756,-33731l274002,104241,267550,83426,257302,64160r-3696,-4521l243649,47421r33299,8141l308419,81000r23432,39980l341045,172707r,-124295l287223,8813,241503,,229031,647r,122593l226517,138150r-7074,12078l208495,158318r-14084,2946l180314,158318r-10935,-8090l162306,138150r-2515,-14910l163106,102311r8394,-18415l182702,69240r11709,-9601l206108,69240r11201,14656l225717,102311r3314,20929l229031,647r-584,26l215950,2527,204444,5321,194411,8813,184365,5321,172872,2527,160362,673,147320,,102260,8420,62014,32194,29552,69138,7886,117030,,173659r5257,45238l20180,260057r23292,36018l73837,325920r36132,22606l150596,362851r43815,5017l238213,362851r40628,-14325l314985,325920r5994,-5893l345351,296075r23291,-36018l383565,218897r5270,-45238xem654151,83743r-42583,l611568,210845r711,17247l612203,230060r-2299,1321l608698,230238r-851,-1575l577303,169519,555256,127381,535597,94576,505104,81673r-13449,1893l479247,90893r-9106,15253l466598,131838r,142189l509193,274027r,-127101l508457,129679r101,-1968l510857,126390r1207,1130l541794,185661r21870,41859l585165,263207r30492,12891l629107,274218r12408,-7328l650621,251625r3530,-25705l654151,83743xem834009,83807r-165227,l668782,123177r61010,l729792,274307r43206,l772998,123177r61011,l834009,83807xem1012977,83807r-165240,l847737,123177r60998,l908735,274307r43218,l951953,123177r61024,l1012977,83807xem1243977,208165r-12,-58572l1228966,98437,1199959,86080r,63513l1199959,208165r-1206,11646l1194943,227647r-6719,4432l1178280,233464r-69558,l1108722,124294r69558,l1188224,125691r6719,4433l1198753,137960r1206,11633l1199959,86080r-18796,-2273l1065491,83807r,190132l1183182,273939r29033,-4268l1230972,256997r10084,-20854l1241336,233464r2641,-25299xem1441310,148945r-3188,-30391l1427695,98412,1408696,87249r-28867,-3442l1271054,83807r,40322l1376959,124129r9919,1397l1393571,129959r3784,7848l1398498,148945r51,7214l1398549,194500r,38824l1310576,233324r-7328,-3340l1303248,197345r7239,-2845l1398549,194500r,-38341l1310792,156159r-21882,3200l1273289,169214r-9347,16942l1260817,210566r,8978l1264056,244411r9690,16878l1289939,270891r22682,3048l1441310,273939r,-40615l1441310,194500r,-45555xem1615211,83807r-165214,l1449997,123177r60998,l1510995,274307r43231,l1554226,123177r60985,l1615211,83807xem1799996,148945r-3188,-30391l1786369,98412,1767370,87249r-28867,-3442l1629740,83807r,40322l1735632,124129r9932,1397l1752257,129959r3772,7848l1757172,148945r76,7214l1757222,194500r,38824l1669249,233324r-7327,-3340l1661922,197345r7251,-2845l1757222,194500r,-38341l1669478,156159r-21895,3200l1631975,169214r-9360,16942l1619504,210566r,8978l1622729,244411r9703,16878l1648612,270891r22695,3048l1799996,273939r,-40615l1799996,194500r,-455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">
                  <v:path arrowok="t"/>
                </v:shape>
              </v:group>
            </w:pict>
          </mc:Fallback>
        </mc:AlternateContent>
      </w:r>
    </w:p>
    <w:p w14:paraId="26490A07" w14:textId="01E5140F" w:rsidR="00D53C22" w:rsidRPr="009A7C9A" w:rsidRDefault="00DE381F" w:rsidP="009727E8">
      <w:pPr>
        <w:pStyle w:val="TOCHeading"/>
        <w:tabs>
          <w:tab w:val="left" w:pos="6460"/>
        </w:tabs>
      </w:pPr>
      <w:r w:rsidRPr="009A7C9A">
        <w:t xml:space="preserve">Table of </w:t>
      </w:r>
      <w:r w:rsidR="008D3CC8" w:rsidRPr="009A7C9A">
        <w:t>Contents</w:t>
      </w:r>
      <w:r w:rsidR="004E04D2" w:rsidRPr="009A7C9A">
        <w:tab/>
      </w:r>
    </w:p>
    <w:p w14:paraId="4ECCC7E0" w14:textId="0CABD065" w:rsidR="00E402DB" w:rsidRDefault="008A0992">
      <w:pPr>
        <w:pStyle w:val="TOC1"/>
        <w:rPr>
          <w:rFonts w:asciiTheme="minorHAnsi" w:eastAsiaTheme="minorEastAsia" w:hAnsiTheme="minorHAnsi" w:cstheme="minorBidi"/>
          <w:b w:val="0"/>
          <w:bCs w:val="0"/>
          <w:color w:val="auto"/>
          <w:spacing w:val="0"/>
          <w:kern w:val="2"/>
          <w:sz w:val="24"/>
          <w:szCs w:val="24"/>
          <w14:ligatures w14:val="standardContextual"/>
        </w:rPr>
      </w:pPr>
      <w:r w:rsidRPr="009A7C9A">
        <w:fldChar w:fldCharType="begin"/>
      </w:r>
      <w:r w:rsidRPr="009A7C9A">
        <w:instrText xml:space="preserve"> TOC \h \t "NTT FlushLeft Heading, 1, Heading 1, 1, Heading 2, 2, Appendix Heading 1, 1, NTT Course Title, 1," \x \z \* MERGEFORMAT </w:instrText>
      </w:r>
      <w:r w:rsidRPr="009A7C9A">
        <w:fldChar w:fldCharType="separate"/>
      </w:r>
      <w:hyperlink w:anchor="_Toc201052029" w:history="1">
        <w:r w:rsidR="00E402DB" w:rsidRPr="00806827">
          <w:rPr>
            <w:rStyle w:val="Hyperlink"/>
            <w:rFonts w:ascii="Arial Bold" w:hAnsi="Arial Bold"/>
          </w:rPr>
          <w:t>1.</w:t>
        </w:r>
        <w:r w:rsidR="00E402DB">
          <w:rPr>
            <w:rFonts w:asciiTheme="minorHAnsi" w:eastAsiaTheme="minorEastAsia" w:hAnsiTheme="minorHAnsi" w:cstheme="minorBidi"/>
            <w:b w:val="0"/>
            <w:bCs w:val="0"/>
            <w:color w:val="auto"/>
            <w:spacing w:val="0"/>
            <w:kern w:val="2"/>
            <w:sz w:val="24"/>
            <w:szCs w:val="24"/>
            <w14:ligatures w14:val="standardContextual"/>
          </w:rPr>
          <w:tab/>
        </w:r>
        <w:r w:rsidR="00E402DB" w:rsidRPr="00806827">
          <w:rPr>
            <w:rStyle w:val="Hyperlink"/>
          </w:rPr>
          <w:t>Executive Summary</w:t>
        </w:r>
        <w:r w:rsidR="00E402DB">
          <w:rPr>
            <w:webHidden/>
          </w:rPr>
          <w:tab/>
        </w:r>
        <w:r w:rsidR="00E402DB">
          <w:rPr>
            <w:webHidden/>
          </w:rPr>
          <w:fldChar w:fldCharType="begin"/>
        </w:r>
        <w:r w:rsidR="00E402DB">
          <w:rPr>
            <w:webHidden/>
          </w:rPr>
          <w:instrText xml:space="preserve"> PAGEREF _Toc201052029 \h </w:instrText>
        </w:r>
        <w:r w:rsidR="00E402DB">
          <w:rPr>
            <w:webHidden/>
          </w:rPr>
        </w:r>
        <w:r w:rsidR="00E402DB">
          <w:rPr>
            <w:webHidden/>
          </w:rPr>
          <w:fldChar w:fldCharType="separate"/>
        </w:r>
        <w:r w:rsidR="00E402DB">
          <w:rPr>
            <w:webHidden/>
          </w:rPr>
          <w:t>5</w:t>
        </w:r>
        <w:r w:rsidR="00E402DB">
          <w:rPr>
            <w:webHidden/>
          </w:rPr>
          <w:fldChar w:fldCharType="end"/>
        </w:r>
      </w:hyperlink>
    </w:p>
    <w:p w14:paraId="211CBC6F" w14:textId="268D7A45" w:rsidR="00E402DB" w:rsidRDefault="00E402DB">
      <w:pPr>
        <w:pStyle w:val="TOC2"/>
        <w:rPr>
          <w:rFonts w:asciiTheme="minorHAnsi" w:eastAsiaTheme="minorEastAsia" w:hAnsiTheme="minorHAnsi" w:cstheme="minorBidi"/>
          <w:bCs w:val="0"/>
          <w:color w:val="auto"/>
          <w:spacing w:val="0"/>
          <w:kern w:val="2"/>
          <w:szCs w:val="24"/>
          <w14:ligatures w14:val="standardContextual"/>
        </w:rPr>
      </w:pPr>
      <w:hyperlink w:anchor="_Toc201052030" w:history="1">
        <w:r w:rsidRPr="00806827">
          <w:rPr>
            <w:rStyle w:val="Hyperlink"/>
            <w:rFonts w:ascii="Arial Bold" w:hAnsi="Arial Bold"/>
          </w:rPr>
          <w:t>1.1.</w:t>
        </w:r>
        <w:r>
          <w:rPr>
            <w:rFonts w:asciiTheme="minorHAnsi" w:eastAsiaTheme="minorEastAsia" w:hAnsiTheme="minorHAnsi" w:cstheme="minorBidi"/>
            <w:bCs w:val="0"/>
            <w:color w:val="auto"/>
            <w:spacing w:val="0"/>
            <w:kern w:val="2"/>
            <w:szCs w:val="24"/>
            <w14:ligatures w14:val="standardContextual"/>
          </w:rPr>
          <w:tab/>
        </w:r>
        <w:r w:rsidRPr="00806827">
          <w:rPr>
            <w:rStyle w:val="Hyperlink"/>
          </w:rPr>
          <w:t>Overview</w:t>
        </w:r>
        <w:r>
          <w:rPr>
            <w:webHidden/>
          </w:rPr>
          <w:tab/>
        </w:r>
        <w:r>
          <w:rPr>
            <w:webHidden/>
          </w:rPr>
          <w:fldChar w:fldCharType="begin"/>
        </w:r>
        <w:r>
          <w:rPr>
            <w:webHidden/>
          </w:rPr>
          <w:instrText xml:space="preserve"> PAGEREF _Toc201052030 \h </w:instrText>
        </w:r>
        <w:r>
          <w:rPr>
            <w:webHidden/>
          </w:rPr>
        </w:r>
        <w:r>
          <w:rPr>
            <w:webHidden/>
          </w:rPr>
          <w:fldChar w:fldCharType="separate"/>
        </w:r>
        <w:r>
          <w:rPr>
            <w:webHidden/>
          </w:rPr>
          <w:t>5</w:t>
        </w:r>
        <w:r>
          <w:rPr>
            <w:webHidden/>
          </w:rPr>
          <w:fldChar w:fldCharType="end"/>
        </w:r>
      </w:hyperlink>
    </w:p>
    <w:p w14:paraId="6675C2EB" w14:textId="6616C11B" w:rsidR="00E402DB" w:rsidRDefault="00E402DB">
      <w:pPr>
        <w:pStyle w:val="TOC1"/>
        <w:rPr>
          <w:rFonts w:asciiTheme="minorHAnsi" w:eastAsiaTheme="minorEastAsia" w:hAnsiTheme="minorHAnsi" w:cstheme="minorBidi"/>
          <w:b w:val="0"/>
          <w:bCs w:val="0"/>
          <w:color w:val="auto"/>
          <w:spacing w:val="0"/>
          <w:kern w:val="2"/>
          <w:sz w:val="24"/>
          <w:szCs w:val="24"/>
          <w14:ligatures w14:val="standardContextual"/>
        </w:rPr>
      </w:pPr>
      <w:hyperlink w:anchor="_Toc201052031" w:history="1">
        <w:r w:rsidRPr="00806827">
          <w:rPr>
            <w:rStyle w:val="Hyperlink"/>
            <w:rFonts w:ascii="Arial Bold" w:hAnsi="Arial Bold"/>
          </w:rPr>
          <w:t>2.</w:t>
        </w:r>
        <w:r>
          <w:rPr>
            <w:rFonts w:asciiTheme="minorHAnsi" w:eastAsiaTheme="minorEastAsia" w:hAnsiTheme="minorHAnsi" w:cstheme="minorBidi"/>
            <w:b w:val="0"/>
            <w:bCs w:val="0"/>
            <w:color w:val="auto"/>
            <w:spacing w:val="0"/>
            <w:kern w:val="2"/>
            <w:sz w:val="24"/>
            <w:szCs w:val="24"/>
            <w14:ligatures w14:val="standardContextual"/>
          </w:rPr>
          <w:tab/>
        </w:r>
        <w:r w:rsidRPr="00806827">
          <w:rPr>
            <w:rStyle w:val="Hyperlink"/>
          </w:rPr>
          <w:t>Wave 1: Landing Zone</w:t>
        </w:r>
        <w:r>
          <w:rPr>
            <w:webHidden/>
          </w:rPr>
          <w:tab/>
        </w:r>
        <w:r>
          <w:rPr>
            <w:webHidden/>
          </w:rPr>
          <w:fldChar w:fldCharType="begin"/>
        </w:r>
        <w:r>
          <w:rPr>
            <w:webHidden/>
          </w:rPr>
          <w:instrText xml:space="preserve"> PAGEREF _Toc201052031 \h </w:instrText>
        </w:r>
        <w:r>
          <w:rPr>
            <w:webHidden/>
          </w:rPr>
        </w:r>
        <w:r>
          <w:rPr>
            <w:webHidden/>
          </w:rPr>
          <w:fldChar w:fldCharType="separate"/>
        </w:r>
        <w:r>
          <w:rPr>
            <w:webHidden/>
          </w:rPr>
          <w:t>2</w:t>
        </w:r>
        <w:r>
          <w:rPr>
            <w:webHidden/>
          </w:rPr>
          <w:fldChar w:fldCharType="end"/>
        </w:r>
      </w:hyperlink>
    </w:p>
    <w:p w14:paraId="4EC38DFB" w14:textId="58C88E90" w:rsidR="00E402DB" w:rsidRDefault="00E402DB">
      <w:pPr>
        <w:pStyle w:val="TOC2"/>
        <w:rPr>
          <w:rFonts w:asciiTheme="minorHAnsi" w:eastAsiaTheme="minorEastAsia" w:hAnsiTheme="minorHAnsi" w:cstheme="minorBidi"/>
          <w:bCs w:val="0"/>
          <w:color w:val="auto"/>
          <w:spacing w:val="0"/>
          <w:kern w:val="2"/>
          <w:szCs w:val="24"/>
          <w14:ligatures w14:val="standardContextual"/>
        </w:rPr>
      </w:pPr>
      <w:hyperlink w:anchor="_Toc201052032" w:history="1">
        <w:r w:rsidRPr="00806827">
          <w:rPr>
            <w:rStyle w:val="Hyperlink"/>
            <w:rFonts w:ascii="Arial Bold" w:hAnsi="Arial Bold"/>
          </w:rPr>
          <w:t>2.1.</w:t>
        </w:r>
        <w:r>
          <w:rPr>
            <w:rFonts w:asciiTheme="minorHAnsi" w:eastAsiaTheme="minorEastAsia" w:hAnsiTheme="minorHAnsi" w:cstheme="minorBidi"/>
            <w:bCs w:val="0"/>
            <w:color w:val="auto"/>
            <w:spacing w:val="0"/>
            <w:kern w:val="2"/>
            <w:szCs w:val="24"/>
            <w14:ligatures w14:val="standardContextual"/>
          </w:rPr>
          <w:tab/>
        </w:r>
        <w:r w:rsidRPr="00806827">
          <w:rPr>
            <w:rStyle w:val="Hyperlink"/>
          </w:rPr>
          <w:t>High-level Design</w:t>
        </w:r>
        <w:r>
          <w:rPr>
            <w:webHidden/>
          </w:rPr>
          <w:tab/>
        </w:r>
        <w:r>
          <w:rPr>
            <w:webHidden/>
          </w:rPr>
          <w:fldChar w:fldCharType="begin"/>
        </w:r>
        <w:r>
          <w:rPr>
            <w:webHidden/>
          </w:rPr>
          <w:instrText xml:space="preserve"> PAGEREF _Toc201052032 \h </w:instrText>
        </w:r>
        <w:r>
          <w:rPr>
            <w:webHidden/>
          </w:rPr>
        </w:r>
        <w:r>
          <w:rPr>
            <w:webHidden/>
          </w:rPr>
          <w:fldChar w:fldCharType="separate"/>
        </w:r>
        <w:r>
          <w:rPr>
            <w:webHidden/>
          </w:rPr>
          <w:t>2</w:t>
        </w:r>
        <w:r>
          <w:rPr>
            <w:webHidden/>
          </w:rPr>
          <w:fldChar w:fldCharType="end"/>
        </w:r>
      </w:hyperlink>
    </w:p>
    <w:p w14:paraId="3F2AC381" w14:textId="642BCA2B" w:rsidR="00E402DB" w:rsidRDefault="00E402DB">
      <w:pPr>
        <w:pStyle w:val="TOC2"/>
        <w:rPr>
          <w:rFonts w:asciiTheme="minorHAnsi" w:eastAsiaTheme="minorEastAsia" w:hAnsiTheme="minorHAnsi" w:cstheme="minorBidi"/>
          <w:bCs w:val="0"/>
          <w:color w:val="auto"/>
          <w:spacing w:val="0"/>
          <w:kern w:val="2"/>
          <w:szCs w:val="24"/>
          <w14:ligatures w14:val="standardContextual"/>
        </w:rPr>
      </w:pPr>
      <w:hyperlink w:anchor="_Toc201052033" w:history="1">
        <w:r w:rsidRPr="00806827">
          <w:rPr>
            <w:rStyle w:val="Hyperlink"/>
            <w:rFonts w:ascii="Arial Bold" w:hAnsi="Arial Bold"/>
          </w:rPr>
          <w:t>2.2.</w:t>
        </w:r>
        <w:r>
          <w:rPr>
            <w:rFonts w:asciiTheme="minorHAnsi" w:eastAsiaTheme="minorEastAsia" w:hAnsiTheme="minorHAnsi" w:cstheme="minorBidi"/>
            <w:bCs w:val="0"/>
            <w:color w:val="auto"/>
            <w:spacing w:val="0"/>
            <w:kern w:val="2"/>
            <w:szCs w:val="24"/>
            <w14:ligatures w14:val="standardContextual"/>
          </w:rPr>
          <w:tab/>
        </w:r>
        <w:r w:rsidRPr="00806827">
          <w:rPr>
            <w:rStyle w:val="Hyperlink"/>
          </w:rPr>
          <w:t>Identity and Access Management</w:t>
        </w:r>
        <w:r>
          <w:rPr>
            <w:webHidden/>
          </w:rPr>
          <w:tab/>
        </w:r>
        <w:r>
          <w:rPr>
            <w:webHidden/>
          </w:rPr>
          <w:fldChar w:fldCharType="begin"/>
        </w:r>
        <w:r>
          <w:rPr>
            <w:webHidden/>
          </w:rPr>
          <w:instrText xml:space="preserve"> PAGEREF _Toc201052033 \h </w:instrText>
        </w:r>
        <w:r>
          <w:rPr>
            <w:webHidden/>
          </w:rPr>
        </w:r>
        <w:r>
          <w:rPr>
            <w:webHidden/>
          </w:rPr>
          <w:fldChar w:fldCharType="separate"/>
        </w:r>
        <w:r>
          <w:rPr>
            <w:webHidden/>
          </w:rPr>
          <w:t>2</w:t>
        </w:r>
        <w:r>
          <w:rPr>
            <w:webHidden/>
          </w:rPr>
          <w:fldChar w:fldCharType="end"/>
        </w:r>
      </w:hyperlink>
    </w:p>
    <w:p w14:paraId="669B063A" w14:textId="7BECAE00" w:rsidR="00E402DB" w:rsidRDefault="00E402DB">
      <w:pPr>
        <w:pStyle w:val="TOC2"/>
        <w:rPr>
          <w:rFonts w:asciiTheme="minorHAnsi" w:eastAsiaTheme="minorEastAsia" w:hAnsiTheme="minorHAnsi" w:cstheme="minorBidi"/>
          <w:bCs w:val="0"/>
          <w:color w:val="auto"/>
          <w:spacing w:val="0"/>
          <w:kern w:val="2"/>
          <w:szCs w:val="24"/>
          <w14:ligatures w14:val="standardContextual"/>
        </w:rPr>
      </w:pPr>
      <w:hyperlink w:anchor="_Toc201052034" w:history="1">
        <w:r w:rsidRPr="00806827">
          <w:rPr>
            <w:rStyle w:val="Hyperlink"/>
            <w:rFonts w:ascii="Arial Bold" w:hAnsi="Arial Bold"/>
          </w:rPr>
          <w:t>2.3.</w:t>
        </w:r>
        <w:r>
          <w:rPr>
            <w:rFonts w:asciiTheme="minorHAnsi" w:eastAsiaTheme="minorEastAsia" w:hAnsiTheme="minorHAnsi" w:cstheme="minorBidi"/>
            <w:bCs w:val="0"/>
            <w:color w:val="auto"/>
            <w:spacing w:val="0"/>
            <w:kern w:val="2"/>
            <w:szCs w:val="24"/>
            <w14:ligatures w14:val="standardContextual"/>
          </w:rPr>
          <w:tab/>
        </w:r>
        <w:r w:rsidRPr="00806827">
          <w:rPr>
            <w:rStyle w:val="Hyperlink"/>
          </w:rPr>
          <w:t>Subscription Details</w:t>
        </w:r>
        <w:r>
          <w:rPr>
            <w:webHidden/>
          </w:rPr>
          <w:tab/>
        </w:r>
        <w:r>
          <w:rPr>
            <w:webHidden/>
          </w:rPr>
          <w:fldChar w:fldCharType="begin"/>
        </w:r>
        <w:r>
          <w:rPr>
            <w:webHidden/>
          </w:rPr>
          <w:instrText xml:space="preserve"> PAGEREF _Toc201052034 \h </w:instrText>
        </w:r>
        <w:r>
          <w:rPr>
            <w:webHidden/>
          </w:rPr>
        </w:r>
        <w:r>
          <w:rPr>
            <w:webHidden/>
          </w:rPr>
          <w:fldChar w:fldCharType="separate"/>
        </w:r>
        <w:r>
          <w:rPr>
            <w:webHidden/>
          </w:rPr>
          <w:t>4</w:t>
        </w:r>
        <w:r>
          <w:rPr>
            <w:webHidden/>
          </w:rPr>
          <w:fldChar w:fldCharType="end"/>
        </w:r>
      </w:hyperlink>
    </w:p>
    <w:p w14:paraId="644ABB28" w14:textId="1697409E" w:rsidR="00E402DB" w:rsidRDefault="00E402DB">
      <w:pPr>
        <w:pStyle w:val="TOC2"/>
        <w:rPr>
          <w:rFonts w:asciiTheme="minorHAnsi" w:eastAsiaTheme="minorEastAsia" w:hAnsiTheme="minorHAnsi" w:cstheme="minorBidi"/>
          <w:bCs w:val="0"/>
          <w:color w:val="auto"/>
          <w:spacing w:val="0"/>
          <w:kern w:val="2"/>
          <w:szCs w:val="24"/>
          <w14:ligatures w14:val="standardContextual"/>
        </w:rPr>
      </w:pPr>
      <w:hyperlink w:anchor="_Toc201052035" w:history="1">
        <w:r w:rsidRPr="00806827">
          <w:rPr>
            <w:rStyle w:val="Hyperlink"/>
            <w:rFonts w:ascii="Arial Bold" w:hAnsi="Arial Bold"/>
            <w:lang w:val="en-ZA"/>
          </w:rPr>
          <w:t>2.4.</w:t>
        </w:r>
        <w:r>
          <w:rPr>
            <w:rFonts w:asciiTheme="minorHAnsi" w:eastAsiaTheme="minorEastAsia" w:hAnsiTheme="minorHAnsi" w:cstheme="minorBidi"/>
            <w:bCs w:val="0"/>
            <w:color w:val="auto"/>
            <w:spacing w:val="0"/>
            <w:kern w:val="2"/>
            <w:szCs w:val="24"/>
            <w14:ligatures w14:val="standardContextual"/>
          </w:rPr>
          <w:tab/>
        </w:r>
        <w:r w:rsidRPr="00806827">
          <w:rPr>
            <w:rStyle w:val="Hyperlink"/>
            <w:lang w:val="en-ZA"/>
          </w:rPr>
          <w:t>Resource Management</w:t>
        </w:r>
        <w:r>
          <w:rPr>
            <w:webHidden/>
          </w:rPr>
          <w:tab/>
        </w:r>
        <w:r>
          <w:rPr>
            <w:webHidden/>
          </w:rPr>
          <w:fldChar w:fldCharType="begin"/>
        </w:r>
        <w:r>
          <w:rPr>
            <w:webHidden/>
          </w:rPr>
          <w:instrText xml:space="preserve"> PAGEREF _Toc201052035 \h </w:instrText>
        </w:r>
        <w:r>
          <w:rPr>
            <w:webHidden/>
          </w:rPr>
        </w:r>
        <w:r>
          <w:rPr>
            <w:webHidden/>
          </w:rPr>
          <w:fldChar w:fldCharType="separate"/>
        </w:r>
        <w:r>
          <w:rPr>
            <w:webHidden/>
          </w:rPr>
          <w:t>4</w:t>
        </w:r>
        <w:r>
          <w:rPr>
            <w:webHidden/>
          </w:rPr>
          <w:fldChar w:fldCharType="end"/>
        </w:r>
      </w:hyperlink>
    </w:p>
    <w:p w14:paraId="21FAD070" w14:textId="730C6D98" w:rsidR="00E402DB" w:rsidRDefault="00E402DB">
      <w:pPr>
        <w:pStyle w:val="TOC2"/>
        <w:rPr>
          <w:rFonts w:asciiTheme="minorHAnsi" w:eastAsiaTheme="minorEastAsia" w:hAnsiTheme="minorHAnsi" w:cstheme="minorBidi"/>
          <w:bCs w:val="0"/>
          <w:color w:val="auto"/>
          <w:spacing w:val="0"/>
          <w:kern w:val="2"/>
          <w:szCs w:val="24"/>
          <w14:ligatures w14:val="standardContextual"/>
        </w:rPr>
      </w:pPr>
      <w:hyperlink w:anchor="_Toc201052036" w:history="1">
        <w:r w:rsidRPr="00806827">
          <w:rPr>
            <w:rStyle w:val="Hyperlink"/>
            <w:rFonts w:ascii="Arial Bold" w:hAnsi="Arial Bold"/>
            <w:lang w:val="en-ZA"/>
          </w:rPr>
          <w:t>2.5.</w:t>
        </w:r>
        <w:r>
          <w:rPr>
            <w:rFonts w:asciiTheme="minorHAnsi" w:eastAsiaTheme="minorEastAsia" w:hAnsiTheme="minorHAnsi" w:cstheme="minorBidi"/>
            <w:bCs w:val="0"/>
            <w:color w:val="auto"/>
            <w:spacing w:val="0"/>
            <w:kern w:val="2"/>
            <w:szCs w:val="24"/>
            <w14:ligatures w14:val="standardContextual"/>
          </w:rPr>
          <w:tab/>
        </w:r>
        <w:r w:rsidRPr="00806827">
          <w:rPr>
            <w:rStyle w:val="Hyperlink"/>
            <w:lang w:val="en-ZA"/>
          </w:rPr>
          <w:t>Networking</w:t>
        </w:r>
        <w:r>
          <w:rPr>
            <w:webHidden/>
          </w:rPr>
          <w:tab/>
        </w:r>
        <w:r>
          <w:rPr>
            <w:webHidden/>
          </w:rPr>
          <w:fldChar w:fldCharType="begin"/>
        </w:r>
        <w:r>
          <w:rPr>
            <w:webHidden/>
          </w:rPr>
          <w:instrText xml:space="preserve"> PAGEREF _Toc201052036 \h </w:instrText>
        </w:r>
        <w:r>
          <w:rPr>
            <w:webHidden/>
          </w:rPr>
        </w:r>
        <w:r>
          <w:rPr>
            <w:webHidden/>
          </w:rPr>
          <w:fldChar w:fldCharType="separate"/>
        </w:r>
        <w:r>
          <w:rPr>
            <w:webHidden/>
          </w:rPr>
          <w:t>5</w:t>
        </w:r>
        <w:r>
          <w:rPr>
            <w:webHidden/>
          </w:rPr>
          <w:fldChar w:fldCharType="end"/>
        </w:r>
      </w:hyperlink>
    </w:p>
    <w:p w14:paraId="2E1B2989" w14:textId="1EF7CC95" w:rsidR="00E402DB" w:rsidRDefault="00E402DB">
      <w:pPr>
        <w:pStyle w:val="TOC2"/>
        <w:rPr>
          <w:rFonts w:asciiTheme="minorHAnsi" w:eastAsiaTheme="minorEastAsia" w:hAnsiTheme="minorHAnsi" w:cstheme="minorBidi"/>
          <w:bCs w:val="0"/>
          <w:color w:val="auto"/>
          <w:spacing w:val="0"/>
          <w:kern w:val="2"/>
          <w:szCs w:val="24"/>
          <w14:ligatures w14:val="standardContextual"/>
        </w:rPr>
      </w:pPr>
      <w:hyperlink w:anchor="_Toc201052037" w:history="1">
        <w:r w:rsidRPr="00806827">
          <w:rPr>
            <w:rStyle w:val="Hyperlink"/>
            <w:rFonts w:ascii="Arial Bold" w:hAnsi="Arial Bold"/>
            <w:lang w:val="en-ZA"/>
          </w:rPr>
          <w:t>2.6.</w:t>
        </w:r>
        <w:r>
          <w:rPr>
            <w:rFonts w:asciiTheme="minorHAnsi" w:eastAsiaTheme="minorEastAsia" w:hAnsiTheme="minorHAnsi" w:cstheme="minorBidi"/>
            <w:bCs w:val="0"/>
            <w:color w:val="auto"/>
            <w:spacing w:val="0"/>
            <w:kern w:val="2"/>
            <w:szCs w:val="24"/>
            <w14:ligatures w14:val="standardContextual"/>
          </w:rPr>
          <w:tab/>
        </w:r>
        <w:r w:rsidRPr="00806827">
          <w:rPr>
            <w:rStyle w:val="Hyperlink"/>
            <w:lang w:val="en-ZA"/>
          </w:rPr>
          <w:t>Governance</w:t>
        </w:r>
        <w:r>
          <w:rPr>
            <w:webHidden/>
          </w:rPr>
          <w:tab/>
        </w:r>
        <w:r>
          <w:rPr>
            <w:webHidden/>
          </w:rPr>
          <w:fldChar w:fldCharType="begin"/>
        </w:r>
        <w:r>
          <w:rPr>
            <w:webHidden/>
          </w:rPr>
          <w:instrText xml:space="preserve"> PAGEREF _Toc201052037 \h </w:instrText>
        </w:r>
        <w:r>
          <w:rPr>
            <w:webHidden/>
          </w:rPr>
        </w:r>
        <w:r>
          <w:rPr>
            <w:webHidden/>
          </w:rPr>
          <w:fldChar w:fldCharType="separate"/>
        </w:r>
        <w:r>
          <w:rPr>
            <w:webHidden/>
          </w:rPr>
          <w:t>4</w:t>
        </w:r>
        <w:r>
          <w:rPr>
            <w:webHidden/>
          </w:rPr>
          <w:fldChar w:fldCharType="end"/>
        </w:r>
      </w:hyperlink>
    </w:p>
    <w:p w14:paraId="6315463B" w14:textId="57A82F6A" w:rsidR="00E402DB" w:rsidRDefault="00E402DB">
      <w:pPr>
        <w:pStyle w:val="TOC1"/>
        <w:rPr>
          <w:rFonts w:asciiTheme="minorHAnsi" w:eastAsiaTheme="minorEastAsia" w:hAnsiTheme="minorHAnsi" w:cstheme="minorBidi"/>
          <w:b w:val="0"/>
          <w:bCs w:val="0"/>
          <w:color w:val="auto"/>
          <w:spacing w:val="0"/>
          <w:kern w:val="2"/>
          <w:sz w:val="24"/>
          <w:szCs w:val="24"/>
          <w14:ligatures w14:val="standardContextual"/>
        </w:rPr>
      </w:pPr>
      <w:hyperlink w:anchor="_Toc201052038" w:history="1">
        <w:r w:rsidRPr="00806827">
          <w:rPr>
            <w:rStyle w:val="Hyperlink"/>
            <w:lang w:val="en-ZA"/>
          </w:rPr>
          <w:t>Low-level Design Plan Acceptance</w:t>
        </w:r>
        <w:r>
          <w:rPr>
            <w:webHidden/>
          </w:rPr>
          <w:tab/>
        </w:r>
        <w:r>
          <w:rPr>
            <w:webHidden/>
          </w:rPr>
          <w:fldChar w:fldCharType="begin"/>
        </w:r>
        <w:r>
          <w:rPr>
            <w:webHidden/>
          </w:rPr>
          <w:instrText xml:space="preserve"> PAGEREF _Toc201052038 \h </w:instrText>
        </w:r>
        <w:r>
          <w:rPr>
            <w:webHidden/>
          </w:rPr>
        </w:r>
        <w:r>
          <w:rPr>
            <w:webHidden/>
          </w:rPr>
          <w:fldChar w:fldCharType="separate"/>
        </w:r>
        <w:r>
          <w:rPr>
            <w:webHidden/>
          </w:rPr>
          <w:t>7</w:t>
        </w:r>
        <w:r>
          <w:rPr>
            <w:webHidden/>
          </w:rPr>
          <w:fldChar w:fldCharType="end"/>
        </w:r>
      </w:hyperlink>
    </w:p>
    <w:p w14:paraId="07A1CAA7" w14:textId="423440FE" w:rsidR="008D3CC8" w:rsidRPr="009A7C9A" w:rsidRDefault="008A0992" w:rsidP="008D3CC8">
      <w:r w:rsidRPr="009A7C9A">
        <w:rPr>
          <w:noProof/>
          <w:sz w:val="28"/>
        </w:rPr>
        <w:fldChar w:fldCharType="end"/>
      </w:r>
    </w:p>
    <w:p w14:paraId="4352940F" w14:textId="77777777" w:rsidR="008D3CC8" w:rsidRPr="009A7C9A" w:rsidRDefault="008D3CC8" w:rsidP="008A0992">
      <w:pPr>
        <w:pStyle w:val="TOFHeading"/>
      </w:pPr>
      <w:r w:rsidRPr="009A7C9A">
        <w:t>List of Tables</w:t>
      </w:r>
    </w:p>
    <w:p w14:paraId="472B005B" w14:textId="47ACE1E3" w:rsidR="00E402DB" w:rsidRDefault="00F96B7F">
      <w:pPr>
        <w:pStyle w:val="TableofFigures"/>
        <w:rPr>
          <w:rFonts w:asciiTheme="minorHAnsi" w:eastAsiaTheme="minorEastAsia" w:hAnsiTheme="minorHAnsi" w:cstheme="minorBidi"/>
          <w:color w:val="auto"/>
          <w:spacing w:val="0"/>
          <w:kern w:val="2"/>
          <w:sz w:val="24"/>
          <w:szCs w:val="24"/>
          <w:lang w:eastAsia="en-GB"/>
          <w14:ligatures w14:val="standardContextual"/>
        </w:rPr>
      </w:pPr>
      <w:r w:rsidRPr="009A7C9A">
        <w:fldChar w:fldCharType="begin"/>
      </w:r>
      <w:r w:rsidR="008D3CC8" w:rsidRPr="009A7C9A">
        <w:instrText xml:space="preserve"> TOC \h \z \c "Table" </w:instrText>
      </w:r>
      <w:r w:rsidRPr="009A7C9A">
        <w:fldChar w:fldCharType="separate"/>
      </w:r>
      <w:hyperlink w:anchor="_Toc201052039" w:history="1">
        <w:r w:rsidR="00E402DB" w:rsidRPr="001F5E07">
          <w:rPr>
            <w:rStyle w:val="Hyperlink"/>
          </w:rPr>
          <w:t>Table 1: Azure Entra ID</w:t>
        </w:r>
        <w:r w:rsidR="00E402DB">
          <w:rPr>
            <w:webHidden/>
          </w:rPr>
          <w:tab/>
        </w:r>
        <w:r w:rsidR="00E402DB">
          <w:rPr>
            <w:webHidden/>
          </w:rPr>
          <w:fldChar w:fldCharType="begin"/>
        </w:r>
        <w:r w:rsidR="00E402DB">
          <w:rPr>
            <w:webHidden/>
          </w:rPr>
          <w:instrText xml:space="preserve"> PAGEREF _Toc201052039 \h </w:instrText>
        </w:r>
        <w:r w:rsidR="00E402DB">
          <w:rPr>
            <w:webHidden/>
          </w:rPr>
        </w:r>
        <w:r w:rsidR="00E402DB">
          <w:rPr>
            <w:webHidden/>
          </w:rPr>
          <w:fldChar w:fldCharType="separate"/>
        </w:r>
        <w:r w:rsidR="00E402DB">
          <w:rPr>
            <w:webHidden/>
          </w:rPr>
          <w:t>3</w:t>
        </w:r>
        <w:r w:rsidR="00E402DB">
          <w:rPr>
            <w:webHidden/>
          </w:rPr>
          <w:fldChar w:fldCharType="end"/>
        </w:r>
      </w:hyperlink>
    </w:p>
    <w:p w14:paraId="57B9886F" w14:textId="0AC4D439"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0" w:history="1">
        <w:r w:rsidRPr="001F5E07">
          <w:rPr>
            <w:rStyle w:val="Hyperlink"/>
          </w:rPr>
          <w:t>Table 2: Recommended RBAC Roles</w:t>
        </w:r>
        <w:r>
          <w:rPr>
            <w:webHidden/>
          </w:rPr>
          <w:tab/>
        </w:r>
        <w:r>
          <w:rPr>
            <w:webHidden/>
          </w:rPr>
          <w:fldChar w:fldCharType="begin"/>
        </w:r>
        <w:r>
          <w:rPr>
            <w:webHidden/>
          </w:rPr>
          <w:instrText xml:space="preserve"> PAGEREF _Toc201052040 \h </w:instrText>
        </w:r>
        <w:r>
          <w:rPr>
            <w:webHidden/>
          </w:rPr>
        </w:r>
        <w:r>
          <w:rPr>
            <w:webHidden/>
          </w:rPr>
          <w:fldChar w:fldCharType="separate"/>
        </w:r>
        <w:r>
          <w:rPr>
            <w:webHidden/>
          </w:rPr>
          <w:t>3</w:t>
        </w:r>
        <w:r>
          <w:rPr>
            <w:webHidden/>
          </w:rPr>
          <w:fldChar w:fldCharType="end"/>
        </w:r>
      </w:hyperlink>
    </w:p>
    <w:p w14:paraId="03B40150" w14:textId="47FB4F33"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1" w:history="1">
        <w:r w:rsidRPr="001F5E07">
          <w:rPr>
            <w:rStyle w:val="Hyperlink"/>
          </w:rPr>
          <w:t>Table 3: Azure Entra ID Assignments</w:t>
        </w:r>
        <w:r>
          <w:rPr>
            <w:webHidden/>
          </w:rPr>
          <w:tab/>
        </w:r>
        <w:r>
          <w:rPr>
            <w:webHidden/>
          </w:rPr>
          <w:fldChar w:fldCharType="begin"/>
        </w:r>
        <w:r>
          <w:rPr>
            <w:webHidden/>
          </w:rPr>
          <w:instrText xml:space="preserve"> PAGEREF _Toc201052041 \h </w:instrText>
        </w:r>
        <w:r>
          <w:rPr>
            <w:webHidden/>
          </w:rPr>
        </w:r>
        <w:r>
          <w:rPr>
            <w:webHidden/>
          </w:rPr>
          <w:fldChar w:fldCharType="separate"/>
        </w:r>
        <w:r>
          <w:rPr>
            <w:webHidden/>
          </w:rPr>
          <w:t>4</w:t>
        </w:r>
        <w:r>
          <w:rPr>
            <w:webHidden/>
          </w:rPr>
          <w:fldChar w:fldCharType="end"/>
        </w:r>
      </w:hyperlink>
    </w:p>
    <w:p w14:paraId="2BA31EA0" w14:textId="467B12BF"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2" w:history="1">
        <w:r w:rsidRPr="001F5E07">
          <w:rPr>
            <w:rStyle w:val="Hyperlink"/>
          </w:rPr>
          <w:t>Table 4: Conditional Access Policies</w:t>
        </w:r>
        <w:r>
          <w:rPr>
            <w:webHidden/>
          </w:rPr>
          <w:tab/>
        </w:r>
        <w:r>
          <w:rPr>
            <w:webHidden/>
          </w:rPr>
          <w:fldChar w:fldCharType="begin"/>
        </w:r>
        <w:r>
          <w:rPr>
            <w:webHidden/>
          </w:rPr>
          <w:instrText xml:space="preserve"> PAGEREF _Toc201052042 \h </w:instrText>
        </w:r>
        <w:r>
          <w:rPr>
            <w:webHidden/>
          </w:rPr>
        </w:r>
        <w:r>
          <w:rPr>
            <w:webHidden/>
          </w:rPr>
          <w:fldChar w:fldCharType="separate"/>
        </w:r>
        <w:r>
          <w:rPr>
            <w:webHidden/>
          </w:rPr>
          <w:t>4</w:t>
        </w:r>
        <w:r>
          <w:rPr>
            <w:webHidden/>
          </w:rPr>
          <w:fldChar w:fldCharType="end"/>
        </w:r>
      </w:hyperlink>
    </w:p>
    <w:p w14:paraId="2BDA9B52" w14:textId="36F93D90"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3" w:history="1">
        <w:r w:rsidRPr="001F5E07">
          <w:rPr>
            <w:rStyle w:val="Hyperlink"/>
          </w:rPr>
          <w:t>Table 5: Subscriptions Details</w:t>
        </w:r>
        <w:r>
          <w:rPr>
            <w:webHidden/>
          </w:rPr>
          <w:tab/>
        </w:r>
        <w:r>
          <w:rPr>
            <w:webHidden/>
          </w:rPr>
          <w:fldChar w:fldCharType="begin"/>
        </w:r>
        <w:r>
          <w:rPr>
            <w:webHidden/>
          </w:rPr>
          <w:instrText xml:space="preserve"> PAGEREF _Toc201052043 \h </w:instrText>
        </w:r>
        <w:r>
          <w:rPr>
            <w:webHidden/>
          </w:rPr>
        </w:r>
        <w:r>
          <w:rPr>
            <w:webHidden/>
          </w:rPr>
          <w:fldChar w:fldCharType="separate"/>
        </w:r>
        <w:r>
          <w:rPr>
            <w:webHidden/>
          </w:rPr>
          <w:t>4</w:t>
        </w:r>
        <w:r>
          <w:rPr>
            <w:webHidden/>
          </w:rPr>
          <w:fldChar w:fldCharType="end"/>
        </w:r>
      </w:hyperlink>
    </w:p>
    <w:p w14:paraId="7C855F4B" w14:textId="5F89273B"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4" w:history="1">
        <w:r w:rsidRPr="001F5E07">
          <w:rPr>
            <w:rStyle w:val="Hyperlink"/>
          </w:rPr>
          <w:t>Table 6: Resource Group</w:t>
        </w:r>
        <w:r>
          <w:rPr>
            <w:webHidden/>
          </w:rPr>
          <w:tab/>
        </w:r>
        <w:r>
          <w:rPr>
            <w:webHidden/>
          </w:rPr>
          <w:fldChar w:fldCharType="begin"/>
        </w:r>
        <w:r>
          <w:rPr>
            <w:webHidden/>
          </w:rPr>
          <w:instrText xml:space="preserve"> PAGEREF _Toc201052044 \h </w:instrText>
        </w:r>
        <w:r>
          <w:rPr>
            <w:webHidden/>
          </w:rPr>
        </w:r>
        <w:r>
          <w:rPr>
            <w:webHidden/>
          </w:rPr>
          <w:fldChar w:fldCharType="separate"/>
        </w:r>
        <w:r>
          <w:rPr>
            <w:webHidden/>
          </w:rPr>
          <w:t>5</w:t>
        </w:r>
        <w:r>
          <w:rPr>
            <w:webHidden/>
          </w:rPr>
          <w:fldChar w:fldCharType="end"/>
        </w:r>
      </w:hyperlink>
    </w:p>
    <w:p w14:paraId="23A5BD87" w14:textId="231DB977"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5" w:history="1">
        <w:r w:rsidRPr="001F5E07">
          <w:rPr>
            <w:rStyle w:val="Hyperlink"/>
          </w:rPr>
          <w:t>Table 7: Hub Virtual Network</w:t>
        </w:r>
        <w:r>
          <w:rPr>
            <w:webHidden/>
          </w:rPr>
          <w:tab/>
        </w:r>
        <w:r>
          <w:rPr>
            <w:webHidden/>
          </w:rPr>
          <w:fldChar w:fldCharType="begin"/>
        </w:r>
        <w:r>
          <w:rPr>
            <w:webHidden/>
          </w:rPr>
          <w:instrText xml:space="preserve"> PAGEREF _Toc201052045 \h </w:instrText>
        </w:r>
        <w:r>
          <w:rPr>
            <w:webHidden/>
          </w:rPr>
        </w:r>
        <w:r>
          <w:rPr>
            <w:webHidden/>
          </w:rPr>
          <w:fldChar w:fldCharType="separate"/>
        </w:r>
        <w:r>
          <w:rPr>
            <w:webHidden/>
          </w:rPr>
          <w:t>6</w:t>
        </w:r>
        <w:r>
          <w:rPr>
            <w:webHidden/>
          </w:rPr>
          <w:fldChar w:fldCharType="end"/>
        </w:r>
      </w:hyperlink>
    </w:p>
    <w:p w14:paraId="2864B27F" w14:textId="7943BE10"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6" w:history="1">
        <w:r w:rsidRPr="001F5E07">
          <w:rPr>
            <w:rStyle w:val="Hyperlink"/>
          </w:rPr>
          <w:t>Table 8: Route Table - zanrgfwrtp01 – Out-to-Firewall</w:t>
        </w:r>
        <w:r>
          <w:rPr>
            <w:webHidden/>
          </w:rPr>
          <w:tab/>
        </w:r>
        <w:r>
          <w:rPr>
            <w:webHidden/>
          </w:rPr>
          <w:fldChar w:fldCharType="begin"/>
        </w:r>
        <w:r>
          <w:rPr>
            <w:webHidden/>
          </w:rPr>
          <w:instrText xml:space="preserve"> PAGEREF _Toc201052046 \h </w:instrText>
        </w:r>
        <w:r>
          <w:rPr>
            <w:webHidden/>
          </w:rPr>
        </w:r>
        <w:r>
          <w:rPr>
            <w:webHidden/>
          </w:rPr>
          <w:fldChar w:fldCharType="separate"/>
        </w:r>
        <w:r>
          <w:rPr>
            <w:webHidden/>
          </w:rPr>
          <w:t>7</w:t>
        </w:r>
        <w:r>
          <w:rPr>
            <w:webHidden/>
          </w:rPr>
          <w:fldChar w:fldCharType="end"/>
        </w:r>
      </w:hyperlink>
    </w:p>
    <w:p w14:paraId="3A206C6E" w14:textId="303F243C"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7" w:history="1">
        <w:r w:rsidRPr="001F5E07">
          <w:rPr>
            <w:rStyle w:val="Hyperlink"/>
          </w:rPr>
          <w:t>Table 9: AzureServiceBus</w:t>
        </w:r>
        <w:r>
          <w:rPr>
            <w:webHidden/>
          </w:rPr>
          <w:tab/>
        </w:r>
        <w:r>
          <w:rPr>
            <w:webHidden/>
          </w:rPr>
          <w:fldChar w:fldCharType="begin"/>
        </w:r>
        <w:r>
          <w:rPr>
            <w:webHidden/>
          </w:rPr>
          <w:instrText xml:space="preserve"> PAGEREF _Toc201052047 \h </w:instrText>
        </w:r>
        <w:r>
          <w:rPr>
            <w:webHidden/>
          </w:rPr>
        </w:r>
        <w:r>
          <w:rPr>
            <w:webHidden/>
          </w:rPr>
          <w:fldChar w:fldCharType="separate"/>
        </w:r>
        <w:r>
          <w:rPr>
            <w:webHidden/>
          </w:rPr>
          <w:t>7</w:t>
        </w:r>
        <w:r>
          <w:rPr>
            <w:webHidden/>
          </w:rPr>
          <w:fldChar w:fldCharType="end"/>
        </w:r>
      </w:hyperlink>
    </w:p>
    <w:p w14:paraId="08EC9DF1" w14:textId="7ED50786"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8" w:history="1">
        <w:r w:rsidRPr="001F5E07">
          <w:rPr>
            <w:rStyle w:val="Hyperlink"/>
          </w:rPr>
          <w:t>Table 10: PowerPlatform-Europe</w:t>
        </w:r>
        <w:r>
          <w:rPr>
            <w:webHidden/>
          </w:rPr>
          <w:tab/>
        </w:r>
        <w:r>
          <w:rPr>
            <w:webHidden/>
          </w:rPr>
          <w:fldChar w:fldCharType="begin"/>
        </w:r>
        <w:r>
          <w:rPr>
            <w:webHidden/>
          </w:rPr>
          <w:instrText xml:space="preserve"> PAGEREF _Toc201052048 \h </w:instrText>
        </w:r>
        <w:r>
          <w:rPr>
            <w:webHidden/>
          </w:rPr>
        </w:r>
        <w:r>
          <w:rPr>
            <w:webHidden/>
          </w:rPr>
          <w:fldChar w:fldCharType="separate"/>
        </w:r>
        <w:r>
          <w:rPr>
            <w:webHidden/>
          </w:rPr>
          <w:t>8</w:t>
        </w:r>
        <w:r>
          <w:rPr>
            <w:webHidden/>
          </w:rPr>
          <w:fldChar w:fldCharType="end"/>
        </w:r>
      </w:hyperlink>
    </w:p>
    <w:p w14:paraId="7873E231" w14:textId="10C583DE"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49" w:history="1">
        <w:r w:rsidRPr="001F5E07">
          <w:rPr>
            <w:rStyle w:val="Hyperlink"/>
          </w:rPr>
          <w:t>Table 11: PowerPlatform-VirtualAgents</w:t>
        </w:r>
        <w:r>
          <w:rPr>
            <w:webHidden/>
          </w:rPr>
          <w:tab/>
        </w:r>
        <w:r>
          <w:rPr>
            <w:webHidden/>
          </w:rPr>
          <w:fldChar w:fldCharType="begin"/>
        </w:r>
        <w:r>
          <w:rPr>
            <w:webHidden/>
          </w:rPr>
          <w:instrText xml:space="preserve"> PAGEREF _Toc201052049 \h </w:instrText>
        </w:r>
        <w:r>
          <w:rPr>
            <w:webHidden/>
          </w:rPr>
        </w:r>
        <w:r>
          <w:rPr>
            <w:webHidden/>
          </w:rPr>
          <w:fldChar w:fldCharType="separate"/>
        </w:r>
        <w:r>
          <w:rPr>
            <w:webHidden/>
          </w:rPr>
          <w:t>8</w:t>
        </w:r>
        <w:r>
          <w:rPr>
            <w:webHidden/>
          </w:rPr>
          <w:fldChar w:fldCharType="end"/>
        </w:r>
      </w:hyperlink>
    </w:p>
    <w:p w14:paraId="10B9621F" w14:textId="13C8EEC0"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0" w:history="1">
        <w:r w:rsidRPr="001F5E07">
          <w:rPr>
            <w:rStyle w:val="Hyperlink"/>
          </w:rPr>
          <w:t xml:space="preserve">Table 12: </w:t>
        </w:r>
        <w:r w:rsidRPr="001F5E07">
          <w:rPr>
            <w:rStyle w:val="Hyperlink"/>
            <w:lang w:val="nl-NL"/>
          </w:rPr>
          <w:t>ServiceTags-AzPowerBi</w:t>
        </w:r>
        <w:r>
          <w:rPr>
            <w:webHidden/>
          </w:rPr>
          <w:tab/>
        </w:r>
        <w:r>
          <w:rPr>
            <w:webHidden/>
          </w:rPr>
          <w:fldChar w:fldCharType="begin"/>
        </w:r>
        <w:r>
          <w:rPr>
            <w:webHidden/>
          </w:rPr>
          <w:instrText xml:space="preserve"> PAGEREF _Toc201052050 \h </w:instrText>
        </w:r>
        <w:r>
          <w:rPr>
            <w:webHidden/>
          </w:rPr>
        </w:r>
        <w:r>
          <w:rPr>
            <w:webHidden/>
          </w:rPr>
          <w:fldChar w:fldCharType="separate"/>
        </w:r>
        <w:r>
          <w:rPr>
            <w:webHidden/>
          </w:rPr>
          <w:t>8</w:t>
        </w:r>
        <w:r>
          <w:rPr>
            <w:webHidden/>
          </w:rPr>
          <w:fldChar w:fldCharType="end"/>
        </w:r>
      </w:hyperlink>
    </w:p>
    <w:p w14:paraId="32F5FD87" w14:textId="3537C721"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1" w:history="1">
        <w:r w:rsidRPr="001F5E07">
          <w:rPr>
            <w:rStyle w:val="Hyperlink"/>
          </w:rPr>
          <w:t>Table 13: ExpressRoute – Virtual Network Gateway</w:t>
        </w:r>
        <w:r>
          <w:rPr>
            <w:webHidden/>
          </w:rPr>
          <w:tab/>
        </w:r>
        <w:r>
          <w:rPr>
            <w:webHidden/>
          </w:rPr>
          <w:fldChar w:fldCharType="begin"/>
        </w:r>
        <w:r>
          <w:rPr>
            <w:webHidden/>
          </w:rPr>
          <w:instrText xml:space="preserve"> PAGEREF _Toc201052051 \h </w:instrText>
        </w:r>
        <w:r>
          <w:rPr>
            <w:webHidden/>
          </w:rPr>
        </w:r>
        <w:r>
          <w:rPr>
            <w:webHidden/>
          </w:rPr>
          <w:fldChar w:fldCharType="separate"/>
        </w:r>
        <w:r>
          <w:rPr>
            <w:webHidden/>
          </w:rPr>
          <w:t>9</w:t>
        </w:r>
        <w:r>
          <w:rPr>
            <w:webHidden/>
          </w:rPr>
          <w:fldChar w:fldCharType="end"/>
        </w:r>
      </w:hyperlink>
    </w:p>
    <w:p w14:paraId="220BFBB6" w14:textId="43D96AC9"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2" w:history="1">
        <w:r w:rsidRPr="001F5E07">
          <w:rPr>
            <w:rStyle w:val="Hyperlink"/>
          </w:rPr>
          <w:t>Table 14: ExpressRoute Circuit</w:t>
        </w:r>
        <w:r>
          <w:rPr>
            <w:webHidden/>
          </w:rPr>
          <w:tab/>
        </w:r>
        <w:r>
          <w:rPr>
            <w:webHidden/>
          </w:rPr>
          <w:fldChar w:fldCharType="begin"/>
        </w:r>
        <w:r>
          <w:rPr>
            <w:webHidden/>
          </w:rPr>
          <w:instrText xml:space="preserve"> PAGEREF _Toc201052052 \h </w:instrText>
        </w:r>
        <w:r>
          <w:rPr>
            <w:webHidden/>
          </w:rPr>
        </w:r>
        <w:r>
          <w:rPr>
            <w:webHidden/>
          </w:rPr>
          <w:fldChar w:fldCharType="separate"/>
        </w:r>
        <w:r>
          <w:rPr>
            <w:webHidden/>
          </w:rPr>
          <w:t>10</w:t>
        </w:r>
        <w:r>
          <w:rPr>
            <w:webHidden/>
          </w:rPr>
          <w:fldChar w:fldCharType="end"/>
        </w:r>
      </w:hyperlink>
    </w:p>
    <w:p w14:paraId="40C43C86" w14:textId="3B3B9A1D"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3" w:history="1">
        <w:r w:rsidRPr="001F5E07">
          <w:rPr>
            <w:rStyle w:val="Hyperlink"/>
          </w:rPr>
          <w:t>Table 15: Azure Firewall Policy</w:t>
        </w:r>
        <w:r>
          <w:rPr>
            <w:webHidden/>
          </w:rPr>
          <w:tab/>
        </w:r>
        <w:r>
          <w:rPr>
            <w:webHidden/>
          </w:rPr>
          <w:fldChar w:fldCharType="begin"/>
        </w:r>
        <w:r>
          <w:rPr>
            <w:webHidden/>
          </w:rPr>
          <w:instrText xml:space="preserve"> PAGEREF _Toc201052053 \h </w:instrText>
        </w:r>
        <w:r>
          <w:rPr>
            <w:webHidden/>
          </w:rPr>
        </w:r>
        <w:r>
          <w:rPr>
            <w:webHidden/>
          </w:rPr>
          <w:fldChar w:fldCharType="separate"/>
        </w:r>
        <w:r>
          <w:rPr>
            <w:webHidden/>
          </w:rPr>
          <w:t>11</w:t>
        </w:r>
        <w:r>
          <w:rPr>
            <w:webHidden/>
          </w:rPr>
          <w:fldChar w:fldCharType="end"/>
        </w:r>
      </w:hyperlink>
    </w:p>
    <w:p w14:paraId="4352BE7D" w14:textId="3F650926"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4" w:history="1">
        <w:r w:rsidRPr="001F5E07">
          <w:rPr>
            <w:rStyle w:val="Hyperlink"/>
          </w:rPr>
          <w:t>Table 16: Azure Firewall</w:t>
        </w:r>
        <w:r>
          <w:rPr>
            <w:webHidden/>
          </w:rPr>
          <w:tab/>
        </w:r>
        <w:r>
          <w:rPr>
            <w:webHidden/>
          </w:rPr>
          <w:fldChar w:fldCharType="begin"/>
        </w:r>
        <w:r>
          <w:rPr>
            <w:webHidden/>
          </w:rPr>
          <w:instrText xml:space="preserve"> PAGEREF _Toc201052054 \h </w:instrText>
        </w:r>
        <w:r>
          <w:rPr>
            <w:webHidden/>
          </w:rPr>
        </w:r>
        <w:r>
          <w:rPr>
            <w:webHidden/>
          </w:rPr>
          <w:fldChar w:fldCharType="separate"/>
        </w:r>
        <w:r>
          <w:rPr>
            <w:webHidden/>
          </w:rPr>
          <w:t>12</w:t>
        </w:r>
        <w:r>
          <w:rPr>
            <w:webHidden/>
          </w:rPr>
          <w:fldChar w:fldCharType="end"/>
        </w:r>
      </w:hyperlink>
    </w:p>
    <w:p w14:paraId="5862AB22" w14:textId="66389258"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5" w:history="1">
        <w:r w:rsidRPr="001F5E07">
          <w:rPr>
            <w:rStyle w:val="Hyperlink"/>
          </w:rPr>
          <w:t>Table 17: Network Rules</w:t>
        </w:r>
        <w:r>
          <w:rPr>
            <w:webHidden/>
          </w:rPr>
          <w:tab/>
        </w:r>
        <w:r>
          <w:rPr>
            <w:webHidden/>
          </w:rPr>
          <w:fldChar w:fldCharType="begin"/>
        </w:r>
        <w:r>
          <w:rPr>
            <w:webHidden/>
          </w:rPr>
          <w:instrText xml:space="preserve"> PAGEREF _Toc201052055 \h </w:instrText>
        </w:r>
        <w:r>
          <w:rPr>
            <w:webHidden/>
          </w:rPr>
        </w:r>
        <w:r>
          <w:rPr>
            <w:webHidden/>
          </w:rPr>
          <w:fldChar w:fldCharType="separate"/>
        </w:r>
        <w:r>
          <w:rPr>
            <w:webHidden/>
          </w:rPr>
          <w:t>5</w:t>
        </w:r>
        <w:r>
          <w:rPr>
            <w:webHidden/>
          </w:rPr>
          <w:fldChar w:fldCharType="end"/>
        </w:r>
      </w:hyperlink>
    </w:p>
    <w:p w14:paraId="5C4C1C81" w14:textId="166E86F9"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6" w:history="1">
        <w:r w:rsidRPr="001F5E07">
          <w:rPr>
            <w:rStyle w:val="Hyperlink"/>
          </w:rPr>
          <w:t>Table 18: Application Rules</w:t>
        </w:r>
        <w:r>
          <w:rPr>
            <w:webHidden/>
          </w:rPr>
          <w:tab/>
        </w:r>
        <w:r>
          <w:rPr>
            <w:webHidden/>
          </w:rPr>
          <w:fldChar w:fldCharType="begin"/>
        </w:r>
        <w:r>
          <w:rPr>
            <w:webHidden/>
          </w:rPr>
          <w:instrText xml:space="preserve"> PAGEREF _Toc201052056 \h </w:instrText>
        </w:r>
        <w:r>
          <w:rPr>
            <w:webHidden/>
          </w:rPr>
        </w:r>
        <w:r>
          <w:rPr>
            <w:webHidden/>
          </w:rPr>
          <w:fldChar w:fldCharType="separate"/>
        </w:r>
        <w:r>
          <w:rPr>
            <w:webHidden/>
          </w:rPr>
          <w:t>13</w:t>
        </w:r>
        <w:r>
          <w:rPr>
            <w:webHidden/>
          </w:rPr>
          <w:fldChar w:fldCharType="end"/>
        </w:r>
      </w:hyperlink>
    </w:p>
    <w:p w14:paraId="6EEE62F1" w14:textId="6E3DCF4A"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7" w:history="1">
        <w:r w:rsidRPr="001F5E07">
          <w:rPr>
            <w:rStyle w:val="Hyperlink"/>
          </w:rPr>
          <w:t>Table 19: Application Gateway</w:t>
        </w:r>
        <w:r>
          <w:rPr>
            <w:webHidden/>
          </w:rPr>
          <w:tab/>
        </w:r>
        <w:r>
          <w:rPr>
            <w:webHidden/>
          </w:rPr>
          <w:fldChar w:fldCharType="begin"/>
        </w:r>
        <w:r>
          <w:rPr>
            <w:webHidden/>
          </w:rPr>
          <w:instrText xml:space="preserve"> PAGEREF _Toc201052057 \h </w:instrText>
        </w:r>
        <w:r>
          <w:rPr>
            <w:webHidden/>
          </w:rPr>
        </w:r>
        <w:r>
          <w:rPr>
            <w:webHidden/>
          </w:rPr>
          <w:fldChar w:fldCharType="separate"/>
        </w:r>
        <w:r>
          <w:rPr>
            <w:webHidden/>
          </w:rPr>
          <w:t>3</w:t>
        </w:r>
        <w:r>
          <w:rPr>
            <w:webHidden/>
          </w:rPr>
          <w:fldChar w:fldCharType="end"/>
        </w:r>
      </w:hyperlink>
    </w:p>
    <w:p w14:paraId="4A56AED6" w14:textId="41E13ECB"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8" w:history="1">
        <w:r w:rsidRPr="001F5E07">
          <w:rPr>
            <w:rStyle w:val="Hyperlink"/>
            <w:lang w:val="fr-FR"/>
          </w:rPr>
          <w:t>Table 20: Private DNS Zone – Azure Websites</w:t>
        </w:r>
        <w:r>
          <w:rPr>
            <w:webHidden/>
          </w:rPr>
          <w:tab/>
        </w:r>
        <w:r>
          <w:rPr>
            <w:webHidden/>
          </w:rPr>
          <w:fldChar w:fldCharType="begin"/>
        </w:r>
        <w:r>
          <w:rPr>
            <w:webHidden/>
          </w:rPr>
          <w:instrText xml:space="preserve"> PAGEREF _Toc201052058 \h </w:instrText>
        </w:r>
        <w:r>
          <w:rPr>
            <w:webHidden/>
          </w:rPr>
        </w:r>
        <w:r>
          <w:rPr>
            <w:webHidden/>
          </w:rPr>
          <w:fldChar w:fldCharType="separate"/>
        </w:r>
        <w:r>
          <w:rPr>
            <w:webHidden/>
          </w:rPr>
          <w:t>3</w:t>
        </w:r>
        <w:r>
          <w:rPr>
            <w:webHidden/>
          </w:rPr>
          <w:fldChar w:fldCharType="end"/>
        </w:r>
      </w:hyperlink>
    </w:p>
    <w:p w14:paraId="7A7E282C" w14:textId="3C85E2AB"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59" w:history="1">
        <w:r w:rsidRPr="001F5E07">
          <w:rPr>
            <w:rStyle w:val="Hyperlink"/>
            <w:lang w:val="fr-FR"/>
          </w:rPr>
          <w:t>Table 21: Private DNS Zone – Azure Websites</w:t>
        </w:r>
        <w:r>
          <w:rPr>
            <w:webHidden/>
          </w:rPr>
          <w:tab/>
        </w:r>
        <w:r>
          <w:rPr>
            <w:webHidden/>
          </w:rPr>
          <w:fldChar w:fldCharType="begin"/>
        </w:r>
        <w:r>
          <w:rPr>
            <w:webHidden/>
          </w:rPr>
          <w:instrText xml:space="preserve"> PAGEREF _Toc201052059 \h </w:instrText>
        </w:r>
        <w:r>
          <w:rPr>
            <w:webHidden/>
          </w:rPr>
        </w:r>
        <w:r>
          <w:rPr>
            <w:webHidden/>
          </w:rPr>
          <w:fldChar w:fldCharType="separate"/>
        </w:r>
        <w:r>
          <w:rPr>
            <w:webHidden/>
          </w:rPr>
          <w:t>4</w:t>
        </w:r>
        <w:r>
          <w:rPr>
            <w:webHidden/>
          </w:rPr>
          <w:fldChar w:fldCharType="end"/>
        </w:r>
      </w:hyperlink>
    </w:p>
    <w:p w14:paraId="54D8176B" w14:textId="651DAC13"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60" w:history="1">
        <w:r w:rsidRPr="001F5E07">
          <w:rPr>
            <w:rStyle w:val="Hyperlink"/>
            <w:lang w:val="fr-FR"/>
          </w:rPr>
          <w:t>Table 22: Network Watcher</w:t>
        </w:r>
        <w:r>
          <w:rPr>
            <w:webHidden/>
          </w:rPr>
          <w:tab/>
        </w:r>
        <w:r>
          <w:rPr>
            <w:webHidden/>
          </w:rPr>
          <w:fldChar w:fldCharType="begin"/>
        </w:r>
        <w:r>
          <w:rPr>
            <w:webHidden/>
          </w:rPr>
          <w:instrText xml:space="preserve"> PAGEREF _Toc201052060 \h </w:instrText>
        </w:r>
        <w:r>
          <w:rPr>
            <w:webHidden/>
          </w:rPr>
        </w:r>
        <w:r>
          <w:rPr>
            <w:webHidden/>
          </w:rPr>
          <w:fldChar w:fldCharType="separate"/>
        </w:r>
        <w:r>
          <w:rPr>
            <w:webHidden/>
          </w:rPr>
          <w:t>4</w:t>
        </w:r>
        <w:r>
          <w:rPr>
            <w:webHidden/>
          </w:rPr>
          <w:fldChar w:fldCharType="end"/>
        </w:r>
      </w:hyperlink>
    </w:p>
    <w:p w14:paraId="01075265" w14:textId="7C0519C4"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61" w:history="1">
        <w:r w:rsidRPr="001F5E07">
          <w:rPr>
            <w:rStyle w:val="Hyperlink"/>
          </w:rPr>
          <w:t>Table 23: Key Vault</w:t>
        </w:r>
        <w:r>
          <w:rPr>
            <w:webHidden/>
          </w:rPr>
          <w:tab/>
        </w:r>
        <w:r>
          <w:rPr>
            <w:webHidden/>
          </w:rPr>
          <w:fldChar w:fldCharType="begin"/>
        </w:r>
        <w:r>
          <w:rPr>
            <w:webHidden/>
          </w:rPr>
          <w:instrText xml:space="preserve"> PAGEREF _Toc201052061 \h </w:instrText>
        </w:r>
        <w:r>
          <w:rPr>
            <w:webHidden/>
          </w:rPr>
        </w:r>
        <w:r>
          <w:rPr>
            <w:webHidden/>
          </w:rPr>
          <w:fldChar w:fldCharType="separate"/>
        </w:r>
        <w:r>
          <w:rPr>
            <w:webHidden/>
          </w:rPr>
          <w:t>5</w:t>
        </w:r>
        <w:r>
          <w:rPr>
            <w:webHidden/>
          </w:rPr>
          <w:fldChar w:fldCharType="end"/>
        </w:r>
      </w:hyperlink>
    </w:p>
    <w:p w14:paraId="10F09D19" w14:textId="5B9B07DB"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62" w:history="1">
        <w:r w:rsidRPr="001F5E07">
          <w:rPr>
            <w:rStyle w:val="Hyperlink"/>
          </w:rPr>
          <w:t>Table 24: Storage Account</w:t>
        </w:r>
        <w:r>
          <w:rPr>
            <w:webHidden/>
          </w:rPr>
          <w:tab/>
        </w:r>
        <w:r>
          <w:rPr>
            <w:webHidden/>
          </w:rPr>
          <w:fldChar w:fldCharType="begin"/>
        </w:r>
        <w:r>
          <w:rPr>
            <w:webHidden/>
          </w:rPr>
          <w:instrText xml:space="preserve"> PAGEREF _Toc201052062 \h </w:instrText>
        </w:r>
        <w:r>
          <w:rPr>
            <w:webHidden/>
          </w:rPr>
        </w:r>
        <w:r>
          <w:rPr>
            <w:webHidden/>
          </w:rPr>
          <w:fldChar w:fldCharType="separate"/>
        </w:r>
        <w:r>
          <w:rPr>
            <w:webHidden/>
          </w:rPr>
          <w:t>6</w:t>
        </w:r>
        <w:r>
          <w:rPr>
            <w:webHidden/>
          </w:rPr>
          <w:fldChar w:fldCharType="end"/>
        </w:r>
      </w:hyperlink>
    </w:p>
    <w:p w14:paraId="79C78898" w14:textId="1C8AF749" w:rsidR="00E402DB" w:rsidRDefault="00E402DB">
      <w:pPr>
        <w:pStyle w:val="TableofFigures"/>
        <w:rPr>
          <w:rFonts w:asciiTheme="minorHAnsi" w:eastAsiaTheme="minorEastAsia" w:hAnsiTheme="minorHAnsi" w:cstheme="minorBidi"/>
          <w:color w:val="auto"/>
          <w:spacing w:val="0"/>
          <w:kern w:val="2"/>
          <w:sz w:val="24"/>
          <w:szCs w:val="24"/>
          <w:lang w:eastAsia="en-GB"/>
          <w14:ligatures w14:val="standardContextual"/>
        </w:rPr>
      </w:pPr>
      <w:hyperlink w:anchor="_Toc201052063" w:history="1">
        <w:r w:rsidRPr="001F5E07">
          <w:rPr>
            <w:rStyle w:val="Hyperlink"/>
          </w:rPr>
          <w:t>Table 25: Log Analytics Workspace</w:t>
        </w:r>
        <w:r>
          <w:rPr>
            <w:webHidden/>
          </w:rPr>
          <w:tab/>
        </w:r>
        <w:r>
          <w:rPr>
            <w:webHidden/>
          </w:rPr>
          <w:fldChar w:fldCharType="begin"/>
        </w:r>
        <w:r>
          <w:rPr>
            <w:webHidden/>
          </w:rPr>
          <w:instrText xml:space="preserve"> PAGEREF _Toc201052063 \h </w:instrText>
        </w:r>
        <w:r>
          <w:rPr>
            <w:webHidden/>
          </w:rPr>
        </w:r>
        <w:r>
          <w:rPr>
            <w:webHidden/>
          </w:rPr>
          <w:fldChar w:fldCharType="separate"/>
        </w:r>
        <w:r>
          <w:rPr>
            <w:webHidden/>
          </w:rPr>
          <w:t>6</w:t>
        </w:r>
        <w:r>
          <w:rPr>
            <w:webHidden/>
          </w:rPr>
          <w:fldChar w:fldCharType="end"/>
        </w:r>
      </w:hyperlink>
    </w:p>
    <w:p w14:paraId="77ED542C" w14:textId="76D0239E" w:rsidR="00F72360" w:rsidRPr="009A7C9A" w:rsidRDefault="00F96B7F" w:rsidP="00787C02">
      <w:pPr>
        <w:pStyle w:val="TOF"/>
        <w:ind w:left="0" w:firstLine="0"/>
      </w:pPr>
      <w:r w:rsidRPr="009A7C9A">
        <w:fldChar w:fldCharType="end"/>
      </w:r>
    </w:p>
    <w:p w14:paraId="7585AB5F" w14:textId="02E6BFD1" w:rsidR="009A5B35" w:rsidRPr="009A7C9A" w:rsidRDefault="009A5B35" w:rsidP="009A5B35">
      <w:pPr>
        <w:pStyle w:val="TOFHeading"/>
      </w:pPr>
      <w:r w:rsidRPr="009A7C9A">
        <w:t>List of Figures</w:t>
      </w:r>
    </w:p>
    <w:p w14:paraId="43F8EF5D" w14:textId="5D6B57DB" w:rsidR="00E402DB" w:rsidRDefault="006B7C96">
      <w:pPr>
        <w:pStyle w:val="TableofFigures"/>
        <w:rPr>
          <w:rFonts w:asciiTheme="minorHAnsi" w:eastAsiaTheme="minorEastAsia" w:hAnsiTheme="minorHAnsi" w:cstheme="minorBidi"/>
          <w:color w:val="auto"/>
          <w:spacing w:val="0"/>
          <w:kern w:val="2"/>
          <w:sz w:val="24"/>
          <w:szCs w:val="24"/>
          <w:lang w:eastAsia="en-GB"/>
          <w14:ligatures w14:val="standardContextual"/>
        </w:rPr>
      </w:pPr>
      <w:r w:rsidRPr="009A7C9A">
        <w:fldChar w:fldCharType="begin"/>
      </w:r>
      <w:r w:rsidRPr="009A7C9A">
        <w:instrText xml:space="preserve"> TOC \h \z \c "Figure" </w:instrText>
      </w:r>
      <w:r w:rsidRPr="009A7C9A">
        <w:fldChar w:fldCharType="separate"/>
      </w:r>
      <w:hyperlink w:anchor="_Toc201052064" w:history="1">
        <w:r w:rsidR="00E402DB" w:rsidRPr="00615DD6">
          <w:rPr>
            <w:rStyle w:val="Hyperlink"/>
          </w:rPr>
          <w:t>Figure 1: Landing Zone</w:t>
        </w:r>
        <w:r w:rsidR="00E402DB">
          <w:rPr>
            <w:webHidden/>
          </w:rPr>
          <w:tab/>
        </w:r>
        <w:r w:rsidR="00E402DB">
          <w:rPr>
            <w:webHidden/>
          </w:rPr>
          <w:fldChar w:fldCharType="begin"/>
        </w:r>
        <w:r w:rsidR="00E402DB">
          <w:rPr>
            <w:webHidden/>
          </w:rPr>
          <w:instrText xml:space="preserve"> PAGEREF _Toc201052064 \h </w:instrText>
        </w:r>
        <w:r w:rsidR="00E402DB">
          <w:rPr>
            <w:webHidden/>
          </w:rPr>
        </w:r>
        <w:r w:rsidR="00E402DB">
          <w:rPr>
            <w:webHidden/>
          </w:rPr>
          <w:fldChar w:fldCharType="separate"/>
        </w:r>
        <w:r w:rsidR="00E402DB">
          <w:rPr>
            <w:webHidden/>
          </w:rPr>
          <w:t>2</w:t>
        </w:r>
        <w:r w:rsidR="00E402DB">
          <w:rPr>
            <w:webHidden/>
          </w:rPr>
          <w:fldChar w:fldCharType="end"/>
        </w:r>
      </w:hyperlink>
    </w:p>
    <w:p w14:paraId="6E36214D" w14:textId="400390A3" w:rsidR="0093497B" w:rsidRPr="009A7C9A" w:rsidRDefault="006B7C96" w:rsidP="00787C02">
      <w:pPr>
        <w:pStyle w:val="TOF"/>
        <w:ind w:left="0" w:firstLine="0"/>
      </w:pPr>
      <w:r w:rsidRPr="009A7C9A">
        <w:fldChar w:fldCharType="end"/>
      </w:r>
    </w:p>
    <w:p w14:paraId="76F8719D" w14:textId="0D2D5DF7" w:rsidR="008B7D77" w:rsidRPr="009A7C9A" w:rsidRDefault="008B7D77" w:rsidP="008B7D77">
      <w:pPr>
        <w:pStyle w:val="DDFlushLeftSubHeading"/>
        <w:pageBreakBefore/>
        <w:rPr>
          <w:rFonts w:eastAsia="Times New Roman"/>
          <w:bCs/>
          <w:color w:val="0072BC"/>
          <w:kern w:val="36"/>
          <w:sz w:val="28"/>
          <w:szCs w:val="22"/>
          <w:lang w:eastAsia="en-US"/>
        </w:rPr>
      </w:pPr>
      <w:r w:rsidRPr="009A7C9A">
        <w:rPr>
          <w:rFonts w:eastAsia="Times New Roman"/>
          <w:bCs/>
          <w:color w:val="0072BC"/>
          <w:kern w:val="36"/>
          <w:sz w:val="28"/>
          <w:szCs w:val="22"/>
          <w:lang w:eastAsia="en-US"/>
        </w:rPr>
        <w:t>Document Configuration Management</w:t>
      </w:r>
    </w:p>
    <w:p w14:paraId="342B9B0F" w14:textId="16E0168F" w:rsidR="008B7D77" w:rsidRPr="009A7C9A" w:rsidRDefault="008B7D77" w:rsidP="008B7D77">
      <w:pPr>
        <w:pStyle w:val="DDFlushLeftSubSubHeading"/>
        <w:rPr>
          <w:b/>
          <w:bCs/>
          <w:color w:val="auto"/>
        </w:rPr>
      </w:pPr>
      <w:r w:rsidRPr="009A7C9A">
        <w:rPr>
          <w:b/>
          <w:bCs/>
          <w:color w:val="auto"/>
        </w:rPr>
        <w:t>Document Identification</w:t>
      </w:r>
    </w:p>
    <w:tbl>
      <w:tblPr>
        <w:tblStyle w:val="TableGrid"/>
        <w:tblW w:w="9214"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2612"/>
        <w:gridCol w:w="6602"/>
      </w:tblGrid>
      <w:tr w:rsidR="009C21A7" w:rsidRPr="009A7C9A" w14:paraId="79CB1F05" w14:textId="77777777" w:rsidTr="00EA2D47">
        <w:trPr>
          <w:cantSplit/>
        </w:trPr>
        <w:tc>
          <w:tcPr>
            <w:tcW w:w="2612" w:type="dxa"/>
            <w:tcBorders>
              <w:top w:val="nil"/>
              <w:bottom w:val="single" w:sz="4" w:space="0" w:color="FFFFFF"/>
              <w:right w:val="nil"/>
            </w:tcBorders>
            <w:shd w:val="clear" w:color="auto" w:fill="0072BC"/>
            <w:vAlign w:val="center"/>
          </w:tcPr>
          <w:p w14:paraId="07E84E38" w14:textId="77777777" w:rsidR="008B7D77" w:rsidRPr="009A7C9A" w:rsidRDefault="008B7D77" w:rsidP="00AC12B8">
            <w:pPr>
              <w:pStyle w:val="NTTTableWhiteHeader"/>
            </w:pPr>
            <w:r w:rsidRPr="009A7C9A">
              <w:t>Title</w:t>
            </w:r>
          </w:p>
        </w:tc>
        <w:tc>
          <w:tcPr>
            <w:tcW w:w="6602" w:type="dxa"/>
            <w:tcBorders>
              <w:left w:val="nil"/>
            </w:tcBorders>
            <w:vAlign w:val="center"/>
          </w:tcPr>
          <w:sdt>
            <w:sdtPr>
              <w:rPr>
                <w:lang w:val="fr-FR"/>
              </w:rPr>
              <w:alias w:val="Title"/>
              <w:tag w:val=""/>
              <w:id w:val="-1497956546"/>
              <w:placeholder>
                <w:docPart w:val="0A6C47B55BBA41C5B395556C68B3B75B"/>
              </w:placeholder>
              <w:dataBinding w:prefixMappings="xmlns:ns0='http://purl.org/dc/elements/1.1/' xmlns:ns1='http://schemas.openxmlformats.org/package/2006/metadata/core-properties' " w:xpath="/ns1:coreProperties[1]/ns0:title[1]" w:storeItemID="{6C3C8BC8-F283-45AE-878A-BAB7291924A1}"/>
              <w:text/>
            </w:sdtPr>
            <w:sdtContent>
              <w:p w14:paraId="760D5D8F" w14:textId="17E1EB05" w:rsidR="008B7D77" w:rsidRPr="009A7C9A" w:rsidRDefault="00F17139" w:rsidP="00AC12B8">
                <w:pPr>
                  <w:pStyle w:val="NTTTableBodyText"/>
                  <w:rPr>
                    <w:lang w:val="fr-FR"/>
                  </w:rPr>
                </w:pPr>
                <w:r>
                  <w:rPr>
                    <w:lang w:val="fr-FR"/>
                  </w:rPr>
                  <w:t>Low-level Design Document</w:t>
                </w:r>
              </w:p>
            </w:sdtContent>
          </w:sdt>
        </w:tc>
      </w:tr>
      <w:tr w:rsidR="009C21A7" w:rsidRPr="009A7C9A" w14:paraId="0BAD2FD6" w14:textId="77777777" w:rsidTr="00EA2D47">
        <w:trPr>
          <w:cantSplit/>
        </w:trPr>
        <w:tc>
          <w:tcPr>
            <w:tcW w:w="2612" w:type="dxa"/>
            <w:tcBorders>
              <w:top w:val="single" w:sz="4" w:space="0" w:color="FFFFFF"/>
              <w:bottom w:val="single" w:sz="4" w:space="0" w:color="FFFFFF"/>
              <w:right w:val="nil"/>
            </w:tcBorders>
            <w:shd w:val="clear" w:color="auto" w:fill="0072BC"/>
            <w:vAlign w:val="center"/>
          </w:tcPr>
          <w:p w14:paraId="00720E90" w14:textId="77777777" w:rsidR="008B7D77" w:rsidRPr="009A7C9A" w:rsidRDefault="008B7D77" w:rsidP="00AC12B8">
            <w:pPr>
              <w:pStyle w:val="NTTTableWhiteHeader"/>
            </w:pPr>
            <w:r w:rsidRPr="009A7C9A">
              <w:t>Document Type</w:t>
            </w:r>
          </w:p>
        </w:tc>
        <w:tc>
          <w:tcPr>
            <w:tcW w:w="6602" w:type="dxa"/>
            <w:tcBorders>
              <w:left w:val="nil"/>
            </w:tcBorders>
            <w:vAlign w:val="center"/>
          </w:tcPr>
          <w:p w14:paraId="32A554A6" w14:textId="53C741C5" w:rsidR="008B7D77" w:rsidRPr="009A7C9A" w:rsidRDefault="005925DD" w:rsidP="00AC12B8">
            <w:pPr>
              <w:pStyle w:val="NTTTableBodyText"/>
            </w:pPr>
            <w:r>
              <w:t>Design</w:t>
            </w:r>
          </w:p>
        </w:tc>
      </w:tr>
      <w:tr w:rsidR="009C21A7" w:rsidRPr="009A7C9A" w14:paraId="06E401D1" w14:textId="77777777" w:rsidTr="00EA2D47">
        <w:trPr>
          <w:cantSplit/>
        </w:trPr>
        <w:tc>
          <w:tcPr>
            <w:tcW w:w="2612" w:type="dxa"/>
            <w:tcBorders>
              <w:top w:val="single" w:sz="4" w:space="0" w:color="FFFFFF"/>
              <w:bottom w:val="single" w:sz="4" w:space="0" w:color="FFFFFF"/>
              <w:right w:val="nil"/>
            </w:tcBorders>
            <w:shd w:val="clear" w:color="auto" w:fill="0072BC"/>
            <w:vAlign w:val="center"/>
          </w:tcPr>
          <w:p w14:paraId="0E10E752" w14:textId="77777777" w:rsidR="008B7D77" w:rsidRPr="009A7C9A" w:rsidRDefault="008B7D77" w:rsidP="00AC12B8">
            <w:pPr>
              <w:pStyle w:val="NTTTableWhiteHeader"/>
            </w:pPr>
            <w:r w:rsidRPr="009A7C9A">
              <w:t>File Name</w:t>
            </w:r>
          </w:p>
        </w:tc>
        <w:tc>
          <w:tcPr>
            <w:tcW w:w="6602" w:type="dxa"/>
            <w:tcBorders>
              <w:left w:val="nil"/>
            </w:tcBorders>
            <w:vAlign w:val="center"/>
          </w:tcPr>
          <w:p w14:paraId="3986E3F5" w14:textId="2BE1E602" w:rsidR="008B7D77" w:rsidRPr="009A7C9A" w:rsidRDefault="00D11E92" w:rsidP="00AC12B8">
            <w:pPr>
              <w:pStyle w:val="NTTTableBodyText"/>
            </w:pPr>
            <w:r w:rsidRPr="009A7C9A">
              <w:t>RCLFoods_</w:t>
            </w:r>
            <w:r w:rsidR="003C40F9">
              <w:t>low-level</w:t>
            </w:r>
            <w:r w:rsidR="005925DD">
              <w:t>_Design_V0-01</w:t>
            </w:r>
          </w:p>
        </w:tc>
      </w:tr>
      <w:tr w:rsidR="009C21A7" w:rsidRPr="009A7C9A" w14:paraId="236E1F85" w14:textId="77777777" w:rsidTr="00EA2D47">
        <w:trPr>
          <w:cantSplit/>
        </w:trPr>
        <w:tc>
          <w:tcPr>
            <w:tcW w:w="2612" w:type="dxa"/>
            <w:tcBorders>
              <w:top w:val="single" w:sz="4" w:space="0" w:color="FFFFFF"/>
              <w:bottom w:val="single" w:sz="4" w:space="0" w:color="FFFFFF"/>
              <w:right w:val="nil"/>
            </w:tcBorders>
            <w:shd w:val="clear" w:color="auto" w:fill="0072BC"/>
            <w:vAlign w:val="center"/>
          </w:tcPr>
          <w:p w14:paraId="74265596" w14:textId="77777777" w:rsidR="008B7D77" w:rsidRPr="009A7C9A" w:rsidRDefault="008B7D77" w:rsidP="00AC12B8">
            <w:pPr>
              <w:pStyle w:val="NTTTableWhiteHeader"/>
            </w:pPr>
            <w:r w:rsidRPr="009A7C9A">
              <w:t>Version</w:t>
            </w:r>
          </w:p>
        </w:tc>
        <w:tc>
          <w:tcPr>
            <w:tcW w:w="6602" w:type="dxa"/>
            <w:tcBorders>
              <w:left w:val="nil"/>
            </w:tcBorders>
            <w:vAlign w:val="center"/>
          </w:tcPr>
          <w:p w14:paraId="7DAE5133" w14:textId="77777777" w:rsidR="008B7D77" w:rsidRPr="009A7C9A" w:rsidRDefault="008B7D77" w:rsidP="00AC12B8">
            <w:pPr>
              <w:pStyle w:val="NTTTableBodyText"/>
            </w:pPr>
            <w:r w:rsidRPr="009A7C9A">
              <w:t xml:space="preserve">Version 1.0 </w:t>
            </w:r>
          </w:p>
        </w:tc>
      </w:tr>
      <w:tr w:rsidR="009C21A7" w:rsidRPr="009A7C9A" w14:paraId="336EBB74" w14:textId="77777777" w:rsidTr="00EA2D47">
        <w:trPr>
          <w:cantSplit/>
        </w:trPr>
        <w:tc>
          <w:tcPr>
            <w:tcW w:w="2612" w:type="dxa"/>
            <w:tcBorders>
              <w:top w:val="single" w:sz="4" w:space="0" w:color="FFFFFF"/>
              <w:bottom w:val="single" w:sz="4" w:space="0" w:color="FFFFFF"/>
              <w:right w:val="nil"/>
            </w:tcBorders>
            <w:shd w:val="clear" w:color="auto" w:fill="0072BC"/>
            <w:vAlign w:val="center"/>
          </w:tcPr>
          <w:p w14:paraId="52BBECE2" w14:textId="77777777" w:rsidR="008B7D77" w:rsidRPr="009A7C9A" w:rsidRDefault="008B7D77" w:rsidP="00AC12B8">
            <w:pPr>
              <w:pStyle w:val="NTTTableWhiteHeader"/>
            </w:pPr>
            <w:r w:rsidRPr="009A7C9A">
              <w:t>Sensitivity Classification</w:t>
            </w:r>
          </w:p>
        </w:tc>
        <w:tc>
          <w:tcPr>
            <w:tcW w:w="6602" w:type="dxa"/>
            <w:tcBorders>
              <w:left w:val="nil"/>
              <w:bottom w:val="single" w:sz="4" w:space="0" w:color="000000"/>
            </w:tcBorders>
            <w:vAlign w:val="center"/>
          </w:tcPr>
          <w:p w14:paraId="0E7B8374" w14:textId="35AE0390" w:rsidR="008B7D77" w:rsidRPr="009A7C9A" w:rsidRDefault="002B1337" w:rsidP="00AC12B8">
            <w:pPr>
              <w:pStyle w:val="NTTTableBodyText"/>
            </w:pPr>
            <w:fldSimple w:instr="DOCPROPERTY  Security  \* MERGEFORMAT">
              <w:r w:rsidR="00E402DB">
                <w:t>Confidential - Recipients Only</w:t>
              </w:r>
            </w:fldSimple>
          </w:p>
        </w:tc>
      </w:tr>
      <w:tr w:rsidR="009C21A7" w:rsidRPr="009A7C9A" w14:paraId="097212D6" w14:textId="77777777" w:rsidTr="00EA2D47">
        <w:trPr>
          <w:cantSplit/>
        </w:trPr>
        <w:tc>
          <w:tcPr>
            <w:tcW w:w="2612" w:type="dxa"/>
            <w:tcBorders>
              <w:top w:val="single" w:sz="4" w:space="0" w:color="FFFFFF"/>
              <w:bottom w:val="nil"/>
              <w:right w:val="nil"/>
            </w:tcBorders>
            <w:shd w:val="clear" w:color="auto" w:fill="0072BC"/>
            <w:vAlign w:val="center"/>
          </w:tcPr>
          <w:p w14:paraId="3A1A2177" w14:textId="77777777" w:rsidR="008B7D77" w:rsidRPr="009A7C9A" w:rsidRDefault="008B7D77" w:rsidP="00AC12B8">
            <w:pPr>
              <w:pStyle w:val="NTTTableWhiteHeader"/>
            </w:pPr>
            <w:r w:rsidRPr="009A7C9A">
              <w:t>Document Owner</w:t>
            </w:r>
          </w:p>
        </w:tc>
        <w:tc>
          <w:tcPr>
            <w:tcW w:w="6602" w:type="dxa"/>
            <w:tcBorders>
              <w:left w:val="nil"/>
              <w:bottom w:val="single" w:sz="4" w:space="0" w:color="auto"/>
            </w:tcBorders>
            <w:vAlign w:val="center"/>
          </w:tcPr>
          <w:p w14:paraId="1782A148" w14:textId="351CDD08" w:rsidR="008B7D77" w:rsidRPr="009A7C9A" w:rsidRDefault="008B7D77" w:rsidP="00AC12B8">
            <w:pPr>
              <w:pStyle w:val="NTTTableBodyText"/>
            </w:pPr>
            <w:r w:rsidRPr="009A7C9A">
              <w:t>Indren Maistry/Allen</w:t>
            </w:r>
            <w:r w:rsidR="00D11E92" w:rsidRPr="009A7C9A">
              <w:t xml:space="preserve"> Naidoo</w:t>
            </w:r>
          </w:p>
        </w:tc>
      </w:tr>
    </w:tbl>
    <w:p w14:paraId="784960BF" w14:textId="77777777" w:rsidR="008B7D77" w:rsidRPr="009A7C9A" w:rsidRDefault="008B7D77" w:rsidP="008B7D77">
      <w:pPr>
        <w:pStyle w:val="NTTBodyText"/>
        <w:ind w:left="0"/>
      </w:pPr>
    </w:p>
    <w:p w14:paraId="32118AC1" w14:textId="77777777" w:rsidR="008B7D77" w:rsidRPr="009A7C9A" w:rsidRDefault="008B7D77" w:rsidP="008B7D77">
      <w:pPr>
        <w:pStyle w:val="DDFlushLeftSubSubHeading"/>
        <w:rPr>
          <w:b/>
          <w:bCs/>
          <w:color w:val="auto"/>
        </w:rPr>
      </w:pPr>
      <w:r w:rsidRPr="009A7C9A">
        <w:rPr>
          <w:b/>
          <w:bCs/>
          <w:color w:val="auto"/>
        </w:rPr>
        <w:t>Preparation</w:t>
      </w:r>
    </w:p>
    <w:tbl>
      <w:tblPr>
        <w:tblStyle w:val="TableGrid"/>
        <w:tblW w:w="9214"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127"/>
        <w:gridCol w:w="1701"/>
        <w:gridCol w:w="3118"/>
        <w:gridCol w:w="2268"/>
      </w:tblGrid>
      <w:tr w:rsidR="008B7D77" w:rsidRPr="009A7C9A" w14:paraId="4468E8DB" w14:textId="77777777" w:rsidTr="00AC12B8">
        <w:trPr>
          <w:cantSplit/>
        </w:trPr>
        <w:tc>
          <w:tcPr>
            <w:tcW w:w="2127" w:type="dxa"/>
            <w:tcBorders>
              <w:top w:val="nil"/>
              <w:bottom w:val="single" w:sz="4" w:space="0" w:color="FFFFFF" w:themeColor="background1"/>
              <w:right w:val="single" w:sz="4" w:space="0" w:color="FFFFFF" w:themeColor="background1"/>
            </w:tcBorders>
            <w:shd w:val="clear" w:color="auto" w:fill="0072BC"/>
            <w:vAlign w:val="center"/>
          </w:tcPr>
          <w:p w14:paraId="6604E241" w14:textId="77777777" w:rsidR="008B7D77" w:rsidRPr="009A7C9A" w:rsidRDefault="008B7D77" w:rsidP="00AC12B8">
            <w:pPr>
              <w:pStyle w:val="DDTableGreenHeader"/>
              <w:rPr>
                <w:color w:val="FFFFFF" w:themeColor="background1"/>
              </w:rPr>
            </w:pPr>
            <w:r w:rsidRPr="009A7C9A">
              <w:rPr>
                <w:color w:val="FFFFFF" w:themeColor="background1"/>
              </w:rPr>
              <w:t>Action</w:t>
            </w:r>
          </w:p>
        </w:tc>
        <w:tc>
          <w:tcPr>
            <w:tcW w:w="1701"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vAlign w:val="center"/>
          </w:tcPr>
          <w:p w14:paraId="6468D724" w14:textId="77777777" w:rsidR="008B7D77" w:rsidRPr="009A7C9A" w:rsidRDefault="008B7D77" w:rsidP="00AC12B8">
            <w:pPr>
              <w:pStyle w:val="DDTableGreenHeader"/>
              <w:rPr>
                <w:color w:val="FFFFFF" w:themeColor="background1"/>
              </w:rPr>
            </w:pPr>
            <w:r w:rsidRPr="009A7C9A">
              <w:rPr>
                <w:color w:val="FFFFFF" w:themeColor="background1"/>
              </w:rPr>
              <w:t>Name</w:t>
            </w:r>
          </w:p>
        </w:tc>
        <w:tc>
          <w:tcPr>
            <w:tcW w:w="3118"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vAlign w:val="center"/>
          </w:tcPr>
          <w:p w14:paraId="25125FC3" w14:textId="77777777" w:rsidR="008B7D77" w:rsidRPr="009A7C9A" w:rsidRDefault="008B7D77" w:rsidP="00AC12B8">
            <w:pPr>
              <w:pStyle w:val="DDTableGreenHeader"/>
              <w:rPr>
                <w:color w:val="FFFFFF" w:themeColor="background1"/>
              </w:rPr>
            </w:pPr>
            <w:r w:rsidRPr="009A7C9A">
              <w:rPr>
                <w:color w:val="FFFFFF" w:themeColor="background1"/>
              </w:rPr>
              <w:t>Role / Function</w:t>
            </w:r>
          </w:p>
        </w:tc>
        <w:tc>
          <w:tcPr>
            <w:tcW w:w="2268" w:type="dxa"/>
            <w:tcBorders>
              <w:top w:val="nil"/>
              <w:left w:val="single" w:sz="4" w:space="0" w:color="FFFFFF" w:themeColor="background1"/>
              <w:bottom w:val="single" w:sz="4" w:space="0" w:color="FFFFFF" w:themeColor="background1"/>
            </w:tcBorders>
            <w:shd w:val="clear" w:color="auto" w:fill="0072BC"/>
            <w:vAlign w:val="center"/>
          </w:tcPr>
          <w:p w14:paraId="4CF093F4" w14:textId="77777777" w:rsidR="008B7D77" w:rsidRPr="009A7C9A" w:rsidRDefault="008B7D77" w:rsidP="00AC12B8">
            <w:pPr>
              <w:pStyle w:val="DDTableGreenHeader"/>
              <w:rPr>
                <w:color w:val="FFFFFF" w:themeColor="background1"/>
              </w:rPr>
            </w:pPr>
            <w:r w:rsidRPr="009A7C9A">
              <w:rPr>
                <w:color w:val="FFFFFF" w:themeColor="background1"/>
              </w:rPr>
              <w:t>Date</w:t>
            </w:r>
          </w:p>
        </w:tc>
      </w:tr>
      <w:tr w:rsidR="008B7D77" w:rsidRPr="009A7C9A" w14:paraId="0577C2B1" w14:textId="77777777" w:rsidTr="00EA2D47">
        <w:trPr>
          <w:cantSplit/>
        </w:trPr>
        <w:tc>
          <w:tcPr>
            <w:tcW w:w="2127" w:type="dxa"/>
            <w:tcBorders>
              <w:top w:val="single" w:sz="4" w:space="0" w:color="FFFFFF" w:themeColor="background1"/>
            </w:tcBorders>
            <w:vAlign w:val="center"/>
          </w:tcPr>
          <w:p w14:paraId="07BA0502" w14:textId="77777777" w:rsidR="008B7D77" w:rsidRPr="009A7C9A" w:rsidRDefault="008B7D77" w:rsidP="00AC12B8">
            <w:pPr>
              <w:pStyle w:val="DDTableBodyText"/>
            </w:pPr>
            <w:r w:rsidRPr="009A7C9A">
              <w:t>Prepared by:</w:t>
            </w:r>
          </w:p>
        </w:tc>
        <w:tc>
          <w:tcPr>
            <w:tcW w:w="1701" w:type="dxa"/>
            <w:tcBorders>
              <w:top w:val="single" w:sz="4" w:space="0" w:color="FFFFFF" w:themeColor="background1"/>
            </w:tcBorders>
            <w:vAlign w:val="center"/>
          </w:tcPr>
          <w:p w14:paraId="065EE357" w14:textId="77777777" w:rsidR="008B7D77" w:rsidRPr="009A7C9A" w:rsidRDefault="008B7D77" w:rsidP="00AC12B8">
            <w:pPr>
              <w:pStyle w:val="DDTableBodyText"/>
              <w:rPr>
                <w:bCs/>
              </w:rPr>
            </w:pPr>
            <w:r w:rsidRPr="009A7C9A">
              <w:rPr>
                <w:bCs/>
              </w:rPr>
              <w:t>Nickyle Alwar</w:t>
            </w:r>
          </w:p>
        </w:tc>
        <w:tc>
          <w:tcPr>
            <w:tcW w:w="3118" w:type="dxa"/>
            <w:tcBorders>
              <w:top w:val="single" w:sz="4" w:space="0" w:color="FFFFFF" w:themeColor="background1"/>
            </w:tcBorders>
            <w:vAlign w:val="center"/>
          </w:tcPr>
          <w:p w14:paraId="01442A45" w14:textId="77777777" w:rsidR="008B7D77" w:rsidRPr="009A7C9A" w:rsidRDefault="008B7D77" w:rsidP="00AC12B8">
            <w:pPr>
              <w:pStyle w:val="DDTableBodyText"/>
            </w:pPr>
            <w:r w:rsidRPr="009A7C9A">
              <w:t>Technical Architect</w:t>
            </w:r>
          </w:p>
        </w:tc>
        <w:tc>
          <w:tcPr>
            <w:tcW w:w="2268" w:type="dxa"/>
            <w:tcBorders>
              <w:top w:val="single" w:sz="4" w:space="0" w:color="FFFFFF" w:themeColor="background1"/>
            </w:tcBorders>
          </w:tcPr>
          <w:p w14:paraId="2F164C3E" w14:textId="3FDEEECB" w:rsidR="008B7D77" w:rsidRPr="009A7C9A" w:rsidRDefault="005925DD" w:rsidP="00AC12B8">
            <w:pPr>
              <w:pStyle w:val="DDTableBodyText"/>
              <w:rPr>
                <w:bCs/>
              </w:rPr>
            </w:pPr>
            <w:r>
              <w:rPr>
                <w:bCs/>
              </w:rPr>
              <w:t>2025/06/09</w:t>
            </w:r>
          </w:p>
        </w:tc>
      </w:tr>
      <w:tr w:rsidR="008B7D77" w:rsidRPr="009A7C9A" w14:paraId="41635F79" w14:textId="77777777" w:rsidTr="00EA2D47">
        <w:trPr>
          <w:cantSplit/>
        </w:trPr>
        <w:tc>
          <w:tcPr>
            <w:tcW w:w="2127" w:type="dxa"/>
            <w:vAlign w:val="center"/>
          </w:tcPr>
          <w:p w14:paraId="5E74A8F3" w14:textId="77777777" w:rsidR="008B7D77" w:rsidRPr="009A7C9A" w:rsidRDefault="008B7D77" w:rsidP="00AC12B8">
            <w:pPr>
              <w:pStyle w:val="DDTableBodyText"/>
            </w:pPr>
            <w:r w:rsidRPr="009A7C9A">
              <w:t>Approved by:</w:t>
            </w:r>
          </w:p>
        </w:tc>
        <w:tc>
          <w:tcPr>
            <w:tcW w:w="1701" w:type="dxa"/>
            <w:vAlign w:val="center"/>
          </w:tcPr>
          <w:p w14:paraId="3C824DA7" w14:textId="77777777" w:rsidR="008B7D77" w:rsidRPr="009A7C9A" w:rsidRDefault="008B7D77" w:rsidP="00AC12B8">
            <w:pPr>
              <w:pStyle w:val="DDTableBodyText"/>
              <w:rPr>
                <w:bCs/>
              </w:rPr>
            </w:pPr>
            <w:r w:rsidRPr="009A7C9A">
              <w:rPr>
                <w:bCs/>
              </w:rPr>
              <w:t>Donovan Kelly</w:t>
            </w:r>
          </w:p>
        </w:tc>
        <w:tc>
          <w:tcPr>
            <w:tcW w:w="3118" w:type="dxa"/>
            <w:vAlign w:val="center"/>
          </w:tcPr>
          <w:p w14:paraId="6DE9D9E1" w14:textId="77777777" w:rsidR="008B7D77" w:rsidRPr="009A7C9A" w:rsidRDefault="008B7D77" w:rsidP="00AC12B8">
            <w:pPr>
              <w:pStyle w:val="DDTableBodyText"/>
            </w:pPr>
            <w:r w:rsidRPr="009A7C9A">
              <w:t>Principal Technical Architect</w:t>
            </w:r>
          </w:p>
        </w:tc>
        <w:tc>
          <w:tcPr>
            <w:tcW w:w="2268" w:type="dxa"/>
            <w:vAlign w:val="center"/>
          </w:tcPr>
          <w:p w14:paraId="3F588141" w14:textId="61A79800" w:rsidR="008B7D77" w:rsidRPr="009A7C9A" w:rsidRDefault="008B7D77" w:rsidP="00AC12B8">
            <w:pPr>
              <w:pStyle w:val="DDTableBodyText"/>
            </w:pPr>
          </w:p>
        </w:tc>
      </w:tr>
    </w:tbl>
    <w:p w14:paraId="1C527C07" w14:textId="77777777" w:rsidR="008B7D77" w:rsidRPr="009A7C9A" w:rsidRDefault="008B7D77" w:rsidP="008B7D77">
      <w:pPr>
        <w:pStyle w:val="NTTBodyText"/>
      </w:pPr>
    </w:p>
    <w:p w14:paraId="236CCE91" w14:textId="77777777" w:rsidR="008B7D77" w:rsidRPr="009A7C9A" w:rsidRDefault="008B7D77" w:rsidP="008B7D77">
      <w:pPr>
        <w:pStyle w:val="DDFlushLeftSubSubHeading"/>
        <w:rPr>
          <w:b/>
          <w:bCs/>
          <w:color w:val="auto"/>
        </w:rPr>
      </w:pPr>
      <w:r w:rsidRPr="009A7C9A">
        <w:rPr>
          <w:b/>
          <w:bCs/>
          <w:color w:val="auto"/>
        </w:rPr>
        <w:t>Release</w:t>
      </w:r>
    </w:p>
    <w:tbl>
      <w:tblPr>
        <w:tblStyle w:val="TableGrid"/>
        <w:tblW w:w="9185"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844"/>
        <w:gridCol w:w="2012"/>
        <w:gridCol w:w="4285"/>
        <w:gridCol w:w="2044"/>
      </w:tblGrid>
      <w:tr w:rsidR="008B7D77" w:rsidRPr="009A7C9A" w14:paraId="1CE92432" w14:textId="77777777" w:rsidTr="00AC12B8">
        <w:trPr>
          <w:cantSplit/>
          <w:tblHeader/>
        </w:trPr>
        <w:tc>
          <w:tcPr>
            <w:tcW w:w="844" w:type="dxa"/>
            <w:tcBorders>
              <w:top w:val="nil"/>
              <w:bottom w:val="single" w:sz="4" w:space="0" w:color="FFFFFF" w:themeColor="background1"/>
              <w:right w:val="single" w:sz="4" w:space="0" w:color="FFFFFF" w:themeColor="background1"/>
            </w:tcBorders>
            <w:shd w:val="clear" w:color="auto" w:fill="0072BC"/>
            <w:vAlign w:val="center"/>
          </w:tcPr>
          <w:p w14:paraId="203D6918" w14:textId="77777777" w:rsidR="008B7D77" w:rsidRPr="009A7C9A" w:rsidRDefault="008B7D77" w:rsidP="00AC12B8">
            <w:pPr>
              <w:pStyle w:val="DDTableGreenHeader"/>
              <w:rPr>
                <w:color w:val="FFFFFF" w:themeColor="background1"/>
              </w:rPr>
            </w:pPr>
          </w:p>
        </w:tc>
        <w:tc>
          <w:tcPr>
            <w:tcW w:w="2012"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vAlign w:val="center"/>
          </w:tcPr>
          <w:p w14:paraId="6EF57E14" w14:textId="77777777" w:rsidR="008B7D77" w:rsidRPr="009A7C9A" w:rsidRDefault="008B7D77" w:rsidP="00AC12B8">
            <w:pPr>
              <w:pStyle w:val="DDTableGreenHeader"/>
              <w:rPr>
                <w:color w:val="FFFFFF" w:themeColor="background1"/>
              </w:rPr>
            </w:pPr>
            <w:r w:rsidRPr="009A7C9A">
              <w:rPr>
                <w:color w:val="FFFFFF" w:themeColor="background1"/>
              </w:rPr>
              <w:t>Date Released</w:t>
            </w:r>
          </w:p>
        </w:tc>
        <w:tc>
          <w:tcPr>
            <w:tcW w:w="4285"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vAlign w:val="center"/>
          </w:tcPr>
          <w:p w14:paraId="5AF2C697" w14:textId="77777777" w:rsidR="008B7D77" w:rsidRPr="009A7C9A" w:rsidRDefault="008B7D77" w:rsidP="00AC12B8">
            <w:pPr>
              <w:pStyle w:val="DDTableGreenHeader"/>
              <w:rPr>
                <w:color w:val="FFFFFF" w:themeColor="background1"/>
              </w:rPr>
            </w:pPr>
            <w:r w:rsidRPr="009A7C9A">
              <w:rPr>
                <w:color w:val="FFFFFF" w:themeColor="background1"/>
              </w:rPr>
              <w:t>Change Notice</w:t>
            </w:r>
          </w:p>
        </w:tc>
        <w:tc>
          <w:tcPr>
            <w:tcW w:w="2044" w:type="dxa"/>
            <w:tcBorders>
              <w:top w:val="nil"/>
              <w:left w:val="single" w:sz="4" w:space="0" w:color="FFFFFF" w:themeColor="background1"/>
              <w:bottom w:val="single" w:sz="4" w:space="0" w:color="FFFFFF" w:themeColor="background1"/>
            </w:tcBorders>
            <w:shd w:val="clear" w:color="auto" w:fill="0072BC"/>
            <w:vAlign w:val="center"/>
          </w:tcPr>
          <w:p w14:paraId="2EB97C7A" w14:textId="77777777" w:rsidR="008B7D77" w:rsidRPr="009A7C9A" w:rsidRDefault="008B7D77" w:rsidP="00AC12B8">
            <w:pPr>
              <w:pStyle w:val="DDTableGreenHeader"/>
              <w:rPr>
                <w:color w:val="FFFFFF" w:themeColor="background1"/>
              </w:rPr>
            </w:pPr>
            <w:r w:rsidRPr="009A7C9A">
              <w:rPr>
                <w:color w:val="FFFFFF" w:themeColor="background1"/>
              </w:rPr>
              <w:t>Remarks</w:t>
            </w:r>
          </w:p>
        </w:tc>
      </w:tr>
      <w:tr w:rsidR="008B7D77" w:rsidRPr="009A7C9A" w14:paraId="0ADF0A69" w14:textId="77777777" w:rsidTr="00EA2D47">
        <w:trPr>
          <w:cantSplit/>
        </w:trPr>
        <w:tc>
          <w:tcPr>
            <w:tcW w:w="844" w:type="dxa"/>
            <w:tcBorders>
              <w:top w:val="single" w:sz="4" w:space="0" w:color="FFFFFF" w:themeColor="background1"/>
            </w:tcBorders>
            <w:vAlign w:val="center"/>
          </w:tcPr>
          <w:p w14:paraId="371E5DC5" w14:textId="77777777" w:rsidR="008B7D77" w:rsidRPr="009A7C9A" w:rsidRDefault="008B7D77" w:rsidP="00AC12B8">
            <w:pPr>
              <w:pStyle w:val="DDTableBodyText"/>
            </w:pPr>
            <w:r w:rsidRPr="009A7C9A">
              <w:t>0.01</w:t>
            </w:r>
          </w:p>
        </w:tc>
        <w:tc>
          <w:tcPr>
            <w:tcW w:w="2012" w:type="dxa"/>
            <w:tcBorders>
              <w:top w:val="single" w:sz="4" w:space="0" w:color="FFFFFF" w:themeColor="background1"/>
            </w:tcBorders>
            <w:vAlign w:val="center"/>
          </w:tcPr>
          <w:p w14:paraId="23000C9C" w14:textId="77777777" w:rsidR="008B7D77" w:rsidRPr="009A7C9A" w:rsidRDefault="008B7D77" w:rsidP="00AC12B8">
            <w:pPr>
              <w:pStyle w:val="DDTableBodyText"/>
            </w:pPr>
            <w:r w:rsidRPr="009A7C9A">
              <w:t>&lt;20yy-Mmm-dd&gt;</w:t>
            </w:r>
          </w:p>
        </w:tc>
        <w:tc>
          <w:tcPr>
            <w:tcW w:w="4285" w:type="dxa"/>
            <w:tcBorders>
              <w:top w:val="single" w:sz="4" w:space="0" w:color="FFFFFF" w:themeColor="background1"/>
            </w:tcBorders>
            <w:vAlign w:val="center"/>
          </w:tcPr>
          <w:p w14:paraId="53F07F6F" w14:textId="77777777" w:rsidR="008B7D77" w:rsidRPr="009A7C9A" w:rsidRDefault="008B7D77" w:rsidP="00AC12B8">
            <w:pPr>
              <w:pStyle w:val="DDTableBodyText"/>
            </w:pPr>
          </w:p>
        </w:tc>
        <w:tc>
          <w:tcPr>
            <w:tcW w:w="2044" w:type="dxa"/>
            <w:tcBorders>
              <w:top w:val="single" w:sz="4" w:space="0" w:color="FFFFFF" w:themeColor="background1"/>
            </w:tcBorders>
            <w:vAlign w:val="center"/>
          </w:tcPr>
          <w:p w14:paraId="4C559918" w14:textId="77777777" w:rsidR="008B7D77" w:rsidRPr="009A7C9A" w:rsidRDefault="008B7D77" w:rsidP="00AC12B8">
            <w:pPr>
              <w:pStyle w:val="DDTableBodyText"/>
            </w:pPr>
            <w:r w:rsidRPr="009A7C9A">
              <w:t>1st Draft</w:t>
            </w:r>
          </w:p>
        </w:tc>
      </w:tr>
      <w:tr w:rsidR="008B7D77" w:rsidRPr="009A7C9A" w14:paraId="68C2E6D5" w14:textId="77777777" w:rsidTr="00EA2D47">
        <w:trPr>
          <w:cantSplit/>
        </w:trPr>
        <w:tc>
          <w:tcPr>
            <w:tcW w:w="844" w:type="dxa"/>
            <w:vAlign w:val="center"/>
          </w:tcPr>
          <w:p w14:paraId="299F05B5" w14:textId="77777777" w:rsidR="008B7D77" w:rsidRPr="009A7C9A" w:rsidRDefault="008B7D77" w:rsidP="00AC12B8">
            <w:pPr>
              <w:pStyle w:val="DDTableBodyText"/>
            </w:pPr>
          </w:p>
        </w:tc>
        <w:tc>
          <w:tcPr>
            <w:tcW w:w="2012" w:type="dxa"/>
            <w:vAlign w:val="center"/>
          </w:tcPr>
          <w:p w14:paraId="54AAC6FF" w14:textId="77777777" w:rsidR="008B7D77" w:rsidRPr="009A7C9A" w:rsidRDefault="008B7D77" w:rsidP="00AC12B8">
            <w:pPr>
              <w:pStyle w:val="DDTableBodyText"/>
            </w:pPr>
          </w:p>
        </w:tc>
        <w:tc>
          <w:tcPr>
            <w:tcW w:w="4285" w:type="dxa"/>
            <w:vAlign w:val="center"/>
          </w:tcPr>
          <w:p w14:paraId="36A10119" w14:textId="77777777" w:rsidR="008B7D77" w:rsidRPr="009A7C9A" w:rsidRDefault="008B7D77" w:rsidP="00AC12B8">
            <w:pPr>
              <w:pStyle w:val="DDTableBodyText"/>
            </w:pPr>
          </w:p>
        </w:tc>
        <w:tc>
          <w:tcPr>
            <w:tcW w:w="2044" w:type="dxa"/>
            <w:vAlign w:val="center"/>
          </w:tcPr>
          <w:p w14:paraId="59B3FB77" w14:textId="77777777" w:rsidR="008B7D77" w:rsidRPr="009A7C9A" w:rsidRDefault="008B7D77" w:rsidP="00AC12B8">
            <w:pPr>
              <w:pStyle w:val="DDTableBodyText"/>
            </w:pPr>
          </w:p>
        </w:tc>
      </w:tr>
    </w:tbl>
    <w:p w14:paraId="181E7B15" w14:textId="77777777" w:rsidR="008B7D77" w:rsidRPr="009A7C9A" w:rsidRDefault="008B7D77" w:rsidP="008B7D77">
      <w:pPr>
        <w:pStyle w:val="NTTBodyText"/>
      </w:pPr>
    </w:p>
    <w:p w14:paraId="64649836" w14:textId="77777777" w:rsidR="008B7D77" w:rsidRPr="009A7C9A" w:rsidRDefault="008B7D77" w:rsidP="008B7D77">
      <w:pPr>
        <w:pStyle w:val="DDFlushLeftSubSubHeading"/>
        <w:rPr>
          <w:b/>
          <w:bCs/>
        </w:rPr>
      </w:pPr>
      <w:r w:rsidRPr="009A7C9A">
        <w:rPr>
          <w:b/>
          <w:bCs/>
        </w:rPr>
        <w:t>Contribution (C) and distribution (D) list</w:t>
      </w:r>
    </w:p>
    <w:tbl>
      <w:tblPr>
        <w:tblStyle w:val="TableGrid"/>
        <w:tblW w:w="9185"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838"/>
        <w:gridCol w:w="861"/>
        <w:gridCol w:w="2255"/>
        <w:gridCol w:w="3231"/>
      </w:tblGrid>
      <w:tr w:rsidR="008B7D77" w:rsidRPr="009A7C9A" w14:paraId="5110732F" w14:textId="77777777" w:rsidTr="00AC12B8">
        <w:trPr>
          <w:cantSplit/>
          <w:tblHeader/>
        </w:trPr>
        <w:tc>
          <w:tcPr>
            <w:tcW w:w="2838" w:type="dxa"/>
            <w:tcBorders>
              <w:top w:val="nil"/>
              <w:bottom w:val="single" w:sz="4" w:space="0" w:color="FFFFFF" w:themeColor="background1"/>
              <w:right w:val="single" w:sz="4" w:space="0" w:color="FFFFFF" w:themeColor="background1"/>
            </w:tcBorders>
            <w:shd w:val="clear" w:color="auto" w:fill="0072BC"/>
            <w:vAlign w:val="center"/>
          </w:tcPr>
          <w:p w14:paraId="023049AE" w14:textId="77777777" w:rsidR="008B7D77" w:rsidRPr="009A7C9A" w:rsidRDefault="008B7D77" w:rsidP="00AC12B8">
            <w:pPr>
              <w:pStyle w:val="DDTableGreenHeader"/>
              <w:rPr>
                <w:color w:val="FFFFFF" w:themeColor="background1"/>
              </w:rPr>
            </w:pPr>
            <w:r w:rsidRPr="009A7C9A">
              <w:rPr>
                <w:color w:val="FFFFFF" w:themeColor="background1"/>
              </w:rPr>
              <w:t>Name</w:t>
            </w:r>
          </w:p>
        </w:tc>
        <w:tc>
          <w:tcPr>
            <w:tcW w:w="861" w:type="dxa"/>
            <w:tcBorders>
              <w:top w:val="nil"/>
              <w:left w:val="single" w:sz="4" w:space="0" w:color="FFFFFF" w:themeColor="background1"/>
              <w:bottom w:val="single" w:sz="4" w:space="0" w:color="FFFFFF" w:themeColor="background1"/>
              <w:right w:val="single" w:sz="2" w:space="0" w:color="FFFFFF" w:themeColor="background1"/>
            </w:tcBorders>
            <w:shd w:val="clear" w:color="auto" w:fill="0072BC"/>
            <w:vAlign w:val="center"/>
          </w:tcPr>
          <w:p w14:paraId="11874792" w14:textId="77777777" w:rsidR="008B7D77" w:rsidRPr="009A7C9A" w:rsidRDefault="008B7D77" w:rsidP="00AC12B8">
            <w:pPr>
              <w:pStyle w:val="DDTableGreenHeader"/>
              <w:jc w:val="center"/>
              <w:rPr>
                <w:color w:val="FFFFFF" w:themeColor="background1"/>
              </w:rPr>
            </w:pPr>
            <w:r w:rsidRPr="009A7C9A">
              <w:rPr>
                <w:color w:val="FFFFFF" w:themeColor="background1"/>
              </w:rPr>
              <w:t>C/D</w:t>
            </w:r>
          </w:p>
        </w:tc>
        <w:tc>
          <w:tcPr>
            <w:tcW w:w="2255" w:type="dxa"/>
            <w:tcBorders>
              <w:top w:val="nil"/>
              <w:left w:val="single" w:sz="2" w:space="0" w:color="FFFFFF" w:themeColor="background1"/>
              <w:bottom w:val="single" w:sz="4" w:space="0" w:color="FFFFFF" w:themeColor="background1"/>
              <w:right w:val="single" w:sz="2" w:space="0" w:color="FFFFFF" w:themeColor="background1"/>
            </w:tcBorders>
            <w:shd w:val="clear" w:color="auto" w:fill="0072BC"/>
            <w:vAlign w:val="center"/>
          </w:tcPr>
          <w:p w14:paraId="0DD157BA" w14:textId="77777777" w:rsidR="008B7D77" w:rsidRPr="009A7C9A" w:rsidRDefault="008B7D77" w:rsidP="00AC12B8">
            <w:pPr>
              <w:pStyle w:val="DDTableGreenHeader"/>
              <w:rPr>
                <w:color w:val="FFFFFF" w:themeColor="background1"/>
              </w:rPr>
            </w:pPr>
            <w:r w:rsidRPr="009A7C9A">
              <w:rPr>
                <w:color w:val="FFFFFF" w:themeColor="background1"/>
              </w:rPr>
              <w:t>Organisation</w:t>
            </w:r>
          </w:p>
        </w:tc>
        <w:tc>
          <w:tcPr>
            <w:tcW w:w="3231" w:type="dxa"/>
            <w:tcBorders>
              <w:top w:val="nil"/>
              <w:left w:val="single" w:sz="2" w:space="0" w:color="FFFFFF" w:themeColor="background1"/>
              <w:bottom w:val="single" w:sz="4" w:space="0" w:color="FFFFFF" w:themeColor="background1"/>
            </w:tcBorders>
            <w:shd w:val="clear" w:color="auto" w:fill="0072BC"/>
            <w:vAlign w:val="center"/>
          </w:tcPr>
          <w:p w14:paraId="331F4114" w14:textId="77777777" w:rsidR="008B7D77" w:rsidRPr="009A7C9A" w:rsidRDefault="008B7D77" w:rsidP="00AC12B8">
            <w:pPr>
              <w:pStyle w:val="DDTableGreenHeader"/>
              <w:rPr>
                <w:color w:val="FFFFFF" w:themeColor="background1"/>
              </w:rPr>
            </w:pPr>
            <w:r w:rsidRPr="009A7C9A">
              <w:rPr>
                <w:color w:val="FFFFFF" w:themeColor="background1"/>
              </w:rPr>
              <w:t>Title</w:t>
            </w:r>
          </w:p>
        </w:tc>
      </w:tr>
      <w:tr w:rsidR="008B7D77" w:rsidRPr="009A7C9A" w14:paraId="76AAA24C" w14:textId="77777777" w:rsidTr="00EA2D47">
        <w:trPr>
          <w:cantSplit/>
        </w:trPr>
        <w:tc>
          <w:tcPr>
            <w:tcW w:w="2838" w:type="dxa"/>
            <w:tcBorders>
              <w:top w:val="single" w:sz="4" w:space="0" w:color="FFFFFF" w:themeColor="background1"/>
            </w:tcBorders>
            <w:vAlign w:val="center"/>
          </w:tcPr>
          <w:p w14:paraId="7F1FA085" w14:textId="77777777" w:rsidR="008B7D77" w:rsidRPr="009A7C9A" w:rsidRDefault="008B7D77" w:rsidP="00AC12B8">
            <w:pPr>
              <w:pStyle w:val="DDTableBodyText"/>
              <w:rPr>
                <w:bCs/>
              </w:rPr>
            </w:pPr>
          </w:p>
        </w:tc>
        <w:tc>
          <w:tcPr>
            <w:tcW w:w="861" w:type="dxa"/>
            <w:tcBorders>
              <w:top w:val="single" w:sz="4" w:space="0" w:color="FFFFFF" w:themeColor="background1"/>
            </w:tcBorders>
            <w:vAlign w:val="center"/>
          </w:tcPr>
          <w:p w14:paraId="7B5E1555" w14:textId="77777777" w:rsidR="008B7D77" w:rsidRPr="009A7C9A" w:rsidRDefault="008B7D77" w:rsidP="00AC12B8">
            <w:pPr>
              <w:pStyle w:val="DDTableBodyText"/>
              <w:jc w:val="center"/>
            </w:pPr>
          </w:p>
        </w:tc>
        <w:tc>
          <w:tcPr>
            <w:tcW w:w="2255" w:type="dxa"/>
            <w:tcBorders>
              <w:top w:val="single" w:sz="4" w:space="0" w:color="FFFFFF" w:themeColor="background1"/>
            </w:tcBorders>
            <w:vAlign w:val="center"/>
          </w:tcPr>
          <w:p w14:paraId="63656A5E" w14:textId="77777777" w:rsidR="008B7D77" w:rsidRPr="009A7C9A" w:rsidRDefault="008B7D77" w:rsidP="00AC12B8">
            <w:pPr>
              <w:pStyle w:val="DDTableBodyText"/>
              <w:rPr>
                <w:bCs/>
              </w:rPr>
            </w:pPr>
          </w:p>
        </w:tc>
        <w:tc>
          <w:tcPr>
            <w:tcW w:w="3231" w:type="dxa"/>
            <w:tcBorders>
              <w:top w:val="single" w:sz="4" w:space="0" w:color="FFFFFF" w:themeColor="background1"/>
            </w:tcBorders>
            <w:vAlign w:val="center"/>
          </w:tcPr>
          <w:p w14:paraId="44AE882B" w14:textId="77777777" w:rsidR="008B7D77" w:rsidRPr="009A7C9A" w:rsidRDefault="008B7D77" w:rsidP="00AC12B8">
            <w:pPr>
              <w:pStyle w:val="DDTableBodyText"/>
            </w:pPr>
          </w:p>
        </w:tc>
      </w:tr>
      <w:tr w:rsidR="008B7D77" w:rsidRPr="009A7C9A" w14:paraId="453537E1" w14:textId="77777777" w:rsidTr="00EA2D47">
        <w:trPr>
          <w:cantSplit/>
        </w:trPr>
        <w:tc>
          <w:tcPr>
            <w:tcW w:w="2838" w:type="dxa"/>
            <w:vAlign w:val="center"/>
          </w:tcPr>
          <w:p w14:paraId="0B214529" w14:textId="77777777" w:rsidR="008B7D77" w:rsidRPr="009A7C9A" w:rsidRDefault="008B7D77" w:rsidP="00AC12B8">
            <w:pPr>
              <w:pStyle w:val="DDTableBodyText"/>
              <w:rPr>
                <w:bCs/>
              </w:rPr>
            </w:pPr>
          </w:p>
        </w:tc>
        <w:tc>
          <w:tcPr>
            <w:tcW w:w="861" w:type="dxa"/>
            <w:vAlign w:val="center"/>
          </w:tcPr>
          <w:p w14:paraId="1666D9A3" w14:textId="77777777" w:rsidR="008B7D77" w:rsidRPr="009A7C9A" w:rsidRDefault="008B7D77" w:rsidP="00AC12B8">
            <w:pPr>
              <w:pStyle w:val="DDTableBodyText"/>
              <w:jc w:val="center"/>
            </w:pPr>
          </w:p>
        </w:tc>
        <w:tc>
          <w:tcPr>
            <w:tcW w:w="2255" w:type="dxa"/>
            <w:vAlign w:val="center"/>
          </w:tcPr>
          <w:p w14:paraId="02B80E59" w14:textId="77777777" w:rsidR="008B7D77" w:rsidRPr="009A7C9A" w:rsidRDefault="008B7D77" w:rsidP="00AC12B8">
            <w:pPr>
              <w:pStyle w:val="DDTableBodyText"/>
              <w:rPr>
                <w:bCs/>
              </w:rPr>
            </w:pPr>
          </w:p>
        </w:tc>
        <w:tc>
          <w:tcPr>
            <w:tcW w:w="3231" w:type="dxa"/>
            <w:vAlign w:val="center"/>
          </w:tcPr>
          <w:p w14:paraId="6A0B0E6C" w14:textId="77777777" w:rsidR="008B7D77" w:rsidRPr="009A7C9A" w:rsidRDefault="008B7D77" w:rsidP="00AC12B8">
            <w:pPr>
              <w:pStyle w:val="DDTableBodyText"/>
            </w:pPr>
          </w:p>
        </w:tc>
      </w:tr>
      <w:tr w:rsidR="008B7D77" w:rsidRPr="009A7C9A" w14:paraId="736075E8" w14:textId="77777777" w:rsidTr="00EA2D47">
        <w:trPr>
          <w:cantSplit/>
        </w:trPr>
        <w:tc>
          <w:tcPr>
            <w:tcW w:w="2838" w:type="dxa"/>
            <w:vAlign w:val="center"/>
          </w:tcPr>
          <w:p w14:paraId="25AD79C6" w14:textId="77777777" w:rsidR="008B7D77" w:rsidRPr="009A7C9A" w:rsidRDefault="008B7D77" w:rsidP="00AC12B8">
            <w:pPr>
              <w:pStyle w:val="DDTableBodyText"/>
            </w:pPr>
          </w:p>
        </w:tc>
        <w:tc>
          <w:tcPr>
            <w:tcW w:w="861" w:type="dxa"/>
            <w:vAlign w:val="center"/>
          </w:tcPr>
          <w:p w14:paraId="0B255BE7" w14:textId="77777777" w:rsidR="008B7D77" w:rsidRPr="009A7C9A" w:rsidRDefault="008B7D77" w:rsidP="00AC12B8">
            <w:pPr>
              <w:pStyle w:val="DDTableBodyText"/>
              <w:jc w:val="center"/>
            </w:pPr>
          </w:p>
        </w:tc>
        <w:tc>
          <w:tcPr>
            <w:tcW w:w="2255" w:type="dxa"/>
            <w:vAlign w:val="center"/>
          </w:tcPr>
          <w:p w14:paraId="33435E86" w14:textId="77777777" w:rsidR="008B7D77" w:rsidRPr="009A7C9A" w:rsidRDefault="008B7D77" w:rsidP="00AC12B8">
            <w:pPr>
              <w:pStyle w:val="DDTableBodyText"/>
            </w:pPr>
          </w:p>
        </w:tc>
        <w:tc>
          <w:tcPr>
            <w:tcW w:w="3231" w:type="dxa"/>
            <w:vAlign w:val="center"/>
          </w:tcPr>
          <w:p w14:paraId="3A8DF799" w14:textId="77777777" w:rsidR="008B7D77" w:rsidRPr="009A7C9A" w:rsidRDefault="008B7D77" w:rsidP="00AC12B8">
            <w:pPr>
              <w:pStyle w:val="DDTableBodyText"/>
            </w:pPr>
          </w:p>
        </w:tc>
      </w:tr>
    </w:tbl>
    <w:p w14:paraId="56983081" w14:textId="77777777" w:rsidR="008B7D77" w:rsidRPr="009A7C9A" w:rsidRDefault="008B7D77" w:rsidP="008B7D77">
      <w:pPr>
        <w:pStyle w:val="NTTBodyText"/>
      </w:pPr>
    </w:p>
    <w:p w14:paraId="238FD9B9" w14:textId="3E2A4727" w:rsidR="00CD234B" w:rsidRPr="009A7C9A" w:rsidRDefault="00562933" w:rsidP="000D384A">
      <w:pPr>
        <w:pStyle w:val="Heading1"/>
      </w:pPr>
      <w:bookmarkStart w:id="0" w:name="_Toc201052029"/>
      <w:r w:rsidRPr="009A7C9A">
        <w:t>Executive</w:t>
      </w:r>
      <w:r w:rsidR="003636E8" w:rsidRPr="009A7C9A">
        <w:t xml:space="preserve"> </w:t>
      </w:r>
      <w:r w:rsidR="00A43DFD" w:rsidRPr="009A7C9A">
        <w:t>Summary</w:t>
      </w:r>
      <w:bookmarkEnd w:id="0"/>
    </w:p>
    <w:p w14:paraId="5DF7B073" w14:textId="77777777" w:rsidR="009D5481" w:rsidRPr="009A7C9A" w:rsidRDefault="009D5481" w:rsidP="009D5481">
      <w:pPr>
        <w:pStyle w:val="Heading2"/>
      </w:pPr>
      <w:bookmarkStart w:id="1" w:name="_Toc201052030"/>
      <w:r w:rsidRPr="009A7C9A">
        <w:t>Overview</w:t>
      </w:r>
      <w:bookmarkEnd w:id="1"/>
    </w:p>
    <w:p w14:paraId="4C645073" w14:textId="13C4957C" w:rsidR="009D6060" w:rsidRPr="009A7C9A" w:rsidRDefault="009A1B45" w:rsidP="009A1B45">
      <w:pPr>
        <w:pStyle w:val="NTTBodyText"/>
        <w:ind w:left="850"/>
        <w:rPr>
          <w:lang w:eastAsia="en-GB"/>
        </w:rPr>
      </w:pPr>
      <w:r w:rsidRPr="009A7C9A">
        <w:rPr>
          <w:lang w:eastAsia="en-GB"/>
        </w:rPr>
        <w:t xml:space="preserve">The Low-level design document is outlined to </w:t>
      </w:r>
      <w:r w:rsidR="0037308C" w:rsidRPr="009A7C9A">
        <w:rPr>
          <w:lang w:eastAsia="en-GB"/>
        </w:rPr>
        <w:t>detail all specifications for the Azure deployment. The deployment will be conducted in waves</w:t>
      </w:r>
      <w:r w:rsidR="00F94EF7" w:rsidRPr="009A7C9A">
        <w:rPr>
          <w:lang w:eastAsia="en-GB"/>
        </w:rPr>
        <w:t xml:space="preserve"> starting with the Landing zone as this is the foundational layer of the environment and moving on from development to production workloads.</w:t>
      </w:r>
    </w:p>
    <w:p w14:paraId="491F6030" w14:textId="77777777" w:rsidR="00BF1F40" w:rsidRPr="009A7C9A" w:rsidRDefault="00BF1F40" w:rsidP="009D6060">
      <w:pPr>
        <w:pStyle w:val="NTTBodyText"/>
        <w:ind w:left="0"/>
        <w:rPr>
          <w:lang w:eastAsia="en-GB"/>
        </w:rPr>
      </w:pPr>
    </w:p>
    <w:p w14:paraId="1FD42556" w14:textId="77777777" w:rsidR="00BF1F40" w:rsidRPr="009A7C9A" w:rsidRDefault="00BF1F40" w:rsidP="009D6060">
      <w:pPr>
        <w:pStyle w:val="NTTBodyText"/>
        <w:ind w:left="0"/>
        <w:rPr>
          <w:lang w:eastAsia="en-GB"/>
        </w:rPr>
      </w:pPr>
    </w:p>
    <w:p w14:paraId="7A03F3B5" w14:textId="77777777" w:rsidR="00BF1F40" w:rsidRPr="009A7C9A" w:rsidRDefault="00BF1F40" w:rsidP="009D6060">
      <w:pPr>
        <w:pStyle w:val="NTTBodyText"/>
        <w:ind w:left="0"/>
        <w:rPr>
          <w:lang w:eastAsia="en-GB"/>
        </w:rPr>
      </w:pPr>
    </w:p>
    <w:p w14:paraId="71417DC9" w14:textId="77777777" w:rsidR="00BF1F40" w:rsidRPr="009A7C9A" w:rsidRDefault="00BF1F40" w:rsidP="009D6060">
      <w:pPr>
        <w:pStyle w:val="NTTBodyText"/>
        <w:ind w:left="0"/>
        <w:rPr>
          <w:lang w:eastAsia="en-GB"/>
        </w:rPr>
      </w:pPr>
    </w:p>
    <w:p w14:paraId="68756B62" w14:textId="77777777" w:rsidR="00BF1F40" w:rsidRPr="009A7C9A" w:rsidRDefault="00BF1F40" w:rsidP="009D6060">
      <w:pPr>
        <w:pStyle w:val="NTTBodyText"/>
        <w:ind w:left="0"/>
        <w:rPr>
          <w:lang w:eastAsia="en-GB"/>
        </w:rPr>
      </w:pPr>
    </w:p>
    <w:p w14:paraId="13E9859F" w14:textId="77777777" w:rsidR="00BF1F40" w:rsidRPr="009A7C9A" w:rsidRDefault="00BF1F40" w:rsidP="009D6060">
      <w:pPr>
        <w:pStyle w:val="NTTBodyText"/>
        <w:ind w:left="0"/>
        <w:rPr>
          <w:lang w:eastAsia="en-GB"/>
        </w:rPr>
      </w:pPr>
    </w:p>
    <w:p w14:paraId="2A50D26B" w14:textId="77777777" w:rsidR="00BF1F40" w:rsidRPr="009A7C9A" w:rsidRDefault="00BF1F40" w:rsidP="009D6060">
      <w:pPr>
        <w:pStyle w:val="NTTBodyText"/>
        <w:ind w:left="0"/>
        <w:rPr>
          <w:lang w:eastAsia="en-GB"/>
        </w:rPr>
      </w:pPr>
    </w:p>
    <w:p w14:paraId="4C2D9347" w14:textId="77777777" w:rsidR="00BF1F40" w:rsidRPr="009A7C9A" w:rsidRDefault="00BF1F40" w:rsidP="009D6060">
      <w:pPr>
        <w:pStyle w:val="NTTBodyText"/>
        <w:ind w:left="0"/>
        <w:rPr>
          <w:lang w:eastAsia="en-GB"/>
        </w:rPr>
      </w:pPr>
    </w:p>
    <w:p w14:paraId="14BB47CC" w14:textId="77777777" w:rsidR="00BF1F40" w:rsidRPr="009A7C9A" w:rsidRDefault="00BF1F40" w:rsidP="009D6060">
      <w:pPr>
        <w:pStyle w:val="NTTBodyText"/>
        <w:ind w:left="0"/>
        <w:rPr>
          <w:lang w:eastAsia="en-GB"/>
        </w:rPr>
      </w:pPr>
    </w:p>
    <w:p w14:paraId="6C523C59" w14:textId="77777777" w:rsidR="00BF1F40" w:rsidRPr="009A7C9A" w:rsidRDefault="00BF1F40" w:rsidP="009D6060">
      <w:pPr>
        <w:pStyle w:val="NTTBodyText"/>
        <w:ind w:left="0"/>
        <w:rPr>
          <w:lang w:eastAsia="en-GB"/>
        </w:rPr>
      </w:pPr>
    </w:p>
    <w:p w14:paraId="72077D17" w14:textId="77777777" w:rsidR="00BF1F40" w:rsidRPr="009A7C9A" w:rsidRDefault="00BF1F40" w:rsidP="009D6060">
      <w:pPr>
        <w:pStyle w:val="Heading4"/>
        <w:sectPr w:rsidR="00BF1F40" w:rsidRPr="009A7C9A" w:rsidSect="008B3057">
          <w:headerReference w:type="default" r:id="rId16"/>
          <w:footerReference w:type="default" r:id="rId17"/>
          <w:type w:val="evenPage"/>
          <w:pgSz w:w="11907" w:h="16839" w:code="9"/>
          <w:pgMar w:top="1276" w:right="1418" w:bottom="851" w:left="1418" w:header="568" w:footer="583" w:gutter="0"/>
          <w:pgNumType w:start="1"/>
          <w:cols w:space="708"/>
          <w:docGrid w:linePitch="360"/>
        </w:sectPr>
      </w:pPr>
    </w:p>
    <w:p w14:paraId="49B96337" w14:textId="750F4AD6" w:rsidR="005A0E28" w:rsidRPr="009A7C9A" w:rsidRDefault="00545DA5" w:rsidP="005A0E28">
      <w:pPr>
        <w:pStyle w:val="Heading1"/>
      </w:pPr>
      <w:bookmarkStart w:id="5" w:name="_Toc201052031"/>
      <w:r w:rsidRPr="009A7C9A">
        <w:t>Wave 1: Landing Zone</w:t>
      </w:r>
      <w:bookmarkEnd w:id="5"/>
    </w:p>
    <w:p w14:paraId="5E58B851" w14:textId="285682B9" w:rsidR="00636D67" w:rsidRPr="009A7C9A" w:rsidRDefault="008D3A8F" w:rsidP="00093554">
      <w:pPr>
        <w:pStyle w:val="NTTBodyText"/>
        <w:ind w:left="850"/>
      </w:pPr>
      <w:r w:rsidRPr="009A7C9A">
        <w:t>The first wave of the subscription migration project is to start at the foundational level and create a landing zone environment which is amalgamated from the two existing resource groups, namely:</w:t>
      </w:r>
    </w:p>
    <w:p w14:paraId="775EC3B6" w14:textId="77777777" w:rsidR="00175076" w:rsidRPr="009A7C9A" w:rsidRDefault="00175076" w:rsidP="00175076">
      <w:pPr>
        <w:pStyle w:val="NTTBlueNotedText2Body"/>
      </w:pPr>
      <w:r w:rsidRPr="009A7C9A">
        <w:t>Following production resource groups will be amalgamated into a new resource group in the MCA PROD subscription in this wave:</w:t>
      </w:r>
    </w:p>
    <w:p w14:paraId="09872018" w14:textId="77777777" w:rsidR="00175076" w:rsidRPr="00175076" w:rsidRDefault="00175076" w:rsidP="00175076">
      <w:pPr>
        <w:pStyle w:val="NTTBodyText"/>
        <w:numPr>
          <w:ilvl w:val="0"/>
          <w:numId w:val="32"/>
        </w:numPr>
      </w:pPr>
      <w:r w:rsidRPr="00175076">
        <w:t>zanrgrgldzp001 (Production Subscription)</w:t>
      </w:r>
    </w:p>
    <w:p w14:paraId="1FE6FFAE" w14:textId="77777777" w:rsidR="00175076" w:rsidRPr="009A7C9A" w:rsidRDefault="00175076" w:rsidP="00175076">
      <w:pPr>
        <w:pStyle w:val="NTTBodyText"/>
        <w:numPr>
          <w:ilvl w:val="0"/>
          <w:numId w:val="32"/>
        </w:numPr>
      </w:pPr>
      <w:r w:rsidRPr="00175076">
        <w:t>zanrgrgldzp001 (Enterprise MCA - Production)</w:t>
      </w:r>
    </w:p>
    <w:p w14:paraId="2BFEF891" w14:textId="30595FAF" w:rsidR="00175076" w:rsidRPr="009A7C9A" w:rsidRDefault="00175076" w:rsidP="00175076">
      <w:pPr>
        <w:pStyle w:val="Heading2"/>
      </w:pPr>
      <w:bookmarkStart w:id="6" w:name="_Toc201052032"/>
      <w:r w:rsidRPr="009A7C9A">
        <w:t>High-level Design</w:t>
      </w:r>
      <w:bookmarkEnd w:id="6"/>
    </w:p>
    <w:p w14:paraId="15FC62DE" w14:textId="703C3885" w:rsidR="00175076" w:rsidRPr="009A7C9A" w:rsidRDefault="00175076" w:rsidP="00175076">
      <w:pPr>
        <w:pStyle w:val="NTTBodyText"/>
      </w:pPr>
      <w:r w:rsidRPr="009A7C9A">
        <w:t xml:space="preserve">This is the high-level diagram illustrating the Landing Zone environment in the new </w:t>
      </w:r>
      <w:r w:rsidR="004662CD" w:rsidRPr="009A7C9A">
        <w:t>“MCA Prod” subscription:</w:t>
      </w:r>
    </w:p>
    <w:p w14:paraId="03F79464" w14:textId="0D3B3E6C" w:rsidR="008D3A8F" w:rsidRPr="009A7C9A" w:rsidRDefault="00035C68" w:rsidP="0023306F">
      <w:pPr>
        <w:pStyle w:val="NTTBodyText"/>
      </w:pPr>
      <w:r>
        <w:rPr>
          <w:noProof/>
        </w:rPr>
        <w:drawing>
          <wp:inline distT="0" distB="0" distL="0" distR="0" wp14:anchorId="34D66677" wp14:editId="47DD817F">
            <wp:extent cx="5213730" cy="3048000"/>
            <wp:effectExtent l="0" t="0" r="0" b="0"/>
            <wp:docPr id="119934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40446" name="Picture 1199340446"/>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5217530" cy="3050222"/>
                    </a:xfrm>
                    <a:prstGeom prst="rect">
                      <a:avLst/>
                    </a:prstGeom>
                  </pic:spPr>
                </pic:pic>
              </a:graphicData>
            </a:graphic>
          </wp:inline>
        </w:drawing>
      </w:r>
    </w:p>
    <w:p w14:paraId="31A9A2D2" w14:textId="0FB0AC85" w:rsidR="00636D67" w:rsidRPr="009A7C9A" w:rsidRDefault="00A90090" w:rsidP="00A90090">
      <w:pPr>
        <w:pStyle w:val="Caption"/>
      </w:pPr>
      <w:bookmarkStart w:id="7" w:name="_Toc201052064"/>
      <w:r w:rsidRPr="009A7C9A">
        <w:t xml:space="preserve">Figure </w:t>
      </w:r>
      <w:r w:rsidRPr="009A7C9A">
        <w:fldChar w:fldCharType="begin"/>
      </w:r>
      <w:r w:rsidRPr="009A7C9A">
        <w:instrText xml:space="preserve"> SEQ Figure \* ARABIC </w:instrText>
      </w:r>
      <w:r w:rsidRPr="009A7C9A">
        <w:fldChar w:fldCharType="separate"/>
      </w:r>
      <w:r w:rsidR="00E402DB">
        <w:rPr>
          <w:noProof/>
        </w:rPr>
        <w:t>1</w:t>
      </w:r>
      <w:r w:rsidRPr="009A7C9A">
        <w:fldChar w:fldCharType="end"/>
      </w:r>
      <w:r w:rsidRPr="009A7C9A">
        <w:t>: Landing Zone</w:t>
      </w:r>
      <w:bookmarkEnd w:id="7"/>
    </w:p>
    <w:p w14:paraId="6B77451C" w14:textId="77777777" w:rsidR="00CF405F" w:rsidRPr="009A7C9A" w:rsidRDefault="00CF405F" w:rsidP="00CF405F">
      <w:pPr>
        <w:pStyle w:val="NTTBodyText"/>
        <w:ind w:left="0"/>
        <w:rPr>
          <w:lang w:eastAsia="en-GB"/>
        </w:rPr>
      </w:pPr>
    </w:p>
    <w:p w14:paraId="46D56359" w14:textId="77777777" w:rsidR="00CF405F" w:rsidRPr="009A7C9A" w:rsidRDefault="00CF405F" w:rsidP="00CF405F">
      <w:pPr>
        <w:pStyle w:val="Heading2"/>
      </w:pPr>
      <w:bookmarkStart w:id="8" w:name="_Toc168639052"/>
      <w:bookmarkStart w:id="9" w:name="_Toc201052033"/>
      <w:r w:rsidRPr="009A7C9A">
        <w:t>Identity and Access Management</w:t>
      </w:r>
      <w:bookmarkEnd w:id="8"/>
      <w:bookmarkEnd w:id="9"/>
    </w:p>
    <w:p w14:paraId="035115CB" w14:textId="5B53E891" w:rsidR="00CF405F" w:rsidRPr="009A7C9A" w:rsidRDefault="00CF405F" w:rsidP="00CF405F">
      <w:pPr>
        <w:pStyle w:val="NTTBodyText"/>
        <w:ind w:left="850"/>
        <w:rPr>
          <w:lang w:val="en-ZA"/>
        </w:rPr>
      </w:pPr>
      <w:r w:rsidRPr="009A7C9A">
        <w:rPr>
          <w:lang w:val="en-ZA"/>
        </w:rPr>
        <w:t xml:space="preserve">This section outlines how to maintain security and compliance in Azure. This will allow </w:t>
      </w:r>
      <w:r w:rsidR="00A139EB">
        <w:rPr>
          <w:lang w:val="en-ZA"/>
        </w:rPr>
        <w:t>RCL Foods</w:t>
      </w:r>
      <w:r w:rsidRPr="009A7C9A">
        <w:rPr>
          <w:lang w:val="en-ZA"/>
        </w:rPr>
        <w:t xml:space="preserve"> to </w:t>
      </w:r>
      <w:r w:rsidR="00E318BF" w:rsidRPr="009A7C9A">
        <w:rPr>
          <w:lang w:val="en-ZA"/>
        </w:rPr>
        <w:t>effectively manage</w:t>
      </w:r>
      <w:r w:rsidRPr="009A7C9A">
        <w:rPr>
          <w:lang w:val="en-ZA"/>
        </w:rPr>
        <w:t xml:space="preserve"> identities and control access to resources which is essential to prevent unauthorized access and data breaches.</w:t>
      </w:r>
    </w:p>
    <w:p w14:paraId="58BDB2A9" w14:textId="77777777" w:rsidR="00CF405F" w:rsidRPr="009A7C9A" w:rsidRDefault="00CF405F" w:rsidP="00CF405F">
      <w:pPr>
        <w:pStyle w:val="NTTBodyText"/>
        <w:ind w:left="850"/>
        <w:rPr>
          <w:b/>
          <w:bCs/>
          <w:lang w:val="en-ZA"/>
        </w:rPr>
      </w:pPr>
      <w:r w:rsidRPr="009A7C9A">
        <w:rPr>
          <w:b/>
          <w:bCs/>
          <w:lang w:val="en-ZA"/>
        </w:rPr>
        <w:t xml:space="preserve">Explanation: </w:t>
      </w:r>
      <w:r w:rsidRPr="009A7C9A">
        <w:rPr>
          <w:lang w:val="en-ZA"/>
        </w:rPr>
        <w:t>Identity and Access Management (IAM) in Azure refers to the set of practices and tools that govern the authentication, authorization, and access control of users and applications to Azure resources.</w:t>
      </w:r>
    </w:p>
    <w:p w14:paraId="007BD3CB" w14:textId="5094B4AC" w:rsidR="00CF405F" w:rsidRPr="009A7C9A" w:rsidRDefault="00CF405F" w:rsidP="00CF405F">
      <w:pPr>
        <w:pStyle w:val="Heading3"/>
      </w:pPr>
      <w:r w:rsidRPr="009A7C9A">
        <w:t>Entra ID</w:t>
      </w:r>
    </w:p>
    <w:p w14:paraId="2978C76C" w14:textId="34DFD300" w:rsidR="00CF405F" w:rsidRPr="009A7C9A" w:rsidRDefault="00CF405F" w:rsidP="00CF405F">
      <w:pPr>
        <w:pStyle w:val="NTTBodyText"/>
      </w:pPr>
      <w:r w:rsidRPr="009A7C9A">
        <w:t xml:space="preserve">This table details </w:t>
      </w:r>
      <w:r w:rsidR="00A139EB">
        <w:t>RCL Foods</w:t>
      </w:r>
      <w:r w:rsidRPr="009A7C9A">
        <w:t xml:space="preserve"> Azure Entra ID information and licensing type:</w:t>
      </w:r>
    </w:p>
    <w:p w14:paraId="19874850" w14:textId="6199322F" w:rsidR="00CF405F" w:rsidRPr="009A7C9A" w:rsidRDefault="00CF405F" w:rsidP="00CF405F">
      <w:pPr>
        <w:pStyle w:val="NTTBlueNotedText2Body"/>
      </w:pPr>
      <w:r w:rsidRPr="009A7C9A">
        <w:t xml:space="preserve">Recommendation to upgrade to </w:t>
      </w:r>
      <w:r w:rsidRPr="009A7C9A">
        <w:rPr>
          <w:b/>
          <w:bCs/>
        </w:rPr>
        <w:t>Entra ID Premium P2</w:t>
      </w:r>
      <w:r w:rsidRPr="009A7C9A">
        <w:t xml:space="preserve"> for additional security features. Read more here: </w:t>
      </w:r>
      <w:hyperlink r:id="rId19" w:history="1">
        <w:r w:rsidRPr="009A7C9A">
          <w:rPr>
            <w:rStyle w:val="Hyperlink"/>
          </w:rPr>
          <w:t>Microsoft Entra Plans and Pricing | Microsoft Security</w:t>
        </w:r>
      </w:hyperlink>
    </w:p>
    <w:tbl>
      <w:tblPr>
        <w:tblStyle w:val="TableGrid"/>
        <w:tblW w:w="8333" w:type="dxa"/>
        <w:tblInd w:w="850"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3020"/>
        <w:gridCol w:w="2790"/>
        <w:gridCol w:w="2523"/>
      </w:tblGrid>
      <w:tr w:rsidR="00CF405F" w:rsidRPr="009A7C9A" w14:paraId="68230956" w14:textId="77777777" w:rsidTr="00AC12B8">
        <w:trPr>
          <w:cantSplit/>
          <w:trHeight w:val="472"/>
          <w:tblHeader/>
        </w:trPr>
        <w:tc>
          <w:tcPr>
            <w:tcW w:w="3020" w:type="dxa"/>
            <w:tcBorders>
              <w:top w:val="nil"/>
              <w:bottom w:val="nil"/>
              <w:right w:val="single" w:sz="4" w:space="0" w:color="FFFFFF"/>
            </w:tcBorders>
            <w:shd w:val="clear" w:color="auto" w:fill="0072BC"/>
          </w:tcPr>
          <w:p w14:paraId="75EDEE60" w14:textId="77777777" w:rsidR="00CF405F" w:rsidRPr="009A7C9A" w:rsidRDefault="00CF405F" w:rsidP="00AC12B8">
            <w:pPr>
              <w:pStyle w:val="NTTTableWhiteHeader"/>
            </w:pPr>
            <w:r w:rsidRPr="009A7C9A">
              <w:t>Domain Name</w:t>
            </w:r>
          </w:p>
        </w:tc>
        <w:tc>
          <w:tcPr>
            <w:tcW w:w="2790" w:type="dxa"/>
            <w:tcBorders>
              <w:top w:val="nil"/>
              <w:left w:val="single" w:sz="4" w:space="0" w:color="FFFFFF"/>
              <w:bottom w:val="nil"/>
              <w:right w:val="single" w:sz="4" w:space="0" w:color="FFFFFF"/>
            </w:tcBorders>
            <w:shd w:val="clear" w:color="auto" w:fill="0072BC"/>
          </w:tcPr>
          <w:p w14:paraId="43DEE21B" w14:textId="77777777" w:rsidR="00CF405F" w:rsidRPr="009A7C9A" w:rsidRDefault="00CF405F" w:rsidP="00AC12B8">
            <w:pPr>
              <w:pStyle w:val="NTTTableWhiteHeader"/>
            </w:pPr>
            <w:r w:rsidRPr="009A7C9A">
              <w:t>Tenant ID</w:t>
            </w:r>
          </w:p>
        </w:tc>
        <w:tc>
          <w:tcPr>
            <w:tcW w:w="2523" w:type="dxa"/>
            <w:tcBorders>
              <w:top w:val="nil"/>
              <w:left w:val="single" w:sz="4" w:space="0" w:color="FFFFFF"/>
              <w:bottom w:val="nil"/>
            </w:tcBorders>
            <w:shd w:val="clear" w:color="auto" w:fill="0072BC"/>
          </w:tcPr>
          <w:p w14:paraId="58950664" w14:textId="77777777" w:rsidR="00CF405F" w:rsidRPr="009A7C9A" w:rsidRDefault="00CF405F" w:rsidP="00AC12B8">
            <w:pPr>
              <w:pStyle w:val="NTTTableWhiteHeader"/>
            </w:pPr>
            <w:r w:rsidRPr="009A7C9A">
              <w:t>License</w:t>
            </w:r>
          </w:p>
        </w:tc>
      </w:tr>
      <w:tr w:rsidR="00CF405F" w:rsidRPr="009A7C9A" w14:paraId="27D20F44" w14:textId="77777777" w:rsidTr="00EA2D47">
        <w:trPr>
          <w:cantSplit/>
        </w:trPr>
        <w:tc>
          <w:tcPr>
            <w:tcW w:w="3020" w:type="dxa"/>
            <w:tcBorders>
              <w:top w:val="nil"/>
            </w:tcBorders>
          </w:tcPr>
          <w:p w14:paraId="232A0E5F" w14:textId="66933C55" w:rsidR="00CF405F" w:rsidRPr="009A7C9A" w:rsidRDefault="00CC27E8" w:rsidP="00AC12B8">
            <w:pPr>
              <w:pStyle w:val="NTTTableBodyText"/>
            </w:pPr>
            <w:r w:rsidRPr="009A7C9A">
              <w:t>rclfoods.com</w:t>
            </w:r>
          </w:p>
        </w:tc>
        <w:tc>
          <w:tcPr>
            <w:tcW w:w="2790" w:type="dxa"/>
            <w:tcBorders>
              <w:top w:val="nil"/>
            </w:tcBorders>
          </w:tcPr>
          <w:p w14:paraId="1F761C18" w14:textId="35F906FC" w:rsidR="00CF405F" w:rsidRPr="00941A89" w:rsidRDefault="00AB2FB6" w:rsidP="00AC12B8">
            <w:pPr>
              <w:pStyle w:val="NTTTableBodyText"/>
              <w:rPr>
                <w:lang w:val="it-IT"/>
              </w:rPr>
            </w:pPr>
            <w:r w:rsidRPr="00941A89">
              <w:rPr>
                <w:bCs/>
                <w:lang w:val="it-IT"/>
              </w:rPr>
              <w:t>d1da1a04-9e6d-48a9-bb3e-fb293a65ccab</w:t>
            </w:r>
          </w:p>
        </w:tc>
        <w:tc>
          <w:tcPr>
            <w:tcW w:w="2523" w:type="dxa"/>
            <w:tcBorders>
              <w:top w:val="nil"/>
            </w:tcBorders>
          </w:tcPr>
          <w:p w14:paraId="1120866F" w14:textId="675EBCE0" w:rsidR="00CF405F" w:rsidRPr="009A7C9A" w:rsidRDefault="00AB2FB6" w:rsidP="00AC12B8">
            <w:pPr>
              <w:pStyle w:val="NTTTableBodyText"/>
              <w:keepNext/>
            </w:pPr>
            <w:r w:rsidRPr="009A7C9A">
              <w:t>Microsoft Entra ID Free</w:t>
            </w:r>
          </w:p>
        </w:tc>
      </w:tr>
    </w:tbl>
    <w:p w14:paraId="40A06D5C" w14:textId="5C223A9D" w:rsidR="00CF405F" w:rsidRDefault="00CF405F" w:rsidP="00CF405F">
      <w:pPr>
        <w:pStyle w:val="Caption"/>
      </w:pPr>
      <w:bookmarkStart w:id="10" w:name="_Toc168639099"/>
      <w:bookmarkStart w:id="11" w:name="_Toc201052039"/>
      <w:r w:rsidRPr="009A7C9A">
        <w:t xml:space="preserve">Table </w:t>
      </w:r>
      <w:r w:rsidRPr="009A7C9A">
        <w:fldChar w:fldCharType="begin"/>
      </w:r>
      <w:r w:rsidRPr="009A7C9A">
        <w:instrText>SEQ Table \* ARABIC</w:instrText>
      </w:r>
      <w:r w:rsidRPr="009A7C9A">
        <w:fldChar w:fldCharType="separate"/>
      </w:r>
      <w:r w:rsidR="00E402DB">
        <w:rPr>
          <w:noProof/>
        </w:rPr>
        <w:t>1</w:t>
      </w:r>
      <w:r w:rsidRPr="009A7C9A">
        <w:fldChar w:fldCharType="end"/>
      </w:r>
      <w:r w:rsidRPr="009A7C9A">
        <w:t>: Azure Entra ID</w:t>
      </w:r>
      <w:bookmarkEnd w:id="10"/>
      <w:bookmarkEnd w:id="11"/>
    </w:p>
    <w:p w14:paraId="2F710EC4" w14:textId="77777777" w:rsidR="00B0475E" w:rsidRPr="00B0475E" w:rsidRDefault="00B0475E" w:rsidP="00B0475E">
      <w:pPr>
        <w:pStyle w:val="NTTBodyText"/>
        <w:rPr>
          <w:lang w:eastAsia="en-GB"/>
        </w:rPr>
      </w:pPr>
    </w:p>
    <w:p w14:paraId="65902B1A" w14:textId="70B7A729" w:rsidR="00CF405F" w:rsidRPr="009A7C9A" w:rsidRDefault="00CF405F" w:rsidP="00CF405F">
      <w:pPr>
        <w:pStyle w:val="Heading3"/>
      </w:pPr>
      <w:r w:rsidRPr="009A7C9A">
        <w:t>Role Based Access Control (RBAC)</w:t>
      </w:r>
    </w:p>
    <w:p w14:paraId="30919B85" w14:textId="088255B8" w:rsidR="00CF405F" w:rsidRPr="009A7C9A" w:rsidRDefault="00CF405F" w:rsidP="00A9712D">
      <w:pPr>
        <w:pStyle w:val="NTTBodyText"/>
      </w:pPr>
      <w:r w:rsidRPr="009A7C9A">
        <w:t xml:space="preserve">The table below depicts the recommended RBAC roles for </w:t>
      </w:r>
      <w:r w:rsidR="00A139EB">
        <w:t>RCL</w:t>
      </w:r>
      <w:r w:rsidRPr="009A7C9A">
        <w:t xml:space="preserve"> </w:t>
      </w:r>
      <w:r w:rsidR="00A139EB">
        <w:t xml:space="preserve">Foods </w:t>
      </w:r>
      <w:r w:rsidRPr="009A7C9A">
        <w:t>users, following the principles of least privileges in Azure after the landing zone deployment is complete:</w:t>
      </w:r>
    </w:p>
    <w:p w14:paraId="5D080279" w14:textId="1AB4CC0F" w:rsidR="00CF405F" w:rsidRPr="009A7C9A" w:rsidRDefault="00CF405F" w:rsidP="00CF405F">
      <w:pPr>
        <w:pStyle w:val="NTTBlueNotedText2Body"/>
      </w:pPr>
      <w:r w:rsidRPr="009A7C9A">
        <w:t xml:space="preserve">These recommended roles are important to apply to </w:t>
      </w:r>
      <w:r w:rsidR="00A139EB">
        <w:t>RCL Foods</w:t>
      </w:r>
      <w:r w:rsidRPr="009A7C9A">
        <w:t xml:space="preserve"> users in the Azure environment because it's important to follow the principle of least privilege, granting only the permissions necessary for the user to perform their tasks. Custom roles are available to be created depending on your specific requirements. Explore more </w:t>
      </w:r>
      <w:r w:rsidRPr="009A7C9A">
        <w:rPr>
          <w:b/>
          <w:bCs/>
        </w:rPr>
        <w:t>Azure RBAC roles</w:t>
      </w:r>
      <w:r w:rsidRPr="009A7C9A">
        <w:t xml:space="preserve"> here: </w:t>
      </w:r>
      <w:hyperlink r:id="rId20" w:history="1">
        <w:r w:rsidRPr="009A7C9A">
          <w:rPr>
            <w:rStyle w:val="Hyperlink"/>
          </w:rPr>
          <w:t>Azure built-in roles - Azure RBAC | Microsoft Learn</w:t>
        </w:r>
      </w:hyperlink>
    </w:p>
    <w:tbl>
      <w:tblPr>
        <w:tblStyle w:val="TableGrid"/>
        <w:tblW w:w="8333" w:type="dxa"/>
        <w:tblInd w:w="850"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1985"/>
        <w:gridCol w:w="6348"/>
      </w:tblGrid>
      <w:tr w:rsidR="00CF405F" w:rsidRPr="009A7C9A" w14:paraId="611E776B" w14:textId="77777777" w:rsidTr="00AC12B8">
        <w:trPr>
          <w:cantSplit/>
          <w:tblHeader/>
        </w:trPr>
        <w:tc>
          <w:tcPr>
            <w:tcW w:w="1985" w:type="dxa"/>
            <w:tcBorders>
              <w:top w:val="nil"/>
              <w:bottom w:val="nil"/>
              <w:right w:val="single" w:sz="4" w:space="0" w:color="FFFFFF"/>
            </w:tcBorders>
            <w:shd w:val="clear" w:color="auto" w:fill="0072BC"/>
          </w:tcPr>
          <w:p w14:paraId="1753CEE6" w14:textId="77777777" w:rsidR="00CF405F" w:rsidRPr="009A7C9A" w:rsidRDefault="00CF405F" w:rsidP="00AC12B8">
            <w:pPr>
              <w:pStyle w:val="NTTTableWhiteHeader"/>
            </w:pPr>
            <w:r w:rsidRPr="009A7C9A">
              <w:t>RBAC Role Name</w:t>
            </w:r>
          </w:p>
        </w:tc>
        <w:tc>
          <w:tcPr>
            <w:tcW w:w="6348" w:type="dxa"/>
            <w:tcBorders>
              <w:top w:val="nil"/>
              <w:left w:val="single" w:sz="4" w:space="0" w:color="FFFFFF"/>
              <w:bottom w:val="nil"/>
            </w:tcBorders>
            <w:shd w:val="clear" w:color="auto" w:fill="0072BC"/>
          </w:tcPr>
          <w:p w14:paraId="05351976" w14:textId="77777777" w:rsidR="00CF405F" w:rsidRPr="009A7C9A" w:rsidRDefault="00CF405F" w:rsidP="00AC12B8">
            <w:pPr>
              <w:pStyle w:val="NTTTableWhiteHeader"/>
            </w:pPr>
            <w:r w:rsidRPr="009A7C9A">
              <w:t>Description</w:t>
            </w:r>
          </w:p>
        </w:tc>
      </w:tr>
      <w:tr w:rsidR="00CF405F" w:rsidRPr="009A7C9A" w14:paraId="09D6A086" w14:textId="77777777" w:rsidTr="00EA2D47">
        <w:trPr>
          <w:cantSplit/>
        </w:trPr>
        <w:tc>
          <w:tcPr>
            <w:tcW w:w="1985" w:type="dxa"/>
            <w:tcBorders>
              <w:top w:val="nil"/>
            </w:tcBorders>
          </w:tcPr>
          <w:p w14:paraId="68D81C82" w14:textId="46BEC287" w:rsidR="00CF405F" w:rsidRPr="009A7C9A" w:rsidRDefault="00CF405F" w:rsidP="00AC12B8">
            <w:pPr>
              <w:pStyle w:val="NTTTableBodyText"/>
            </w:pPr>
            <w:r w:rsidRPr="009A7C9A">
              <w:t>Contributor role</w:t>
            </w:r>
          </w:p>
        </w:tc>
        <w:tc>
          <w:tcPr>
            <w:tcW w:w="6348" w:type="dxa"/>
            <w:tcBorders>
              <w:top w:val="nil"/>
            </w:tcBorders>
          </w:tcPr>
          <w:p w14:paraId="45CAA2DC" w14:textId="77777777" w:rsidR="00CF405F" w:rsidRPr="009A7C9A" w:rsidRDefault="00CF405F" w:rsidP="00AC12B8">
            <w:pPr>
              <w:pStyle w:val="NTTTableBodyText"/>
            </w:pPr>
            <w:r w:rsidRPr="009A7C9A">
              <w:t>The "Contributor" role is a built-in role that grants users a high level of access to resources within a specific scope, such as a subscription, resource group, or individual resource. Users with the Contributor role have the ability to manage and configure resources, but they do not have the ability to manage access to those resources.</w:t>
            </w:r>
          </w:p>
        </w:tc>
      </w:tr>
      <w:tr w:rsidR="00CF405F" w:rsidRPr="009A7C9A" w14:paraId="0490EFFF" w14:textId="77777777" w:rsidTr="00EA2D47">
        <w:trPr>
          <w:cantSplit/>
        </w:trPr>
        <w:tc>
          <w:tcPr>
            <w:tcW w:w="1985" w:type="dxa"/>
            <w:tcBorders>
              <w:top w:val="nil"/>
            </w:tcBorders>
          </w:tcPr>
          <w:p w14:paraId="09D8FCEA" w14:textId="1F39A0A5" w:rsidR="00CF405F" w:rsidRPr="009A7C9A" w:rsidRDefault="00CF405F" w:rsidP="00AC12B8">
            <w:pPr>
              <w:pStyle w:val="NTTTableBodyText"/>
            </w:pPr>
            <w:r w:rsidRPr="009A7C9A">
              <w:t>Reader Role</w:t>
            </w:r>
          </w:p>
        </w:tc>
        <w:tc>
          <w:tcPr>
            <w:tcW w:w="6348" w:type="dxa"/>
            <w:tcBorders>
              <w:top w:val="nil"/>
            </w:tcBorders>
          </w:tcPr>
          <w:p w14:paraId="646B5461" w14:textId="77777777" w:rsidR="00CF405F" w:rsidRPr="009A7C9A" w:rsidRDefault="00CF405F" w:rsidP="00AC12B8">
            <w:pPr>
              <w:pStyle w:val="NTTTableBodyText"/>
            </w:pPr>
            <w:r w:rsidRPr="009A7C9A">
              <w:t>The "Reader" role grants users read-only access to the Azure resources, which allows them to view configurations, settings, and monitoring data without the ability to make changes. This is a low-risk role that provides good visibility into the environment without posing a significant security risk.</w:t>
            </w:r>
          </w:p>
        </w:tc>
      </w:tr>
      <w:tr w:rsidR="00CF405F" w:rsidRPr="009A7C9A" w14:paraId="0F7EA720" w14:textId="77777777" w:rsidTr="00EA2D47">
        <w:trPr>
          <w:cantSplit/>
        </w:trPr>
        <w:tc>
          <w:tcPr>
            <w:tcW w:w="1985" w:type="dxa"/>
          </w:tcPr>
          <w:p w14:paraId="4753CC8C" w14:textId="00D49297" w:rsidR="00CF405F" w:rsidRPr="009A7C9A" w:rsidRDefault="00CF405F" w:rsidP="00AC12B8">
            <w:pPr>
              <w:pStyle w:val="NTTTableBodyText"/>
            </w:pPr>
            <w:r w:rsidRPr="009A7C9A">
              <w:t>Monitoring and Management Role</w:t>
            </w:r>
          </w:p>
        </w:tc>
        <w:tc>
          <w:tcPr>
            <w:tcW w:w="6348" w:type="dxa"/>
          </w:tcPr>
          <w:p w14:paraId="74DAF890" w14:textId="77777777" w:rsidR="00CF405F" w:rsidRPr="009A7C9A" w:rsidRDefault="00CF405F" w:rsidP="00AC12B8">
            <w:pPr>
              <w:pStyle w:val="NTTTableBodyText"/>
            </w:pPr>
            <w:r w:rsidRPr="009A7C9A">
              <w:t>You could create a custom role that includes read-only access for monitoring purposes, along with some additional permissions to perform basic management tasks. For example, you might add permissions to start/stop virtual machines, view and manage diagnostics settings, and access monitoring logs. This would allow the user to perform necessary management actions without having overly broad access.</w:t>
            </w:r>
          </w:p>
        </w:tc>
      </w:tr>
      <w:tr w:rsidR="00CF405F" w:rsidRPr="009A7C9A" w14:paraId="7C099577" w14:textId="77777777" w:rsidTr="00EA2D47">
        <w:trPr>
          <w:cantSplit/>
        </w:trPr>
        <w:tc>
          <w:tcPr>
            <w:tcW w:w="1985" w:type="dxa"/>
          </w:tcPr>
          <w:p w14:paraId="08DE1F04" w14:textId="76086A9E" w:rsidR="00CF405F" w:rsidRPr="009A7C9A" w:rsidRDefault="00CF405F" w:rsidP="00AC12B8">
            <w:pPr>
              <w:pStyle w:val="NTTTableBodyText"/>
            </w:pPr>
            <w:r w:rsidRPr="009A7C9A">
              <w:t>Security Reader or Security Operator Role</w:t>
            </w:r>
          </w:p>
        </w:tc>
        <w:tc>
          <w:tcPr>
            <w:tcW w:w="6348" w:type="dxa"/>
          </w:tcPr>
          <w:p w14:paraId="4C588C42" w14:textId="77777777" w:rsidR="00CF405F" w:rsidRPr="009A7C9A" w:rsidRDefault="00CF405F" w:rsidP="00AC12B8">
            <w:pPr>
              <w:pStyle w:val="NTTTableBodyText"/>
            </w:pPr>
            <w:r w:rsidRPr="009A7C9A">
              <w:t>If the user's oversight includes a focus on security and compliance, you could consider assigning them the "Security Reader" or "Security Operator" role. These roles provide access to security-related data, such as Azure Security Center alerts and recommendations, without granting excessive privileges.</w:t>
            </w:r>
          </w:p>
        </w:tc>
      </w:tr>
    </w:tbl>
    <w:p w14:paraId="7517AEEB" w14:textId="2BC9ADE3" w:rsidR="00CF405F" w:rsidRDefault="00CF405F" w:rsidP="0038703D">
      <w:pPr>
        <w:pStyle w:val="Caption"/>
      </w:pPr>
      <w:bookmarkStart w:id="12" w:name="_Toc168639100"/>
      <w:bookmarkStart w:id="13" w:name="_Toc201052040"/>
      <w:r w:rsidRPr="009A7C9A">
        <w:t xml:space="preserve">Table </w:t>
      </w:r>
      <w:r w:rsidRPr="009A7C9A">
        <w:fldChar w:fldCharType="begin"/>
      </w:r>
      <w:r w:rsidRPr="009A7C9A">
        <w:instrText>SEQ Table \* ARABIC</w:instrText>
      </w:r>
      <w:r w:rsidRPr="009A7C9A">
        <w:fldChar w:fldCharType="separate"/>
      </w:r>
      <w:r w:rsidR="00E402DB">
        <w:rPr>
          <w:noProof/>
        </w:rPr>
        <w:t>2</w:t>
      </w:r>
      <w:r w:rsidRPr="009A7C9A">
        <w:fldChar w:fldCharType="end"/>
      </w:r>
      <w:r w:rsidRPr="009A7C9A">
        <w:t>: Recommended RBAC Roles</w:t>
      </w:r>
      <w:bookmarkEnd w:id="12"/>
      <w:bookmarkEnd w:id="13"/>
    </w:p>
    <w:p w14:paraId="39734E19" w14:textId="77777777" w:rsidR="00A504F3" w:rsidRPr="00A504F3" w:rsidRDefault="00A504F3" w:rsidP="00A504F3">
      <w:pPr>
        <w:pStyle w:val="NTTBodyText"/>
        <w:rPr>
          <w:lang w:eastAsia="en-GB"/>
        </w:rPr>
      </w:pPr>
    </w:p>
    <w:p w14:paraId="289E54B3" w14:textId="018F4787" w:rsidR="00CF405F" w:rsidRPr="009A7C9A" w:rsidRDefault="00CF405F" w:rsidP="00CF405F">
      <w:pPr>
        <w:pStyle w:val="Heading3"/>
      </w:pPr>
      <w:r w:rsidRPr="009A7C9A">
        <w:t>Azure Entra ID (Azure Active Directory) Assignments</w:t>
      </w:r>
    </w:p>
    <w:tbl>
      <w:tblPr>
        <w:tblStyle w:val="TableGrid"/>
        <w:tblW w:w="8236"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410"/>
        <w:gridCol w:w="1417"/>
        <w:gridCol w:w="1442"/>
        <w:gridCol w:w="1393"/>
        <w:gridCol w:w="1574"/>
      </w:tblGrid>
      <w:tr w:rsidR="00CF405F" w:rsidRPr="009A7C9A" w14:paraId="172F3B3B" w14:textId="77777777" w:rsidTr="00BC27AE">
        <w:trPr>
          <w:cantSplit/>
          <w:tblHeader/>
        </w:trPr>
        <w:tc>
          <w:tcPr>
            <w:tcW w:w="2410" w:type="dxa"/>
            <w:tcBorders>
              <w:top w:val="nil"/>
              <w:bottom w:val="single" w:sz="4" w:space="0" w:color="FFFFFF" w:themeColor="background2"/>
              <w:right w:val="single" w:sz="4" w:space="0" w:color="FFFFFF" w:themeColor="background2"/>
            </w:tcBorders>
            <w:shd w:val="clear" w:color="auto" w:fill="0072BC" w:themeFill="text2"/>
          </w:tcPr>
          <w:p w14:paraId="5D241D15" w14:textId="77777777" w:rsidR="00CF405F" w:rsidRPr="00A504F3" w:rsidRDefault="00CF405F" w:rsidP="00AC12B8">
            <w:pPr>
              <w:pStyle w:val="DDTableBodyText"/>
              <w:rPr>
                <w:rFonts w:ascii="Arial Bold" w:hAnsi="Arial Bold"/>
                <w:b/>
                <w:color w:val="FFFFFF"/>
              </w:rPr>
            </w:pPr>
            <w:r w:rsidRPr="00A504F3">
              <w:rPr>
                <w:rFonts w:ascii="Arial Bold" w:hAnsi="Arial Bold"/>
                <w:b/>
                <w:color w:val="FFFFFF"/>
              </w:rPr>
              <w:t xml:space="preserve">User </w:t>
            </w:r>
          </w:p>
        </w:tc>
        <w:tc>
          <w:tcPr>
            <w:tcW w:w="1417" w:type="dxa"/>
            <w:tcBorders>
              <w:top w:val="nil"/>
              <w:left w:val="single" w:sz="4" w:space="0" w:color="FFFFFF" w:themeColor="background2"/>
              <w:bottom w:val="single" w:sz="4" w:space="0" w:color="FFFFFF" w:themeColor="background2"/>
              <w:right w:val="single" w:sz="4" w:space="0" w:color="FFFFFF" w:themeColor="background2"/>
            </w:tcBorders>
            <w:shd w:val="clear" w:color="auto" w:fill="0072BC" w:themeFill="text2"/>
          </w:tcPr>
          <w:p w14:paraId="4D7CA876" w14:textId="77777777" w:rsidR="00CF405F" w:rsidRPr="00A504F3" w:rsidRDefault="00CF405F" w:rsidP="00AC12B8">
            <w:pPr>
              <w:pStyle w:val="DDTableBodyText"/>
              <w:rPr>
                <w:rFonts w:ascii="Arial Bold" w:hAnsi="Arial Bold"/>
                <w:b/>
                <w:color w:val="FFFFFF"/>
              </w:rPr>
            </w:pPr>
            <w:r w:rsidRPr="00A504F3">
              <w:rPr>
                <w:rFonts w:ascii="Arial Bold" w:hAnsi="Arial Bold"/>
                <w:b/>
                <w:color w:val="FFFFFF"/>
              </w:rPr>
              <w:t xml:space="preserve">Role </w:t>
            </w:r>
          </w:p>
        </w:tc>
        <w:tc>
          <w:tcPr>
            <w:tcW w:w="1442" w:type="dxa"/>
            <w:tcBorders>
              <w:top w:val="nil"/>
              <w:left w:val="single" w:sz="4" w:space="0" w:color="FFFFFF" w:themeColor="background2"/>
              <w:bottom w:val="single" w:sz="4" w:space="0" w:color="FFFFFF" w:themeColor="background2"/>
              <w:right w:val="single" w:sz="4" w:space="0" w:color="FFFFFF" w:themeColor="background2"/>
            </w:tcBorders>
            <w:shd w:val="clear" w:color="auto" w:fill="0072BC" w:themeFill="text2"/>
          </w:tcPr>
          <w:p w14:paraId="42579E0B" w14:textId="77777777" w:rsidR="00CF405F" w:rsidRPr="00A504F3" w:rsidRDefault="00CF405F" w:rsidP="00AC12B8">
            <w:pPr>
              <w:pStyle w:val="DDTableBodyText"/>
              <w:rPr>
                <w:rFonts w:ascii="Arial Bold" w:hAnsi="Arial Bold"/>
                <w:b/>
                <w:color w:val="FFFFFF"/>
              </w:rPr>
            </w:pPr>
            <w:r w:rsidRPr="00A504F3">
              <w:rPr>
                <w:rFonts w:ascii="Arial Bold" w:hAnsi="Arial Bold"/>
                <w:b/>
                <w:color w:val="FFFFFF"/>
              </w:rPr>
              <w:t>Description</w:t>
            </w:r>
          </w:p>
        </w:tc>
        <w:tc>
          <w:tcPr>
            <w:tcW w:w="1393" w:type="dxa"/>
            <w:tcBorders>
              <w:top w:val="nil"/>
              <w:left w:val="single" w:sz="4" w:space="0" w:color="FFFFFF" w:themeColor="background2"/>
              <w:bottom w:val="single" w:sz="4" w:space="0" w:color="FFFFFF" w:themeColor="background2"/>
              <w:right w:val="single" w:sz="4" w:space="0" w:color="FFFFFF" w:themeColor="background2"/>
            </w:tcBorders>
            <w:shd w:val="clear" w:color="auto" w:fill="0072BC" w:themeFill="text2"/>
          </w:tcPr>
          <w:p w14:paraId="3656EA68" w14:textId="77777777" w:rsidR="00CF405F" w:rsidRPr="00A504F3" w:rsidRDefault="00CF405F" w:rsidP="00AC12B8">
            <w:pPr>
              <w:pStyle w:val="DDTableBodyText"/>
              <w:rPr>
                <w:rFonts w:ascii="Arial Bold" w:hAnsi="Arial Bold"/>
                <w:b/>
                <w:color w:val="FFFFFF"/>
              </w:rPr>
            </w:pPr>
            <w:r w:rsidRPr="00A504F3">
              <w:rPr>
                <w:rFonts w:ascii="Arial Bold" w:hAnsi="Arial Bold"/>
                <w:b/>
                <w:color w:val="FFFFFF"/>
              </w:rPr>
              <w:t>Permissions</w:t>
            </w:r>
          </w:p>
        </w:tc>
        <w:tc>
          <w:tcPr>
            <w:tcW w:w="1574" w:type="dxa"/>
            <w:tcBorders>
              <w:top w:val="nil"/>
              <w:left w:val="single" w:sz="4" w:space="0" w:color="FFFFFF" w:themeColor="background2"/>
              <w:bottom w:val="single" w:sz="4" w:space="0" w:color="FFFFFF" w:themeColor="background2"/>
              <w:right w:val="nil"/>
            </w:tcBorders>
            <w:shd w:val="clear" w:color="auto" w:fill="0072BC" w:themeFill="text2"/>
          </w:tcPr>
          <w:p w14:paraId="3F6B6C87" w14:textId="77777777" w:rsidR="00CF405F" w:rsidRPr="00A504F3" w:rsidRDefault="00CF405F" w:rsidP="00AC12B8">
            <w:pPr>
              <w:pStyle w:val="DDTableBodyText"/>
              <w:rPr>
                <w:rFonts w:ascii="Arial Bold" w:hAnsi="Arial Bold"/>
                <w:b/>
                <w:color w:val="FFFFFF"/>
              </w:rPr>
            </w:pPr>
            <w:r w:rsidRPr="00A504F3">
              <w:rPr>
                <w:rFonts w:ascii="Arial Bold" w:hAnsi="Arial Bold"/>
                <w:b/>
                <w:color w:val="FFFFFF"/>
              </w:rPr>
              <w:t>Scope</w:t>
            </w:r>
          </w:p>
        </w:tc>
      </w:tr>
      <w:tr w:rsidR="00CF405F" w:rsidRPr="009A7C9A" w14:paraId="4115572B" w14:textId="77777777" w:rsidTr="00BC27AE">
        <w:trPr>
          <w:cantSplit/>
          <w:trHeight w:val="607"/>
        </w:trPr>
        <w:tc>
          <w:tcPr>
            <w:tcW w:w="2410" w:type="dxa"/>
            <w:tcBorders>
              <w:top w:val="single" w:sz="4" w:space="0" w:color="auto"/>
              <w:bottom w:val="single" w:sz="4" w:space="0" w:color="auto"/>
            </w:tcBorders>
            <w:vAlign w:val="center"/>
          </w:tcPr>
          <w:p w14:paraId="74ECB1BD" w14:textId="6B3680C0" w:rsidR="000C5024" w:rsidRPr="00A504F3" w:rsidRDefault="000C5024" w:rsidP="00BC27AE">
            <w:pPr>
              <w:pStyle w:val="DDTableBodyText"/>
            </w:pPr>
            <w:r w:rsidRPr="00A504F3">
              <w:t>Nickyle Alwar</w:t>
            </w:r>
          </w:p>
          <w:p w14:paraId="3DD25DEB" w14:textId="1A882B2A" w:rsidR="00CF405F" w:rsidRPr="00A504F3" w:rsidRDefault="000C5024" w:rsidP="00BC27AE">
            <w:pPr>
              <w:pStyle w:val="DDTableBodyText"/>
            </w:pPr>
            <w:r w:rsidRPr="00A504F3">
              <w:t>Nickyle.Alwar@global.ntt</w:t>
            </w:r>
          </w:p>
        </w:tc>
        <w:tc>
          <w:tcPr>
            <w:tcW w:w="1417" w:type="dxa"/>
            <w:vMerge w:val="restart"/>
            <w:tcBorders>
              <w:top w:val="single" w:sz="4" w:space="0" w:color="FFFFFF" w:themeColor="background2"/>
            </w:tcBorders>
            <w:vAlign w:val="center"/>
          </w:tcPr>
          <w:p w14:paraId="4A69D56A" w14:textId="5282CC33" w:rsidR="00CF405F" w:rsidRPr="00A504F3" w:rsidRDefault="00A9712D" w:rsidP="00BC27AE">
            <w:pPr>
              <w:pStyle w:val="DDTableBodyText"/>
              <w:rPr>
                <w:lang w:val="nl-NL"/>
              </w:rPr>
            </w:pPr>
            <w:r w:rsidRPr="00A504F3">
              <w:rPr>
                <w:lang w:val="nl-NL"/>
              </w:rPr>
              <w:t>Contributor</w:t>
            </w:r>
          </w:p>
        </w:tc>
        <w:tc>
          <w:tcPr>
            <w:tcW w:w="1442" w:type="dxa"/>
            <w:tcBorders>
              <w:top w:val="single" w:sz="4" w:space="0" w:color="FFFFFF" w:themeColor="background2"/>
              <w:bottom w:val="single" w:sz="4" w:space="0" w:color="auto"/>
            </w:tcBorders>
            <w:vAlign w:val="center"/>
          </w:tcPr>
          <w:p w14:paraId="592D2391" w14:textId="77777777" w:rsidR="00CF405F" w:rsidRPr="00A504F3" w:rsidRDefault="00CF405F" w:rsidP="00BC27AE">
            <w:pPr>
              <w:pStyle w:val="DDTableBodyText"/>
              <w:rPr>
                <w:lang w:val="nl-NL"/>
              </w:rPr>
            </w:pPr>
            <w:r w:rsidRPr="00A504F3">
              <w:rPr>
                <w:lang w:val="nl-NL"/>
              </w:rPr>
              <w:t>Cloud Technical Architect</w:t>
            </w:r>
          </w:p>
        </w:tc>
        <w:tc>
          <w:tcPr>
            <w:tcW w:w="1393" w:type="dxa"/>
            <w:vMerge w:val="restart"/>
            <w:tcBorders>
              <w:top w:val="single" w:sz="4" w:space="0" w:color="FFFFFF" w:themeColor="background2"/>
            </w:tcBorders>
            <w:vAlign w:val="center"/>
          </w:tcPr>
          <w:p w14:paraId="33BA4645" w14:textId="77777777" w:rsidR="00CF405F" w:rsidRPr="00A504F3" w:rsidRDefault="00CF405F" w:rsidP="00BC27AE">
            <w:pPr>
              <w:pStyle w:val="DDTableBodyText"/>
              <w:rPr>
                <w:lang w:val="nl-NL"/>
              </w:rPr>
            </w:pPr>
            <w:r w:rsidRPr="00A504F3">
              <w:rPr>
                <w:lang w:val="nl-NL"/>
              </w:rPr>
              <w:t>Full access</w:t>
            </w:r>
          </w:p>
        </w:tc>
        <w:tc>
          <w:tcPr>
            <w:tcW w:w="1574" w:type="dxa"/>
            <w:vMerge w:val="restart"/>
            <w:tcBorders>
              <w:top w:val="single" w:sz="4" w:space="0" w:color="FFFFFF" w:themeColor="background2"/>
            </w:tcBorders>
            <w:vAlign w:val="center"/>
          </w:tcPr>
          <w:p w14:paraId="0C26A1AE" w14:textId="550A5A07" w:rsidR="00CF405F" w:rsidRPr="00A504F3" w:rsidRDefault="000C5024" w:rsidP="00BC27AE">
            <w:pPr>
              <w:pStyle w:val="DDTableBodyText"/>
              <w:rPr>
                <w:lang w:val="nl-NL"/>
              </w:rPr>
            </w:pPr>
            <w:r w:rsidRPr="00A504F3">
              <w:rPr>
                <w:lang w:val="nl-NL"/>
              </w:rPr>
              <w:t>Tenant Root Group</w:t>
            </w:r>
          </w:p>
        </w:tc>
      </w:tr>
      <w:tr w:rsidR="00CF405F" w:rsidRPr="009A7C9A" w14:paraId="047DAAEE" w14:textId="77777777" w:rsidTr="00BC27AE">
        <w:trPr>
          <w:cantSplit/>
          <w:trHeight w:val="463"/>
        </w:trPr>
        <w:tc>
          <w:tcPr>
            <w:tcW w:w="2410" w:type="dxa"/>
            <w:tcBorders>
              <w:top w:val="single" w:sz="4" w:space="0" w:color="auto"/>
              <w:bottom w:val="single" w:sz="4" w:space="0" w:color="auto"/>
            </w:tcBorders>
            <w:vAlign w:val="center"/>
          </w:tcPr>
          <w:p w14:paraId="6ABDE6FB" w14:textId="77777777" w:rsidR="00CF405F" w:rsidRPr="00A504F3" w:rsidRDefault="00CF405F" w:rsidP="00BC27AE">
            <w:pPr>
              <w:pStyle w:val="DDTableBodyText"/>
              <w:rPr>
                <w:color w:val="auto"/>
                <w:lang w:val="nl-NL"/>
              </w:rPr>
            </w:pPr>
            <w:r w:rsidRPr="00A504F3">
              <w:rPr>
                <w:color w:val="auto"/>
                <w:lang w:val="nl-NL"/>
              </w:rPr>
              <w:t>Leroy Fourie</w:t>
            </w:r>
          </w:p>
          <w:p w14:paraId="12532DA3" w14:textId="77777777" w:rsidR="00CF405F" w:rsidRPr="00A504F3" w:rsidRDefault="00CF405F" w:rsidP="00BC27AE">
            <w:pPr>
              <w:pStyle w:val="DDTableBodyText"/>
              <w:rPr>
                <w:color w:val="auto"/>
                <w:lang w:val="nl-NL"/>
              </w:rPr>
            </w:pPr>
            <w:r w:rsidRPr="00A504F3">
              <w:rPr>
                <w:color w:val="auto"/>
                <w:lang w:val="nl-NL"/>
              </w:rPr>
              <w:t>leroy.fourie@global.ntt</w:t>
            </w:r>
          </w:p>
        </w:tc>
        <w:tc>
          <w:tcPr>
            <w:tcW w:w="1417" w:type="dxa"/>
            <w:vMerge/>
            <w:vAlign w:val="center"/>
          </w:tcPr>
          <w:p w14:paraId="1C0A82C2" w14:textId="77777777" w:rsidR="00CF405F" w:rsidRPr="00A504F3" w:rsidRDefault="00CF405F" w:rsidP="00BC27AE">
            <w:pPr>
              <w:pStyle w:val="DDTableBodyText"/>
              <w:rPr>
                <w:color w:val="auto"/>
                <w:lang w:val="nl-NL"/>
              </w:rPr>
            </w:pPr>
          </w:p>
        </w:tc>
        <w:tc>
          <w:tcPr>
            <w:tcW w:w="1442" w:type="dxa"/>
            <w:tcBorders>
              <w:top w:val="single" w:sz="4" w:space="0" w:color="auto"/>
            </w:tcBorders>
            <w:vAlign w:val="center"/>
          </w:tcPr>
          <w:p w14:paraId="5A471D53" w14:textId="77777777" w:rsidR="00CF405F" w:rsidRPr="00A504F3" w:rsidRDefault="00CF405F" w:rsidP="00BC27AE">
            <w:pPr>
              <w:pStyle w:val="DDTableBodyText"/>
              <w:rPr>
                <w:color w:val="auto"/>
              </w:rPr>
            </w:pPr>
            <w:r w:rsidRPr="00A504F3">
              <w:rPr>
                <w:color w:val="auto"/>
              </w:rPr>
              <w:t>Lead Engineer</w:t>
            </w:r>
          </w:p>
        </w:tc>
        <w:tc>
          <w:tcPr>
            <w:tcW w:w="1393" w:type="dxa"/>
            <w:vMerge/>
          </w:tcPr>
          <w:p w14:paraId="753CD29D" w14:textId="77777777" w:rsidR="00CF405F" w:rsidRPr="009A7C9A" w:rsidRDefault="00CF405F" w:rsidP="00AC12B8">
            <w:pPr>
              <w:pStyle w:val="DDTableBodyText"/>
              <w:rPr>
                <w:sz w:val="16"/>
                <w:szCs w:val="16"/>
              </w:rPr>
            </w:pPr>
          </w:p>
        </w:tc>
        <w:tc>
          <w:tcPr>
            <w:tcW w:w="1574" w:type="dxa"/>
            <w:vMerge/>
          </w:tcPr>
          <w:p w14:paraId="3968CC98" w14:textId="77777777" w:rsidR="00CF405F" w:rsidRPr="009A7C9A" w:rsidRDefault="00CF405F" w:rsidP="00AC12B8">
            <w:pPr>
              <w:pStyle w:val="DDTableBodyText"/>
              <w:rPr>
                <w:sz w:val="16"/>
                <w:szCs w:val="16"/>
              </w:rPr>
            </w:pPr>
          </w:p>
        </w:tc>
      </w:tr>
    </w:tbl>
    <w:p w14:paraId="6413196B" w14:textId="29FA65D7" w:rsidR="00CF405F" w:rsidRDefault="00CF405F" w:rsidP="00CF405F">
      <w:pPr>
        <w:pStyle w:val="Caption"/>
      </w:pPr>
      <w:bookmarkStart w:id="14" w:name="_Toc168639101"/>
      <w:bookmarkStart w:id="15" w:name="_Toc201052041"/>
      <w:r w:rsidRPr="009A7C9A">
        <w:t xml:space="preserve">Table </w:t>
      </w:r>
      <w:r w:rsidRPr="009A7C9A">
        <w:fldChar w:fldCharType="begin"/>
      </w:r>
      <w:r w:rsidRPr="009A7C9A">
        <w:instrText>SEQ Table \* ARABIC</w:instrText>
      </w:r>
      <w:r w:rsidRPr="009A7C9A">
        <w:fldChar w:fldCharType="separate"/>
      </w:r>
      <w:r w:rsidR="00E402DB">
        <w:rPr>
          <w:noProof/>
        </w:rPr>
        <w:t>3</w:t>
      </w:r>
      <w:r w:rsidRPr="009A7C9A">
        <w:fldChar w:fldCharType="end"/>
      </w:r>
      <w:r w:rsidRPr="009A7C9A">
        <w:t>: Azure Entra ID Assignments</w:t>
      </w:r>
      <w:bookmarkEnd w:id="14"/>
      <w:bookmarkEnd w:id="15"/>
    </w:p>
    <w:p w14:paraId="1807CBB5" w14:textId="77777777" w:rsidR="00806FD5" w:rsidRPr="00806FD5" w:rsidRDefault="00806FD5" w:rsidP="00806FD5">
      <w:pPr>
        <w:pStyle w:val="NTTBodyText"/>
        <w:rPr>
          <w:lang w:eastAsia="en-GB"/>
        </w:rPr>
      </w:pPr>
    </w:p>
    <w:p w14:paraId="4E984647" w14:textId="290A0C86" w:rsidR="003305F1" w:rsidRPr="009A7C9A" w:rsidRDefault="003305F1" w:rsidP="003305F1">
      <w:pPr>
        <w:pStyle w:val="Heading3"/>
      </w:pPr>
      <w:r w:rsidRPr="009A7C9A">
        <w:t>Conditional Access Policies</w:t>
      </w:r>
    </w:p>
    <w:p w14:paraId="42CCE736" w14:textId="77777777" w:rsidR="003305F1" w:rsidRPr="009A7C9A" w:rsidRDefault="003305F1" w:rsidP="003305F1">
      <w:pPr>
        <w:pStyle w:val="NTTBodyText"/>
      </w:pPr>
      <w:r w:rsidRPr="009A7C9A">
        <w:t>This section details conditional access policies and access controls for target users and groups of users in Azure:</w:t>
      </w:r>
    </w:p>
    <w:p w14:paraId="49CEDF27" w14:textId="3002BAF0" w:rsidR="003305F1" w:rsidRPr="009A7C9A" w:rsidRDefault="003305F1" w:rsidP="003305F1">
      <w:pPr>
        <w:pStyle w:val="NTTBlueNotedText2Body"/>
      </w:pPr>
      <w:r w:rsidRPr="009A7C9A">
        <w:t xml:space="preserve">Conditional access policies applied to </w:t>
      </w:r>
      <w:r w:rsidR="00A139EB">
        <w:t>RCL</w:t>
      </w:r>
      <w:r w:rsidR="00E40FE9">
        <w:t xml:space="preserve"> Foods</w:t>
      </w:r>
      <w:r w:rsidRPr="009A7C9A">
        <w:t xml:space="preserve"> Azure environment will ensure all users are </w:t>
      </w:r>
      <w:r w:rsidRPr="009A7C9A">
        <w:rPr>
          <w:b/>
          <w:bCs/>
        </w:rPr>
        <w:t>verified and authenticated</w:t>
      </w:r>
      <w:r w:rsidRPr="009A7C9A">
        <w:t xml:space="preserve"> which helps prevent unauthorised access.</w:t>
      </w:r>
    </w:p>
    <w:tbl>
      <w:tblPr>
        <w:tblStyle w:val="TableGrid"/>
        <w:tblW w:w="8236"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1843"/>
        <w:gridCol w:w="1843"/>
        <w:gridCol w:w="1857"/>
      </w:tblGrid>
      <w:tr w:rsidR="003305F1" w:rsidRPr="009A7C9A" w14:paraId="56AB61F4" w14:textId="77777777" w:rsidTr="00AC12B8">
        <w:trPr>
          <w:cantSplit/>
          <w:tblHeader/>
        </w:trPr>
        <w:tc>
          <w:tcPr>
            <w:tcW w:w="2693" w:type="dxa"/>
            <w:tcBorders>
              <w:top w:val="nil"/>
              <w:bottom w:val="single" w:sz="4" w:space="0" w:color="FFFFFF" w:themeColor="background1"/>
              <w:right w:val="single" w:sz="4" w:space="0" w:color="FFFFFF" w:themeColor="background1"/>
            </w:tcBorders>
            <w:shd w:val="clear" w:color="auto" w:fill="0072BC"/>
          </w:tcPr>
          <w:p w14:paraId="2053C186" w14:textId="77777777" w:rsidR="003305F1" w:rsidRPr="009A7C9A" w:rsidRDefault="003305F1" w:rsidP="00AC12B8">
            <w:pPr>
              <w:pStyle w:val="DDTableBodyText"/>
              <w:rPr>
                <w:b/>
                <w:bCs/>
                <w:color w:val="FFFFFF" w:themeColor="background1"/>
              </w:rPr>
            </w:pPr>
            <w:r w:rsidRPr="009A7C9A">
              <w:rPr>
                <w:b/>
                <w:bCs/>
                <w:color w:val="FFFFFF" w:themeColor="background1"/>
              </w:rPr>
              <w:t>Policy Name</w:t>
            </w:r>
          </w:p>
        </w:tc>
        <w:tc>
          <w:tcPr>
            <w:tcW w:w="1843"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tcPr>
          <w:p w14:paraId="4833E9CD" w14:textId="77777777" w:rsidR="003305F1" w:rsidRPr="009A7C9A" w:rsidRDefault="003305F1" w:rsidP="00AC12B8">
            <w:pPr>
              <w:pStyle w:val="DDTableBodyText"/>
              <w:rPr>
                <w:b/>
                <w:bCs/>
                <w:color w:val="FFFFFF" w:themeColor="background1"/>
              </w:rPr>
            </w:pPr>
            <w:r w:rsidRPr="009A7C9A">
              <w:rPr>
                <w:b/>
                <w:bCs/>
                <w:color w:val="FFFFFF" w:themeColor="background1"/>
              </w:rPr>
              <w:t>Target Users/Groups</w:t>
            </w:r>
          </w:p>
        </w:tc>
        <w:tc>
          <w:tcPr>
            <w:tcW w:w="1843"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tcPr>
          <w:p w14:paraId="0A9D3930" w14:textId="77777777" w:rsidR="003305F1" w:rsidRPr="009A7C9A" w:rsidRDefault="003305F1" w:rsidP="00AC12B8">
            <w:pPr>
              <w:pStyle w:val="DDTableBodyText"/>
              <w:rPr>
                <w:b/>
                <w:bCs/>
                <w:color w:val="FFFFFF" w:themeColor="background1"/>
              </w:rPr>
            </w:pPr>
            <w:r w:rsidRPr="009A7C9A">
              <w:rPr>
                <w:b/>
                <w:bCs/>
                <w:color w:val="FFFFFF" w:themeColor="background1"/>
              </w:rPr>
              <w:t>Conditions and Requirements</w:t>
            </w:r>
          </w:p>
        </w:tc>
        <w:tc>
          <w:tcPr>
            <w:tcW w:w="1857" w:type="dxa"/>
            <w:tcBorders>
              <w:top w:val="nil"/>
              <w:left w:val="single" w:sz="4" w:space="0" w:color="FFFFFF" w:themeColor="background1"/>
              <w:bottom w:val="single" w:sz="4" w:space="0" w:color="FFFFFF" w:themeColor="background1"/>
              <w:right w:val="single" w:sz="4" w:space="0" w:color="FFFFFF" w:themeColor="background1"/>
            </w:tcBorders>
            <w:shd w:val="clear" w:color="auto" w:fill="0072BC"/>
          </w:tcPr>
          <w:p w14:paraId="4CA7A680" w14:textId="77777777" w:rsidR="003305F1" w:rsidRPr="009A7C9A" w:rsidRDefault="003305F1" w:rsidP="00AC12B8">
            <w:pPr>
              <w:pStyle w:val="DDTableBodyText"/>
              <w:rPr>
                <w:b/>
                <w:bCs/>
                <w:color w:val="FFFFFF" w:themeColor="background1"/>
              </w:rPr>
            </w:pPr>
            <w:r w:rsidRPr="009A7C9A">
              <w:rPr>
                <w:b/>
                <w:bCs/>
                <w:color w:val="FFFFFF" w:themeColor="background1"/>
              </w:rPr>
              <w:t>Access Controls</w:t>
            </w:r>
          </w:p>
        </w:tc>
      </w:tr>
      <w:tr w:rsidR="003305F1" w:rsidRPr="009A7C9A" w14:paraId="096F4A0D" w14:textId="77777777" w:rsidTr="003305F1">
        <w:trPr>
          <w:cantSplit/>
        </w:trPr>
        <w:tc>
          <w:tcPr>
            <w:tcW w:w="2693" w:type="dxa"/>
            <w:tcBorders>
              <w:top w:val="single" w:sz="4" w:space="0" w:color="FFFFFF" w:themeColor="background1"/>
              <w:bottom w:val="single" w:sz="4" w:space="0" w:color="auto"/>
            </w:tcBorders>
          </w:tcPr>
          <w:p w14:paraId="07D9A53C" w14:textId="77777777" w:rsidR="003305F1" w:rsidRPr="009A7C9A" w:rsidRDefault="003305F1" w:rsidP="00AC12B8">
            <w:pPr>
              <w:pStyle w:val="DDTableBodyText"/>
              <w:rPr>
                <w:lang w:val="en-ZA"/>
              </w:rPr>
            </w:pPr>
            <w:r w:rsidRPr="009A7C9A">
              <w:t>MFA Enforced</w:t>
            </w:r>
          </w:p>
        </w:tc>
        <w:tc>
          <w:tcPr>
            <w:tcW w:w="1843" w:type="dxa"/>
            <w:tcBorders>
              <w:top w:val="single" w:sz="4" w:space="0" w:color="FFFFFF" w:themeColor="background1"/>
              <w:bottom w:val="single" w:sz="4" w:space="0" w:color="auto"/>
            </w:tcBorders>
          </w:tcPr>
          <w:p w14:paraId="43A4AF3C" w14:textId="77777777" w:rsidR="003305F1" w:rsidRPr="009A7C9A" w:rsidRDefault="003305F1" w:rsidP="00AC12B8">
            <w:pPr>
              <w:pStyle w:val="DDTableBodyText"/>
              <w:rPr>
                <w:lang w:val="en-ZA"/>
              </w:rPr>
            </w:pPr>
            <w:r w:rsidRPr="009A7C9A">
              <w:t>All users</w:t>
            </w:r>
          </w:p>
        </w:tc>
        <w:tc>
          <w:tcPr>
            <w:tcW w:w="1843" w:type="dxa"/>
            <w:tcBorders>
              <w:top w:val="single" w:sz="4" w:space="0" w:color="FFFFFF" w:themeColor="background1"/>
              <w:bottom w:val="single" w:sz="4" w:space="0" w:color="auto"/>
            </w:tcBorders>
          </w:tcPr>
          <w:p w14:paraId="1FE372BB" w14:textId="77777777" w:rsidR="003305F1" w:rsidRPr="009A7C9A" w:rsidRDefault="003305F1" w:rsidP="00AC12B8">
            <w:pPr>
              <w:pStyle w:val="DDTableBodyText"/>
              <w:rPr>
                <w:lang w:val="en-ZA"/>
              </w:rPr>
            </w:pPr>
            <w:r w:rsidRPr="009A7C9A">
              <w:t>Location: Outside company network</w:t>
            </w:r>
          </w:p>
        </w:tc>
        <w:tc>
          <w:tcPr>
            <w:tcW w:w="1857" w:type="dxa"/>
            <w:tcBorders>
              <w:top w:val="single" w:sz="4" w:space="0" w:color="FFFFFF" w:themeColor="background1"/>
              <w:bottom w:val="single" w:sz="4" w:space="0" w:color="auto"/>
            </w:tcBorders>
          </w:tcPr>
          <w:p w14:paraId="73B532EB" w14:textId="77777777" w:rsidR="003305F1" w:rsidRPr="009A7C9A" w:rsidRDefault="003305F1" w:rsidP="00AC12B8">
            <w:pPr>
              <w:pStyle w:val="DDTableBodyText"/>
              <w:rPr>
                <w:lang w:val="en-ZA"/>
              </w:rPr>
            </w:pPr>
            <w:r w:rsidRPr="009A7C9A">
              <w:t>Require MFA</w:t>
            </w:r>
          </w:p>
        </w:tc>
      </w:tr>
      <w:tr w:rsidR="003305F1" w:rsidRPr="009A7C9A" w14:paraId="433E04D7" w14:textId="77777777" w:rsidTr="003305F1">
        <w:trPr>
          <w:cantSplit/>
          <w:trHeight w:val="70"/>
        </w:trPr>
        <w:tc>
          <w:tcPr>
            <w:tcW w:w="2693" w:type="dxa"/>
            <w:tcBorders>
              <w:top w:val="single" w:sz="4" w:space="0" w:color="auto"/>
              <w:bottom w:val="single" w:sz="4" w:space="0" w:color="auto"/>
            </w:tcBorders>
          </w:tcPr>
          <w:p w14:paraId="0D787EC3" w14:textId="77777777" w:rsidR="003305F1" w:rsidRPr="009A7C9A" w:rsidRDefault="003305F1" w:rsidP="00AC12B8">
            <w:pPr>
              <w:pStyle w:val="DDTableBodyText"/>
              <w:rPr>
                <w:lang w:val="en-ZA"/>
              </w:rPr>
            </w:pPr>
            <w:r w:rsidRPr="009A7C9A">
              <w:t>High-Risk Users</w:t>
            </w:r>
          </w:p>
        </w:tc>
        <w:tc>
          <w:tcPr>
            <w:tcW w:w="1843" w:type="dxa"/>
            <w:tcBorders>
              <w:top w:val="single" w:sz="4" w:space="0" w:color="auto"/>
              <w:bottom w:val="single" w:sz="4" w:space="0" w:color="auto"/>
            </w:tcBorders>
          </w:tcPr>
          <w:p w14:paraId="62A3AE7E" w14:textId="77777777" w:rsidR="003305F1" w:rsidRPr="009A7C9A" w:rsidRDefault="003305F1" w:rsidP="00AC12B8">
            <w:pPr>
              <w:pStyle w:val="DDTableBodyText"/>
              <w:rPr>
                <w:lang w:val="en-ZA"/>
              </w:rPr>
            </w:pPr>
            <w:r w:rsidRPr="009A7C9A">
              <w:t>Users flagged as high risk</w:t>
            </w:r>
          </w:p>
        </w:tc>
        <w:tc>
          <w:tcPr>
            <w:tcW w:w="1843" w:type="dxa"/>
            <w:tcBorders>
              <w:top w:val="single" w:sz="4" w:space="0" w:color="auto"/>
              <w:bottom w:val="single" w:sz="4" w:space="0" w:color="auto"/>
            </w:tcBorders>
          </w:tcPr>
          <w:p w14:paraId="3C6A05B2" w14:textId="77777777" w:rsidR="003305F1" w:rsidRPr="009A7C9A" w:rsidRDefault="003305F1" w:rsidP="00AC12B8">
            <w:pPr>
              <w:pStyle w:val="DDTableBodyText"/>
              <w:rPr>
                <w:lang w:val="en-ZA"/>
              </w:rPr>
            </w:pPr>
            <w:r w:rsidRPr="009A7C9A">
              <w:t>Risk level: High</w:t>
            </w:r>
          </w:p>
        </w:tc>
        <w:tc>
          <w:tcPr>
            <w:tcW w:w="1857" w:type="dxa"/>
            <w:tcBorders>
              <w:top w:val="single" w:sz="4" w:space="0" w:color="auto"/>
              <w:bottom w:val="single" w:sz="4" w:space="0" w:color="auto"/>
            </w:tcBorders>
          </w:tcPr>
          <w:p w14:paraId="4A69430C" w14:textId="77777777" w:rsidR="003305F1" w:rsidRPr="009A7C9A" w:rsidRDefault="003305F1" w:rsidP="00AC12B8">
            <w:pPr>
              <w:pStyle w:val="DDTableBodyText"/>
              <w:keepNext/>
              <w:rPr>
                <w:lang w:val="en-ZA"/>
              </w:rPr>
            </w:pPr>
            <w:r w:rsidRPr="009A7C9A">
              <w:t>Require MFA, review access</w:t>
            </w:r>
          </w:p>
        </w:tc>
      </w:tr>
    </w:tbl>
    <w:p w14:paraId="3D4C9202" w14:textId="6ACCE4C2" w:rsidR="003305F1" w:rsidRPr="009A7C9A" w:rsidRDefault="003305F1" w:rsidP="003305F1">
      <w:pPr>
        <w:pStyle w:val="Caption"/>
      </w:pPr>
      <w:bookmarkStart w:id="16" w:name="_Toc168639104"/>
      <w:bookmarkStart w:id="17" w:name="_Toc201052042"/>
      <w:r w:rsidRPr="009A7C9A">
        <w:t xml:space="preserve">Table </w:t>
      </w:r>
      <w:r w:rsidRPr="009A7C9A">
        <w:fldChar w:fldCharType="begin"/>
      </w:r>
      <w:r w:rsidRPr="009A7C9A">
        <w:instrText>SEQ Table \* ARABIC</w:instrText>
      </w:r>
      <w:r w:rsidRPr="009A7C9A">
        <w:fldChar w:fldCharType="separate"/>
      </w:r>
      <w:r w:rsidR="00E402DB">
        <w:rPr>
          <w:noProof/>
        </w:rPr>
        <w:t>4</w:t>
      </w:r>
      <w:r w:rsidRPr="009A7C9A">
        <w:fldChar w:fldCharType="end"/>
      </w:r>
      <w:r w:rsidRPr="009A7C9A">
        <w:t>: Conditional Access Policies</w:t>
      </w:r>
      <w:bookmarkEnd w:id="16"/>
      <w:bookmarkEnd w:id="17"/>
    </w:p>
    <w:p w14:paraId="2DAC85DD" w14:textId="77777777" w:rsidR="003305F1" w:rsidRPr="009A7C9A" w:rsidRDefault="003305F1" w:rsidP="000C5024">
      <w:pPr>
        <w:pStyle w:val="NTTBodyText"/>
        <w:ind w:left="0"/>
        <w:rPr>
          <w:lang w:eastAsia="en-GB"/>
        </w:rPr>
      </w:pPr>
    </w:p>
    <w:p w14:paraId="11C9D312" w14:textId="77777777" w:rsidR="00CF405F" w:rsidRPr="009A7C9A" w:rsidRDefault="00CF405F" w:rsidP="00CF405F">
      <w:pPr>
        <w:pStyle w:val="Heading2"/>
      </w:pPr>
      <w:bookmarkStart w:id="18" w:name="_Toc201052034"/>
      <w:r w:rsidRPr="009A7C9A">
        <w:t>Subscription Details</w:t>
      </w:r>
      <w:bookmarkEnd w:id="18"/>
    </w:p>
    <w:p w14:paraId="06B3030E" w14:textId="77777777" w:rsidR="00CF405F" w:rsidRPr="009A7C9A" w:rsidRDefault="00CF405F" w:rsidP="00CF405F">
      <w:pPr>
        <w:pStyle w:val="NTTBodyText"/>
        <w:ind w:left="850"/>
      </w:pPr>
      <w:r w:rsidRPr="009A7C9A">
        <w:t>This section outlines the subscriptions needed for the Landing Zone deployment:</w:t>
      </w:r>
    </w:p>
    <w:tbl>
      <w:tblPr>
        <w:tblStyle w:val="TableGrid"/>
        <w:tblW w:w="8363"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551"/>
        <w:gridCol w:w="2410"/>
        <w:gridCol w:w="3402"/>
      </w:tblGrid>
      <w:tr w:rsidR="00CF405F" w:rsidRPr="009A7C9A" w14:paraId="33AEA6E3" w14:textId="77777777" w:rsidTr="00AC12B8">
        <w:trPr>
          <w:cantSplit/>
          <w:tblHeader/>
        </w:trPr>
        <w:tc>
          <w:tcPr>
            <w:tcW w:w="2551" w:type="dxa"/>
            <w:tcBorders>
              <w:top w:val="nil"/>
              <w:bottom w:val="single" w:sz="4" w:space="0" w:color="FFFFFF" w:themeColor="background2"/>
              <w:right w:val="single" w:sz="4" w:space="0" w:color="FFFFFF" w:themeColor="background2"/>
            </w:tcBorders>
            <w:shd w:val="clear" w:color="auto" w:fill="0072BC" w:themeFill="text2"/>
          </w:tcPr>
          <w:p w14:paraId="1C88D554" w14:textId="77777777" w:rsidR="00CF405F" w:rsidRPr="009A7C9A" w:rsidRDefault="00CF405F" w:rsidP="00AC12B8">
            <w:pPr>
              <w:pStyle w:val="DDTableGreenHeader"/>
              <w:rPr>
                <w:color w:val="FFFFFF" w:themeColor="background1"/>
              </w:rPr>
            </w:pPr>
            <w:r w:rsidRPr="009A7C9A">
              <w:rPr>
                <w:color w:val="FFFFFF" w:themeColor="background1"/>
              </w:rPr>
              <w:t>Subscription Name</w:t>
            </w:r>
          </w:p>
        </w:tc>
        <w:tc>
          <w:tcPr>
            <w:tcW w:w="2410" w:type="dxa"/>
            <w:tcBorders>
              <w:top w:val="nil"/>
              <w:left w:val="single" w:sz="4" w:space="0" w:color="FFFFFF" w:themeColor="background2"/>
              <w:bottom w:val="single" w:sz="4" w:space="0" w:color="FFFFFF" w:themeColor="background2"/>
              <w:right w:val="single" w:sz="4" w:space="0" w:color="FFFFFF" w:themeColor="background2"/>
            </w:tcBorders>
            <w:shd w:val="clear" w:color="auto" w:fill="0072BC" w:themeFill="text2"/>
          </w:tcPr>
          <w:p w14:paraId="486CB58E" w14:textId="77777777" w:rsidR="00CF405F" w:rsidRPr="009A7C9A" w:rsidRDefault="00CF405F" w:rsidP="00AC12B8">
            <w:pPr>
              <w:pStyle w:val="DDTableGreenHeader"/>
              <w:rPr>
                <w:color w:val="FFFFFF" w:themeColor="background1"/>
              </w:rPr>
            </w:pPr>
            <w:r w:rsidRPr="009A7C9A">
              <w:rPr>
                <w:color w:val="FFFFFF" w:themeColor="background1"/>
              </w:rPr>
              <w:t>SubscriptionID</w:t>
            </w:r>
          </w:p>
        </w:tc>
        <w:tc>
          <w:tcPr>
            <w:tcW w:w="3402" w:type="dxa"/>
            <w:tcBorders>
              <w:top w:val="nil"/>
              <w:left w:val="single" w:sz="4" w:space="0" w:color="FFFFFF" w:themeColor="background2"/>
              <w:bottom w:val="single" w:sz="4" w:space="0" w:color="FFFFFF" w:themeColor="background2"/>
              <w:right w:val="nil"/>
            </w:tcBorders>
            <w:shd w:val="clear" w:color="auto" w:fill="0072BC" w:themeFill="text2"/>
          </w:tcPr>
          <w:p w14:paraId="0D7DF1B7" w14:textId="77777777" w:rsidR="00CF405F" w:rsidRPr="009A7C9A" w:rsidRDefault="00CF405F" w:rsidP="00AC12B8">
            <w:pPr>
              <w:pStyle w:val="DDTableGreenHeader"/>
              <w:rPr>
                <w:color w:val="FFFFFF" w:themeColor="background1"/>
              </w:rPr>
            </w:pPr>
            <w:r w:rsidRPr="009A7C9A">
              <w:rPr>
                <w:color w:val="FFFFFF" w:themeColor="background1"/>
              </w:rPr>
              <w:t>TenantID</w:t>
            </w:r>
          </w:p>
        </w:tc>
      </w:tr>
      <w:tr w:rsidR="00CF405F" w:rsidRPr="00941A89" w14:paraId="11C1F0D5" w14:textId="77777777" w:rsidTr="00EA2D47">
        <w:trPr>
          <w:cantSplit/>
          <w:trHeight w:val="496"/>
        </w:trPr>
        <w:tc>
          <w:tcPr>
            <w:tcW w:w="2551" w:type="dxa"/>
            <w:tcBorders>
              <w:top w:val="single" w:sz="4" w:space="0" w:color="FFFFFF" w:themeColor="background2"/>
              <w:bottom w:val="single" w:sz="4" w:space="0" w:color="auto"/>
            </w:tcBorders>
          </w:tcPr>
          <w:p w14:paraId="4E452F27" w14:textId="77777777" w:rsidR="00CF405F" w:rsidRPr="009A7C9A" w:rsidRDefault="00CF405F" w:rsidP="00AC12B8">
            <w:pPr>
              <w:pStyle w:val="DDTableBodyText"/>
              <w:rPr>
                <w:b/>
                <w:bCs/>
              </w:rPr>
            </w:pPr>
            <w:r w:rsidRPr="009A7C9A">
              <w:rPr>
                <w:b/>
                <w:bCs/>
              </w:rPr>
              <w:t>MCA PROD</w:t>
            </w:r>
          </w:p>
        </w:tc>
        <w:tc>
          <w:tcPr>
            <w:tcW w:w="2410" w:type="dxa"/>
            <w:tcBorders>
              <w:top w:val="single" w:sz="4" w:space="0" w:color="FFFFFF" w:themeColor="background2"/>
              <w:bottom w:val="single" w:sz="4" w:space="0" w:color="auto"/>
            </w:tcBorders>
          </w:tcPr>
          <w:p w14:paraId="4F2EB918" w14:textId="77777777" w:rsidR="00CF405F" w:rsidRPr="009A7C9A" w:rsidRDefault="00CF405F" w:rsidP="00AC12B8">
            <w:pPr>
              <w:pStyle w:val="DDTableBodyText"/>
              <w:rPr>
                <w:color w:val="auto"/>
              </w:rPr>
            </w:pPr>
            <w:r w:rsidRPr="009A7C9A">
              <w:rPr>
                <w:color w:val="auto"/>
              </w:rPr>
              <w:t>89b4f2f0-5607-48ac-9acc-81f64550dc19</w:t>
            </w:r>
          </w:p>
        </w:tc>
        <w:tc>
          <w:tcPr>
            <w:tcW w:w="3402" w:type="dxa"/>
            <w:tcBorders>
              <w:top w:val="single" w:sz="4" w:space="0" w:color="FFFFFF" w:themeColor="background2"/>
            </w:tcBorders>
          </w:tcPr>
          <w:p w14:paraId="4E7FA3F6" w14:textId="77777777" w:rsidR="00CF405F" w:rsidRPr="00941A89" w:rsidRDefault="00CF405F" w:rsidP="00AC12B8">
            <w:pPr>
              <w:pStyle w:val="DDTableBodyText"/>
              <w:keepNext/>
              <w:rPr>
                <w:lang w:val="it-IT"/>
              </w:rPr>
            </w:pPr>
            <w:r w:rsidRPr="00941A89">
              <w:rPr>
                <w:color w:val="auto"/>
                <w:lang w:val="it-IT"/>
              </w:rPr>
              <w:t>d1da1a04-9e6d-48a9-bb3e-fb293a65ccab</w:t>
            </w:r>
          </w:p>
        </w:tc>
      </w:tr>
    </w:tbl>
    <w:p w14:paraId="5840D466" w14:textId="39E5D628" w:rsidR="00CF405F" w:rsidRPr="009A7C9A" w:rsidRDefault="00CF405F" w:rsidP="00CF405F">
      <w:pPr>
        <w:pStyle w:val="Caption"/>
      </w:pPr>
      <w:bookmarkStart w:id="19" w:name="_Toc201052043"/>
      <w:r w:rsidRPr="009A7C9A">
        <w:t xml:space="preserve">Table </w:t>
      </w:r>
      <w:r w:rsidRPr="009A7C9A">
        <w:fldChar w:fldCharType="begin"/>
      </w:r>
      <w:r w:rsidRPr="009A7C9A">
        <w:instrText xml:space="preserve"> SEQ Table \* ARABIC </w:instrText>
      </w:r>
      <w:r w:rsidRPr="009A7C9A">
        <w:fldChar w:fldCharType="separate"/>
      </w:r>
      <w:r w:rsidR="00E402DB">
        <w:rPr>
          <w:noProof/>
        </w:rPr>
        <w:t>5</w:t>
      </w:r>
      <w:r w:rsidRPr="009A7C9A">
        <w:fldChar w:fldCharType="end"/>
      </w:r>
      <w:r w:rsidRPr="009A7C9A">
        <w:t>: Subscriptions Details</w:t>
      </w:r>
      <w:bookmarkEnd w:id="19"/>
    </w:p>
    <w:p w14:paraId="3BD7FAD4" w14:textId="77777777" w:rsidR="00712B10" w:rsidRPr="009A7C9A" w:rsidRDefault="00712B10" w:rsidP="00080905">
      <w:pPr>
        <w:pStyle w:val="NTTBodyText"/>
        <w:ind w:left="0"/>
      </w:pPr>
    </w:p>
    <w:p w14:paraId="221E3C0F" w14:textId="77777777" w:rsidR="00080B77" w:rsidRPr="009A7C9A" w:rsidRDefault="00080B77" w:rsidP="00080B77">
      <w:pPr>
        <w:pStyle w:val="Heading2"/>
        <w:rPr>
          <w:lang w:val="en-ZA"/>
        </w:rPr>
      </w:pPr>
      <w:bookmarkStart w:id="20" w:name="_Toc168639058"/>
      <w:bookmarkStart w:id="21" w:name="_Toc201052035"/>
      <w:r w:rsidRPr="009A7C9A">
        <w:rPr>
          <w:lang w:val="en-ZA"/>
        </w:rPr>
        <w:t>Resource Management</w:t>
      </w:r>
      <w:bookmarkEnd w:id="20"/>
      <w:bookmarkEnd w:id="21"/>
      <w:r w:rsidRPr="009A7C9A">
        <w:rPr>
          <w:lang w:val="en-ZA"/>
        </w:rPr>
        <w:t xml:space="preserve"> </w:t>
      </w:r>
    </w:p>
    <w:p w14:paraId="7CF2CFC8" w14:textId="77777777" w:rsidR="00080B77" w:rsidRPr="009A7C9A" w:rsidRDefault="00080B77" w:rsidP="00080B77">
      <w:pPr>
        <w:pStyle w:val="NTTBodyText"/>
        <w:ind w:left="850"/>
        <w:rPr>
          <w:lang w:val="en-ZA"/>
        </w:rPr>
      </w:pPr>
      <w:r w:rsidRPr="009A7C9A">
        <w:rPr>
          <w:lang w:val="en-ZA"/>
        </w:rPr>
        <w:t xml:space="preserve">The following outlines the logical grouping for all the Azure resources to be collectively organised, monitored, and managed: </w:t>
      </w:r>
    </w:p>
    <w:p w14:paraId="27177F6F" w14:textId="00624BC6" w:rsidR="00080B77" w:rsidRPr="009A7C9A" w:rsidRDefault="007F0139" w:rsidP="00080B77">
      <w:pPr>
        <w:pStyle w:val="Heading4"/>
        <w:rPr>
          <w:lang w:val="en-ZA"/>
        </w:rPr>
      </w:pPr>
      <w:r w:rsidRPr="009A7C9A">
        <w:rPr>
          <w:lang w:val="en-ZA"/>
        </w:rPr>
        <w:t>zanrgrgldzp001</w:t>
      </w:r>
    </w:p>
    <w:p w14:paraId="4B807BB9" w14:textId="3E928866" w:rsidR="00080B77" w:rsidRPr="009A7C9A" w:rsidRDefault="00080B77" w:rsidP="00080B77">
      <w:pPr>
        <w:pStyle w:val="NTTBlueNotedText2Body"/>
        <w:rPr>
          <w:lang w:val="en-ZA"/>
        </w:rPr>
      </w:pPr>
      <w:bookmarkStart w:id="22" w:name="_Hlk162013790"/>
      <w:r w:rsidRPr="009A7C9A">
        <w:rPr>
          <w:b/>
          <w:bCs/>
          <w:lang w:val="en-ZA"/>
        </w:rPr>
        <w:t>Purpose</w:t>
      </w:r>
      <w:r w:rsidRPr="009A7C9A">
        <w:rPr>
          <w:lang w:val="en-ZA"/>
        </w:rPr>
        <w:t>: For all shared networking resources in the production environment such as Virtual Network, Subnets, ExpressRoute Circuit, Virtual Network Gateway, Azure Firewall, Public IPs, Route Tables and Network Security Groups.</w:t>
      </w:r>
    </w:p>
    <w:tbl>
      <w:tblPr>
        <w:tblStyle w:val="TableGrid"/>
        <w:tblW w:w="8221"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3402"/>
        <w:gridCol w:w="4819"/>
      </w:tblGrid>
      <w:tr w:rsidR="00080B77" w:rsidRPr="009A7C9A" w14:paraId="5BA6F783" w14:textId="77777777" w:rsidTr="00EA2D47">
        <w:trPr>
          <w:cantSplit/>
          <w:trHeight w:val="559"/>
          <w:tblHeader/>
        </w:trPr>
        <w:tc>
          <w:tcPr>
            <w:tcW w:w="3402" w:type="dxa"/>
            <w:tcBorders>
              <w:top w:val="nil"/>
              <w:bottom w:val="single" w:sz="4" w:space="0" w:color="auto"/>
              <w:right w:val="nil"/>
            </w:tcBorders>
          </w:tcPr>
          <w:bookmarkEnd w:id="22"/>
          <w:p w14:paraId="1B173D1A" w14:textId="77777777" w:rsidR="00080B77" w:rsidRPr="009A7C9A" w:rsidRDefault="00080B77" w:rsidP="00AC12B8">
            <w:pPr>
              <w:pStyle w:val="DDTableGreenHeader"/>
              <w:rPr>
                <w:color w:val="auto"/>
              </w:rPr>
            </w:pPr>
            <w:r w:rsidRPr="009A7C9A">
              <w:rPr>
                <w:color w:val="auto"/>
              </w:rPr>
              <w:t>Specification</w:t>
            </w:r>
          </w:p>
        </w:tc>
        <w:tc>
          <w:tcPr>
            <w:tcW w:w="4819" w:type="dxa"/>
            <w:tcBorders>
              <w:top w:val="nil"/>
              <w:left w:val="nil"/>
              <w:bottom w:val="single" w:sz="4" w:space="0" w:color="auto"/>
              <w:right w:val="nil"/>
            </w:tcBorders>
          </w:tcPr>
          <w:p w14:paraId="658FE091" w14:textId="77777777" w:rsidR="00080B77" w:rsidRPr="009A7C9A" w:rsidRDefault="00080B77" w:rsidP="00AC12B8">
            <w:pPr>
              <w:pStyle w:val="DDTableGreenHeader"/>
              <w:rPr>
                <w:color w:val="auto"/>
              </w:rPr>
            </w:pPr>
            <w:r w:rsidRPr="009A7C9A">
              <w:rPr>
                <w:color w:val="auto"/>
              </w:rPr>
              <w:t>Description</w:t>
            </w:r>
          </w:p>
        </w:tc>
      </w:tr>
      <w:tr w:rsidR="009C21A7" w:rsidRPr="009A7C9A" w14:paraId="4C2FAA4A" w14:textId="77777777" w:rsidTr="00EA2D47">
        <w:trPr>
          <w:cantSplit/>
          <w:trHeight w:val="496"/>
        </w:trPr>
        <w:tc>
          <w:tcPr>
            <w:tcW w:w="3402" w:type="dxa"/>
            <w:tcBorders>
              <w:top w:val="single" w:sz="4" w:space="0" w:color="auto"/>
              <w:bottom w:val="single" w:sz="4" w:space="0" w:color="FFFFFF" w:themeColor="background2"/>
              <w:right w:val="single" w:sz="4" w:space="0" w:color="FFFFFF" w:themeColor="background2"/>
            </w:tcBorders>
            <w:shd w:val="clear" w:color="auto" w:fill="0072BC" w:themeFill="text2"/>
          </w:tcPr>
          <w:p w14:paraId="2F723874" w14:textId="4BAB30BD" w:rsidR="00080B77" w:rsidRPr="009A7C9A" w:rsidRDefault="00C857CE" w:rsidP="00AC12B8">
            <w:pPr>
              <w:pStyle w:val="DDTableBodyText"/>
              <w:rPr>
                <w:b/>
                <w:bCs/>
                <w:color w:val="FFFFFF" w:themeColor="background1"/>
              </w:rPr>
            </w:pPr>
            <w:r>
              <w:rPr>
                <w:b/>
                <w:bCs/>
                <w:color w:val="FFFFFF" w:themeColor="background1"/>
              </w:rPr>
              <w:t xml:space="preserve">Resource Group </w:t>
            </w:r>
            <w:r w:rsidR="00080B77" w:rsidRPr="009A7C9A">
              <w:rPr>
                <w:b/>
                <w:bCs/>
                <w:color w:val="FFFFFF" w:themeColor="background1"/>
              </w:rPr>
              <w:t>Name</w:t>
            </w:r>
          </w:p>
        </w:tc>
        <w:tc>
          <w:tcPr>
            <w:tcW w:w="4819" w:type="dxa"/>
            <w:tcBorders>
              <w:top w:val="single" w:sz="4" w:space="0" w:color="auto"/>
              <w:left w:val="single" w:sz="4" w:space="0" w:color="FFFFFF" w:themeColor="background2"/>
              <w:bottom w:val="single" w:sz="4" w:space="0" w:color="auto"/>
            </w:tcBorders>
          </w:tcPr>
          <w:p w14:paraId="4BEC8824" w14:textId="0F6B373E" w:rsidR="00080B77" w:rsidRPr="009A7C9A" w:rsidRDefault="007F0139" w:rsidP="00AC12B8">
            <w:pPr>
              <w:pStyle w:val="DDTableBodyText"/>
              <w:rPr>
                <w:lang w:val="en-ZA"/>
              </w:rPr>
            </w:pPr>
            <w:r w:rsidRPr="009A7C9A">
              <w:rPr>
                <w:lang w:val="en-ZA"/>
              </w:rPr>
              <w:t>zanrgrgldzp001</w:t>
            </w:r>
          </w:p>
        </w:tc>
      </w:tr>
      <w:tr w:rsidR="009C21A7" w:rsidRPr="009A7C9A" w14:paraId="399E2F51" w14:textId="77777777" w:rsidTr="00EA2D47">
        <w:trPr>
          <w:cantSplit/>
          <w:trHeight w:val="560"/>
        </w:trPr>
        <w:tc>
          <w:tcPr>
            <w:tcW w:w="3402" w:type="dxa"/>
            <w:tcBorders>
              <w:top w:val="single" w:sz="4" w:space="0" w:color="FFFFFF" w:themeColor="background2"/>
              <w:bottom w:val="single" w:sz="2" w:space="0" w:color="FFFFFF" w:themeColor="background2"/>
              <w:right w:val="single" w:sz="4" w:space="0" w:color="FFFFFF" w:themeColor="background2"/>
            </w:tcBorders>
            <w:shd w:val="clear" w:color="auto" w:fill="0072BC" w:themeFill="text2"/>
          </w:tcPr>
          <w:p w14:paraId="5BA4B139" w14:textId="77777777" w:rsidR="00080B77" w:rsidRPr="009A7C9A" w:rsidRDefault="00080B77" w:rsidP="00AC12B8">
            <w:pPr>
              <w:pStyle w:val="DDTableBodyText"/>
              <w:rPr>
                <w:b/>
                <w:bCs/>
                <w:color w:val="FFFFFF" w:themeColor="background1"/>
                <w:lang w:val="en-ZA"/>
              </w:rPr>
            </w:pPr>
            <w:r w:rsidRPr="009A7C9A">
              <w:rPr>
                <w:b/>
                <w:bCs/>
                <w:color w:val="FFFFFF" w:themeColor="background1"/>
              </w:rPr>
              <w:t>Subscription</w:t>
            </w:r>
          </w:p>
        </w:tc>
        <w:tc>
          <w:tcPr>
            <w:tcW w:w="4819" w:type="dxa"/>
            <w:tcBorders>
              <w:top w:val="single" w:sz="4" w:space="0" w:color="auto"/>
              <w:left w:val="single" w:sz="4" w:space="0" w:color="FFFFFF" w:themeColor="background2"/>
              <w:bottom w:val="single" w:sz="4" w:space="0" w:color="auto"/>
            </w:tcBorders>
          </w:tcPr>
          <w:p w14:paraId="582FB777" w14:textId="69464DD1" w:rsidR="00080B77" w:rsidRPr="009A7C9A" w:rsidRDefault="007F0139" w:rsidP="00AC12B8">
            <w:pPr>
              <w:pStyle w:val="DDTableBodyText"/>
            </w:pPr>
            <w:r w:rsidRPr="009A7C9A">
              <w:t>MCA PROD</w:t>
            </w:r>
          </w:p>
        </w:tc>
      </w:tr>
      <w:tr w:rsidR="009C21A7" w:rsidRPr="009A7C9A" w14:paraId="72D60C24" w14:textId="77777777" w:rsidTr="00EA2D47">
        <w:trPr>
          <w:cantSplit/>
          <w:trHeight w:val="555"/>
        </w:trPr>
        <w:tc>
          <w:tcPr>
            <w:tcW w:w="3402"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0489FD29" w14:textId="77777777" w:rsidR="00080B77" w:rsidRPr="009A7C9A" w:rsidRDefault="00080B77" w:rsidP="00AC12B8">
            <w:pPr>
              <w:pStyle w:val="DDTableBodyText"/>
              <w:rPr>
                <w:b/>
                <w:bCs/>
                <w:color w:val="FFFFFF" w:themeColor="background1"/>
                <w:lang w:val="en-ZA"/>
              </w:rPr>
            </w:pPr>
            <w:r w:rsidRPr="009A7C9A">
              <w:rPr>
                <w:b/>
                <w:bCs/>
                <w:color w:val="FFFFFF" w:themeColor="background1"/>
              </w:rPr>
              <w:t>Resource Group Location</w:t>
            </w:r>
          </w:p>
        </w:tc>
        <w:tc>
          <w:tcPr>
            <w:tcW w:w="4819" w:type="dxa"/>
            <w:tcBorders>
              <w:top w:val="single" w:sz="4" w:space="0" w:color="auto"/>
              <w:left w:val="single" w:sz="4" w:space="0" w:color="FFFFFF" w:themeColor="background2"/>
              <w:bottom w:val="single" w:sz="4" w:space="0" w:color="auto"/>
            </w:tcBorders>
          </w:tcPr>
          <w:p w14:paraId="3CC1D35B" w14:textId="0F8EA2EF" w:rsidR="00080B77" w:rsidRPr="009A7C9A" w:rsidRDefault="00080B77" w:rsidP="00AC12B8">
            <w:pPr>
              <w:pStyle w:val="DDTableBodyText"/>
            </w:pPr>
            <w:r w:rsidRPr="009A7C9A">
              <w:t>South Africa North</w:t>
            </w:r>
          </w:p>
        </w:tc>
      </w:tr>
      <w:tr w:rsidR="009C21A7" w:rsidRPr="009A7C9A" w14:paraId="04FDB95D" w14:textId="77777777" w:rsidTr="00EA2D47">
        <w:trPr>
          <w:cantSplit/>
          <w:trHeight w:val="1168"/>
        </w:trPr>
        <w:tc>
          <w:tcPr>
            <w:tcW w:w="3402" w:type="dxa"/>
            <w:tcBorders>
              <w:top w:val="single" w:sz="4" w:space="0" w:color="FFFFFF" w:themeColor="background2"/>
              <w:bottom w:val="nil"/>
              <w:right w:val="single" w:sz="4" w:space="0" w:color="FFFFFF" w:themeColor="background2"/>
            </w:tcBorders>
            <w:shd w:val="clear" w:color="auto" w:fill="0072BC" w:themeFill="text2"/>
          </w:tcPr>
          <w:p w14:paraId="189CC93A" w14:textId="60E20C87" w:rsidR="00080B77" w:rsidRPr="009A7C9A" w:rsidRDefault="00080B77" w:rsidP="00AC12B8">
            <w:pPr>
              <w:pStyle w:val="DDTableBodyText"/>
              <w:rPr>
                <w:b/>
                <w:bCs/>
                <w:color w:val="FFFFFF" w:themeColor="background1"/>
                <w:lang w:val="en-ZA"/>
              </w:rPr>
            </w:pPr>
            <w:r w:rsidRPr="009A7C9A">
              <w:rPr>
                <w:b/>
                <w:bCs/>
                <w:color w:val="FFFFFF" w:themeColor="background1"/>
              </w:rPr>
              <w:t>Tags</w:t>
            </w:r>
            <w:r w:rsidR="005707B0">
              <w:rPr>
                <w:b/>
                <w:bCs/>
                <w:color w:val="FFFFFF" w:themeColor="background1"/>
              </w:rPr>
              <w:t xml:space="preserve"> (Added at later stage)</w:t>
            </w:r>
          </w:p>
        </w:tc>
        <w:tc>
          <w:tcPr>
            <w:tcW w:w="4819" w:type="dxa"/>
            <w:tcBorders>
              <w:top w:val="single" w:sz="4" w:space="0" w:color="auto"/>
              <w:left w:val="single" w:sz="4" w:space="0" w:color="FFFFFF" w:themeColor="background2"/>
            </w:tcBorders>
          </w:tcPr>
          <w:p w14:paraId="4F05BD01" w14:textId="536DF195" w:rsidR="00080B77" w:rsidRPr="009A7C9A" w:rsidRDefault="00FF1979" w:rsidP="00AC12B8">
            <w:pPr>
              <w:pStyle w:val="DDTableBodyText"/>
              <w:rPr>
                <w:bCs/>
                <w:lang w:val="en-ZA"/>
              </w:rPr>
            </w:pPr>
            <w:r w:rsidRPr="009A7C9A">
              <w:rPr>
                <w:b/>
                <w:lang w:val="en-ZA"/>
              </w:rPr>
              <w:t>Application:</w:t>
            </w:r>
            <w:r w:rsidR="00FB6A65" w:rsidRPr="009A7C9A">
              <w:rPr>
                <w:b/>
                <w:lang w:val="en-ZA"/>
              </w:rPr>
              <w:t xml:space="preserve"> </w:t>
            </w:r>
            <w:r w:rsidR="00FB6A65" w:rsidRPr="009A7C9A">
              <w:rPr>
                <w:bCs/>
                <w:lang w:val="en-ZA"/>
              </w:rPr>
              <w:t>[Empty]</w:t>
            </w:r>
          </w:p>
          <w:p w14:paraId="3B72A49F" w14:textId="20518674" w:rsidR="00FF1979" w:rsidRPr="009A7C9A" w:rsidRDefault="00FF1979" w:rsidP="00AC12B8">
            <w:pPr>
              <w:pStyle w:val="DDTableBodyText"/>
              <w:rPr>
                <w:b/>
                <w:lang w:val="en-ZA"/>
              </w:rPr>
            </w:pPr>
            <w:r w:rsidRPr="009A7C9A">
              <w:rPr>
                <w:b/>
                <w:lang w:val="en-ZA"/>
              </w:rPr>
              <w:t>Application Owner:</w:t>
            </w:r>
            <w:r w:rsidR="00FB6A65" w:rsidRPr="009A7C9A">
              <w:rPr>
                <w:b/>
                <w:lang w:val="en-ZA"/>
              </w:rPr>
              <w:t xml:space="preserve"> </w:t>
            </w:r>
            <w:r w:rsidR="00FB6A65" w:rsidRPr="009A7C9A">
              <w:rPr>
                <w:bCs/>
                <w:lang w:val="en-ZA"/>
              </w:rPr>
              <w:t>[Empty]</w:t>
            </w:r>
          </w:p>
          <w:p w14:paraId="28784943" w14:textId="773CE944" w:rsidR="00FF1979" w:rsidRPr="009A7C9A" w:rsidRDefault="00FF1979" w:rsidP="00AC12B8">
            <w:pPr>
              <w:pStyle w:val="DDTableBodyText"/>
              <w:rPr>
                <w:b/>
                <w:lang w:val="en-ZA"/>
              </w:rPr>
            </w:pPr>
            <w:r w:rsidRPr="009A7C9A">
              <w:rPr>
                <w:b/>
                <w:lang w:val="en-ZA"/>
              </w:rPr>
              <w:t>Business Owner</w:t>
            </w:r>
            <w:r w:rsidR="00AE1C4B" w:rsidRPr="009A7C9A">
              <w:rPr>
                <w:b/>
                <w:lang w:val="en-ZA"/>
              </w:rPr>
              <w:t>:</w:t>
            </w:r>
            <w:r w:rsidR="00FB6A65" w:rsidRPr="009A7C9A">
              <w:rPr>
                <w:b/>
                <w:lang w:val="en-ZA"/>
              </w:rPr>
              <w:t xml:space="preserve"> </w:t>
            </w:r>
            <w:r w:rsidR="00FB6A65" w:rsidRPr="009A7C9A">
              <w:rPr>
                <w:bCs/>
                <w:lang w:val="en-ZA"/>
              </w:rPr>
              <w:t>[Empty]</w:t>
            </w:r>
          </w:p>
          <w:p w14:paraId="13463C8C" w14:textId="4DDF61B4" w:rsidR="00FF1979" w:rsidRPr="009A7C9A" w:rsidRDefault="00FF1979" w:rsidP="00AC12B8">
            <w:pPr>
              <w:pStyle w:val="DDTableBodyText"/>
              <w:rPr>
                <w:b/>
                <w:lang w:val="en-ZA"/>
              </w:rPr>
            </w:pPr>
            <w:r w:rsidRPr="009A7C9A">
              <w:rPr>
                <w:b/>
                <w:lang w:val="en-ZA"/>
              </w:rPr>
              <w:t>Business Unit:</w:t>
            </w:r>
            <w:r w:rsidR="00FB6A65" w:rsidRPr="009A7C9A">
              <w:rPr>
                <w:b/>
                <w:lang w:val="en-ZA"/>
              </w:rPr>
              <w:t xml:space="preserve"> </w:t>
            </w:r>
            <w:r w:rsidR="00FB6A65" w:rsidRPr="009A7C9A">
              <w:rPr>
                <w:bCs/>
                <w:lang w:val="en-ZA"/>
              </w:rPr>
              <w:t>[Empty]</w:t>
            </w:r>
          </w:p>
          <w:p w14:paraId="076831A4" w14:textId="53718FFB" w:rsidR="00FF1979" w:rsidRPr="009A7C9A" w:rsidRDefault="00FF1979" w:rsidP="00AC12B8">
            <w:pPr>
              <w:pStyle w:val="DDTableBodyText"/>
              <w:rPr>
                <w:b/>
                <w:lang w:val="en-ZA"/>
              </w:rPr>
            </w:pPr>
            <w:r w:rsidRPr="009A7C9A">
              <w:rPr>
                <w:b/>
                <w:lang w:val="en-ZA"/>
              </w:rPr>
              <w:t>Company:</w:t>
            </w:r>
            <w:r w:rsidR="00FB6A65" w:rsidRPr="009A7C9A">
              <w:rPr>
                <w:b/>
                <w:lang w:val="en-ZA"/>
              </w:rPr>
              <w:t xml:space="preserve"> </w:t>
            </w:r>
            <w:r w:rsidR="00FB6A65" w:rsidRPr="009A7C9A">
              <w:rPr>
                <w:bCs/>
                <w:lang w:val="en-ZA"/>
              </w:rPr>
              <w:t>[Empty]</w:t>
            </w:r>
          </w:p>
          <w:p w14:paraId="2B125203" w14:textId="74A2608D" w:rsidR="00FF1979" w:rsidRPr="009A7C9A" w:rsidRDefault="00AE1C4B" w:rsidP="00AC12B8">
            <w:pPr>
              <w:pStyle w:val="DDTableBodyText"/>
              <w:rPr>
                <w:bCs/>
                <w:lang w:val="en-ZA"/>
              </w:rPr>
            </w:pPr>
            <w:r w:rsidRPr="009A7C9A">
              <w:rPr>
                <w:b/>
                <w:lang w:val="en-ZA"/>
              </w:rPr>
              <w:t>CostCenter:</w:t>
            </w:r>
            <w:r w:rsidR="00832F8C" w:rsidRPr="009A7C9A">
              <w:rPr>
                <w:b/>
                <w:lang w:val="en-ZA"/>
              </w:rPr>
              <w:t xml:space="preserve"> </w:t>
            </w:r>
            <w:r w:rsidR="00832F8C" w:rsidRPr="009A7C9A">
              <w:rPr>
                <w:bCs/>
                <w:lang w:val="en-ZA"/>
              </w:rPr>
              <w:t>Add</w:t>
            </w:r>
            <w:r w:rsidR="007C1EEE" w:rsidRPr="009A7C9A">
              <w:rPr>
                <w:bCs/>
                <w:lang w:val="en-ZA"/>
              </w:rPr>
              <w:t xml:space="preserve"> Cost Center Tag</w:t>
            </w:r>
          </w:p>
          <w:p w14:paraId="15A95BC9" w14:textId="04CC453C" w:rsidR="00AE1C4B" w:rsidRPr="009A7C9A" w:rsidRDefault="00AE1C4B" w:rsidP="00AC12B8">
            <w:pPr>
              <w:pStyle w:val="DDTableBodyText"/>
              <w:rPr>
                <w:b/>
                <w:lang w:val="en-ZA"/>
              </w:rPr>
            </w:pPr>
            <w:r w:rsidRPr="009A7C9A">
              <w:rPr>
                <w:b/>
                <w:lang w:val="en-ZA"/>
              </w:rPr>
              <w:t>Criticality:</w:t>
            </w:r>
            <w:r w:rsidR="00FB6A65" w:rsidRPr="009A7C9A">
              <w:rPr>
                <w:b/>
                <w:lang w:val="en-ZA"/>
              </w:rPr>
              <w:t xml:space="preserve"> </w:t>
            </w:r>
            <w:r w:rsidR="00FB6A65" w:rsidRPr="009A7C9A">
              <w:rPr>
                <w:bCs/>
                <w:lang w:val="en-ZA"/>
              </w:rPr>
              <w:t>[Empty]</w:t>
            </w:r>
          </w:p>
          <w:p w14:paraId="5F7E8E19" w14:textId="3B1B6BE0" w:rsidR="00AE1C4B" w:rsidRPr="009A7C9A" w:rsidRDefault="00AE1C4B" w:rsidP="00AC12B8">
            <w:pPr>
              <w:pStyle w:val="DDTableBodyText"/>
              <w:rPr>
                <w:b/>
                <w:lang w:val="en-ZA"/>
              </w:rPr>
            </w:pPr>
            <w:r w:rsidRPr="009A7C9A">
              <w:rPr>
                <w:b/>
                <w:lang w:val="en-ZA"/>
              </w:rPr>
              <w:t>Department:</w:t>
            </w:r>
            <w:r w:rsidR="00FB6A65" w:rsidRPr="009A7C9A">
              <w:rPr>
                <w:b/>
                <w:lang w:val="en-ZA"/>
              </w:rPr>
              <w:t xml:space="preserve"> </w:t>
            </w:r>
            <w:r w:rsidR="00FB6A65" w:rsidRPr="009A7C9A">
              <w:rPr>
                <w:bCs/>
                <w:lang w:val="en-ZA"/>
              </w:rPr>
              <w:t>[Empty]</w:t>
            </w:r>
          </w:p>
          <w:p w14:paraId="112A131B" w14:textId="58B084CB" w:rsidR="00AE1C4B" w:rsidRPr="009A7C9A" w:rsidRDefault="00AE1C4B" w:rsidP="00AC12B8">
            <w:pPr>
              <w:pStyle w:val="DDTableBodyText"/>
              <w:rPr>
                <w:b/>
                <w:lang w:val="en-ZA"/>
              </w:rPr>
            </w:pPr>
            <w:r w:rsidRPr="009A7C9A">
              <w:rPr>
                <w:b/>
                <w:lang w:val="en-ZA"/>
              </w:rPr>
              <w:t>Division:</w:t>
            </w:r>
            <w:r w:rsidR="00FB6A65" w:rsidRPr="009A7C9A">
              <w:rPr>
                <w:b/>
                <w:lang w:val="en-ZA"/>
              </w:rPr>
              <w:t xml:space="preserve"> </w:t>
            </w:r>
            <w:r w:rsidR="00FB6A65" w:rsidRPr="009A7C9A">
              <w:rPr>
                <w:bCs/>
                <w:lang w:val="en-ZA"/>
              </w:rPr>
              <w:t>[Empty]</w:t>
            </w:r>
          </w:p>
          <w:p w14:paraId="488DDA55" w14:textId="557E48AA" w:rsidR="00AE1C4B" w:rsidRPr="009A7C9A" w:rsidRDefault="00AE1C4B" w:rsidP="00AC12B8">
            <w:pPr>
              <w:pStyle w:val="DDTableBodyText"/>
              <w:rPr>
                <w:b/>
                <w:lang w:val="en-ZA"/>
              </w:rPr>
            </w:pPr>
            <w:r w:rsidRPr="009A7C9A">
              <w:rPr>
                <w:b/>
                <w:lang w:val="en-ZA"/>
              </w:rPr>
              <w:t>Role:</w:t>
            </w:r>
            <w:r w:rsidR="00FB6A65" w:rsidRPr="009A7C9A">
              <w:rPr>
                <w:b/>
                <w:lang w:val="en-ZA"/>
              </w:rPr>
              <w:t xml:space="preserve"> </w:t>
            </w:r>
            <w:r w:rsidR="00FB6A65" w:rsidRPr="009A7C9A">
              <w:rPr>
                <w:bCs/>
                <w:lang w:val="en-ZA"/>
              </w:rPr>
              <w:t>[Empty]</w:t>
            </w:r>
          </w:p>
        </w:tc>
      </w:tr>
    </w:tbl>
    <w:p w14:paraId="14BCDE09" w14:textId="4921132E" w:rsidR="00080B77" w:rsidRPr="009A7C9A" w:rsidRDefault="00080B77" w:rsidP="00080B77">
      <w:pPr>
        <w:pStyle w:val="Caption"/>
      </w:pPr>
      <w:bookmarkStart w:id="23" w:name="_Toc168639114"/>
      <w:bookmarkStart w:id="24" w:name="_Toc201052044"/>
      <w:r w:rsidRPr="009A7C9A">
        <w:t xml:space="preserve">Table </w:t>
      </w:r>
      <w:r w:rsidRPr="009A7C9A">
        <w:fldChar w:fldCharType="begin"/>
      </w:r>
      <w:r w:rsidRPr="009A7C9A">
        <w:instrText>SEQ Table \* ARABIC</w:instrText>
      </w:r>
      <w:r w:rsidRPr="009A7C9A">
        <w:fldChar w:fldCharType="separate"/>
      </w:r>
      <w:r w:rsidR="00E402DB">
        <w:rPr>
          <w:noProof/>
        </w:rPr>
        <w:t>6</w:t>
      </w:r>
      <w:r w:rsidRPr="009A7C9A">
        <w:fldChar w:fldCharType="end"/>
      </w:r>
      <w:r w:rsidRPr="009A7C9A">
        <w:t>: Resource Group</w:t>
      </w:r>
      <w:bookmarkEnd w:id="23"/>
      <w:bookmarkEnd w:id="24"/>
    </w:p>
    <w:p w14:paraId="07F0A35E" w14:textId="77777777" w:rsidR="007B625F" w:rsidRPr="009A7C9A" w:rsidRDefault="007B625F" w:rsidP="00B15BA8">
      <w:pPr>
        <w:pStyle w:val="NTTBodyText"/>
        <w:ind w:left="0"/>
        <w:rPr>
          <w:lang w:eastAsia="en-GB"/>
        </w:rPr>
      </w:pPr>
    </w:p>
    <w:p w14:paraId="521806AF" w14:textId="77777777" w:rsidR="007B625F" w:rsidRPr="009A7C9A" w:rsidRDefault="007B625F" w:rsidP="007B625F">
      <w:pPr>
        <w:pStyle w:val="Heading2"/>
        <w:rPr>
          <w:lang w:val="en-ZA"/>
        </w:rPr>
      </w:pPr>
      <w:bookmarkStart w:id="25" w:name="_Toc168639059"/>
      <w:bookmarkStart w:id="26" w:name="_Toc201052036"/>
      <w:r w:rsidRPr="009A7C9A">
        <w:rPr>
          <w:lang w:val="en-ZA"/>
        </w:rPr>
        <w:t>Networking</w:t>
      </w:r>
      <w:bookmarkEnd w:id="25"/>
      <w:bookmarkEnd w:id="26"/>
    </w:p>
    <w:p w14:paraId="7EC54C80" w14:textId="77777777" w:rsidR="007B625F" w:rsidRPr="009A7C9A" w:rsidRDefault="007B625F" w:rsidP="007B625F">
      <w:pPr>
        <w:pStyle w:val="DDBodyText"/>
        <w:ind w:left="850"/>
        <w:rPr>
          <w:lang w:val="en-ZA"/>
        </w:rPr>
      </w:pPr>
      <w:r w:rsidRPr="009A7C9A">
        <w:rPr>
          <w:lang w:val="en-ZA"/>
        </w:rPr>
        <w:t>The following outlines all resources needed from a networking perspective for the Landing Zone sites in Azure to be functional, which include Virtual Networking, Subnets, ExpressRoute Circuits, Virtual Network Gateways, Local Network Gateways, Azure Firewalls, Public IPs, Route Tables, Network Security Groups and VNet Peering.</w:t>
      </w:r>
    </w:p>
    <w:p w14:paraId="7214BE09" w14:textId="524E5280" w:rsidR="007B625F" w:rsidRPr="009A7C9A" w:rsidRDefault="007B625F" w:rsidP="007B625F">
      <w:pPr>
        <w:pStyle w:val="Heading3"/>
        <w:rPr>
          <w:lang w:val="en-ZA"/>
        </w:rPr>
      </w:pPr>
      <w:r w:rsidRPr="009A7C9A">
        <w:rPr>
          <w:lang w:val="en-ZA"/>
        </w:rPr>
        <w:t>Virtual Networks</w:t>
      </w:r>
    </w:p>
    <w:p w14:paraId="20CB6312" w14:textId="77777777" w:rsidR="007B625F" w:rsidRPr="009A7C9A" w:rsidRDefault="007B625F" w:rsidP="007B625F">
      <w:pPr>
        <w:pStyle w:val="NTTBodyText"/>
        <w:rPr>
          <w:lang w:val="en-ZA"/>
        </w:rPr>
      </w:pPr>
      <w:r w:rsidRPr="009A7C9A">
        <w:rPr>
          <w:lang w:val="en-ZA"/>
        </w:rPr>
        <w:t>An Azure Virtual Network (VNet) is a software-defined network that provides isolated and secure communication between Azure resources, including virtual machines, databases, and services. It enables users to define private IP address spaces, subnets, and network security groups, ensuring fine-grained control over network topology and traffic flow.</w:t>
      </w:r>
    </w:p>
    <w:p w14:paraId="35A4707F" w14:textId="6C9AD3D6" w:rsidR="007B625F" w:rsidRPr="009A7C9A" w:rsidRDefault="007B625F" w:rsidP="007B625F">
      <w:pPr>
        <w:pStyle w:val="Heading4"/>
        <w:rPr>
          <w:bCs/>
          <w:lang w:val="en-ZA"/>
        </w:rPr>
      </w:pPr>
      <w:r w:rsidRPr="009A7C9A">
        <w:rPr>
          <w:bCs/>
          <w:lang w:val="en-ZA"/>
        </w:rPr>
        <w:t>Hub Virtual Network</w:t>
      </w:r>
    </w:p>
    <w:p w14:paraId="007C9281" w14:textId="77777777" w:rsidR="007B625F" w:rsidRDefault="007B625F" w:rsidP="007B625F">
      <w:pPr>
        <w:pStyle w:val="NTTBodyText"/>
        <w:rPr>
          <w:lang w:val="en-ZA"/>
        </w:rPr>
      </w:pPr>
      <w:r w:rsidRPr="009A7C9A">
        <w:rPr>
          <w:lang w:val="en-ZA"/>
        </w:rPr>
        <w:t>The following details the production hub networks configuration details:</w:t>
      </w:r>
    </w:p>
    <w:p w14:paraId="783C1A97" w14:textId="489E691E" w:rsidR="00C6141C" w:rsidRPr="009A7C9A" w:rsidRDefault="00AA0F31" w:rsidP="00C6141C">
      <w:pPr>
        <w:pStyle w:val="NTTBlueNotedText2Body"/>
        <w:rPr>
          <w:lang w:val="en-ZA"/>
        </w:rPr>
      </w:pPr>
      <w:r>
        <w:rPr>
          <w:lang w:val="en-ZA"/>
        </w:rPr>
        <w:t xml:space="preserve">For Wave 1, only network </w:t>
      </w:r>
      <w:r w:rsidR="003F57DB" w:rsidRPr="00672423">
        <w:rPr>
          <w:b/>
          <w:bCs/>
        </w:rPr>
        <w:t>zanrgvnetldzp-10.20.40.0-24</w:t>
      </w:r>
      <w:r w:rsidR="003F57DB">
        <w:t xml:space="preserve"> will be deployed. The other</w:t>
      </w:r>
      <w:r w:rsidR="00F42D85">
        <w:t xml:space="preserve"> 10.x</w:t>
      </w:r>
      <w:r w:rsidR="003F57DB">
        <w:t xml:space="preserve"> networks targeted for creation will be </w:t>
      </w:r>
      <w:r w:rsidR="00F42D85">
        <w:t>deployed</w:t>
      </w:r>
      <w:r w:rsidR="003F57DB">
        <w:t xml:space="preserve"> at a later wave</w:t>
      </w:r>
      <w:r w:rsidR="00C114B3">
        <w:rPr>
          <w:lang w:val="en-ZA"/>
        </w:rPr>
        <w:t>.</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410"/>
        <w:gridCol w:w="5670"/>
      </w:tblGrid>
      <w:tr w:rsidR="007B625F" w:rsidRPr="009A7C9A" w14:paraId="4ACBA25E" w14:textId="77777777" w:rsidTr="00672423">
        <w:trPr>
          <w:cantSplit/>
          <w:tblHeader/>
        </w:trPr>
        <w:tc>
          <w:tcPr>
            <w:tcW w:w="2410" w:type="dxa"/>
            <w:tcBorders>
              <w:top w:val="nil"/>
              <w:bottom w:val="single" w:sz="4" w:space="0" w:color="auto"/>
              <w:right w:val="nil"/>
            </w:tcBorders>
          </w:tcPr>
          <w:p w14:paraId="460D1496" w14:textId="77777777" w:rsidR="007B625F" w:rsidRPr="009A7C9A" w:rsidRDefault="007B625F" w:rsidP="00AC12B8">
            <w:pPr>
              <w:pStyle w:val="DDTableGreenHeader"/>
              <w:rPr>
                <w:color w:val="auto"/>
              </w:rPr>
            </w:pPr>
            <w:bookmarkStart w:id="27" w:name="_Hlk153960873"/>
            <w:r w:rsidRPr="009A7C9A">
              <w:rPr>
                <w:color w:val="auto"/>
              </w:rPr>
              <w:t>Specification</w:t>
            </w:r>
          </w:p>
        </w:tc>
        <w:tc>
          <w:tcPr>
            <w:tcW w:w="5670" w:type="dxa"/>
            <w:tcBorders>
              <w:top w:val="nil"/>
              <w:left w:val="nil"/>
              <w:bottom w:val="single" w:sz="4" w:space="0" w:color="auto"/>
              <w:right w:val="nil"/>
            </w:tcBorders>
          </w:tcPr>
          <w:p w14:paraId="7EDBA165" w14:textId="77777777" w:rsidR="007B625F" w:rsidRPr="009A7C9A" w:rsidRDefault="007B625F" w:rsidP="00AC12B8">
            <w:pPr>
              <w:pStyle w:val="DDTableGreenHeader"/>
              <w:rPr>
                <w:color w:val="auto"/>
              </w:rPr>
            </w:pPr>
            <w:r w:rsidRPr="009A7C9A">
              <w:rPr>
                <w:color w:val="auto"/>
              </w:rPr>
              <w:t>Description</w:t>
            </w:r>
          </w:p>
        </w:tc>
      </w:tr>
      <w:tr w:rsidR="009C21A7" w:rsidRPr="009A7C9A" w14:paraId="53A799C4" w14:textId="77777777" w:rsidTr="00672423">
        <w:trPr>
          <w:cantSplit/>
          <w:trHeight w:val="459"/>
        </w:trPr>
        <w:tc>
          <w:tcPr>
            <w:tcW w:w="2410" w:type="dxa"/>
            <w:tcBorders>
              <w:top w:val="single" w:sz="4" w:space="0" w:color="auto"/>
              <w:bottom w:val="single" w:sz="2" w:space="0" w:color="FFFFFF" w:themeColor="background2"/>
              <w:right w:val="single" w:sz="4" w:space="0" w:color="FFFFFF" w:themeColor="background2"/>
            </w:tcBorders>
            <w:shd w:val="clear" w:color="auto" w:fill="0072BC" w:themeFill="text2"/>
          </w:tcPr>
          <w:p w14:paraId="0120C19A" w14:textId="77777777" w:rsidR="007B625F" w:rsidRPr="009A7C9A" w:rsidRDefault="007B625F" w:rsidP="00AC12B8">
            <w:pPr>
              <w:pStyle w:val="DDTableGreenHeader"/>
              <w:rPr>
                <w:color w:val="FFFFFF" w:themeColor="background1"/>
                <w:lang w:val="en-ZA"/>
              </w:rPr>
            </w:pPr>
            <w:r w:rsidRPr="009A7C9A">
              <w:rPr>
                <w:color w:val="FFFFFF" w:themeColor="background1"/>
                <w:lang w:val="en-ZA"/>
              </w:rPr>
              <w:t>Name</w:t>
            </w:r>
          </w:p>
        </w:tc>
        <w:tc>
          <w:tcPr>
            <w:tcW w:w="5670" w:type="dxa"/>
            <w:tcBorders>
              <w:top w:val="single" w:sz="4" w:space="0" w:color="auto"/>
              <w:left w:val="single" w:sz="4" w:space="0" w:color="FFFFFF" w:themeColor="background2"/>
              <w:bottom w:val="single" w:sz="4" w:space="0" w:color="auto"/>
            </w:tcBorders>
          </w:tcPr>
          <w:p w14:paraId="60AFCF11" w14:textId="02699B9F" w:rsidR="007B625F" w:rsidRPr="009A7C9A" w:rsidRDefault="00B84B9C" w:rsidP="00AC12B8">
            <w:pPr>
              <w:pStyle w:val="DDTableBodyText"/>
            </w:pPr>
            <w:bookmarkStart w:id="28" w:name="_Hlk199937774"/>
            <w:r w:rsidRPr="009A7C9A">
              <w:t>zanrgvnetldzp-10.</w:t>
            </w:r>
            <w:r w:rsidR="007815F1">
              <w:t>2</w:t>
            </w:r>
            <w:r w:rsidRPr="009A7C9A">
              <w:t>0.</w:t>
            </w:r>
            <w:r w:rsidR="007815F1">
              <w:t>4</w:t>
            </w:r>
            <w:r w:rsidRPr="009A7C9A">
              <w:t>0.0-24</w:t>
            </w:r>
            <w:bookmarkEnd w:id="28"/>
          </w:p>
        </w:tc>
      </w:tr>
      <w:tr w:rsidR="009C21A7" w:rsidRPr="009A7C9A" w14:paraId="3F5AC3FA" w14:textId="77777777" w:rsidTr="00672423">
        <w:trPr>
          <w:cantSplit/>
          <w:trHeight w:val="411"/>
        </w:trPr>
        <w:tc>
          <w:tcPr>
            <w:tcW w:w="2410"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5FC2CA4B" w14:textId="77777777" w:rsidR="00CA105B" w:rsidRPr="009A7C9A" w:rsidRDefault="00CA105B" w:rsidP="00CA105B">
            <w:pPr>
              <w:pStyle w:val="DDTableGreenHeader"/>
              <w:rPr>
                <w:color w:val="FFFFFF" w:themeColor="background1"/>
                <w:lang w:val="en-ZA"/>
              </w:rPr>
            </w:pPr>
            <w:r w:rsidRPr="009A7C9A">
              <w:rPr>
                <w:color w:val="FFFFFF" w:themeColor="background1"/>
                <w:lang w:val="en-ZA"/>
              </w:rPr>
              <w:t>Resource Group</w:t>
            </w:r>
          </w:p>
        </w:tc>
        <w:tc>
          <w:tcPr>
            <w:tcW w:w="5670" w:type="dxa"/>
            <w:tcBorders>
              <w:top w:val="single" w:sz="4" w:space="0" w:color="auto"/>
              <w:left w:val="single" w:sz="4" w:space="0" w:color="FFFFFF" w:themeColor="background2"/>
              <w:bottom w:val="single" w:sz="4" w:space="0" w:color="auto"/>
            </w:tcBorders>
          </w:tcPr>
          <w:p w14:paraId="4ED79422" w14:textId="4A7C212C" w:rsidR="00CA105B" w:rsidRPr="009A7C9A" w:rsidRDefault="00CA105B" w:rsidP="00CA105B">
            <w:pPr>
              <w:pStyle w:val="DDTableBodyText"/>
              <w:rPr>
                <w:b/>
                <w:bCs/>
                <w:color w:val="auto"/>
                <w:lang w:val="en-ZA"/>
              </w:rPr>
            </w:pPr>
            <w:r w:rsidRPr="009A7C9A">
              <w:rPr>
                <w:lang w:val="en-ZA"/>
              </w:rPr>
              <w:t>zanrgrgldzp001</w:t>
            </w:r>
          </w:p>
        </w:tc>
      </w:tr>
      <w:tr w:rsidR="009C21A7" w:rsidRPr="009A7C9A" w14:paraId="78A69606" w14:textId="77777777" w:rsidTr="00672423">
        <w:trPr>
          <w:cantSplit/>
          <w:trHeight w:val="417"/>
        </w:trPr>
        <w:tc>
          <w:tcPr>
            <w:tcW w:w="2410"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3B1E7F14" w14:textId="6657FEE6" w:rsidR="00CA105B" w:rsidRPr="009A7C9A" w:rsidRDefault="00CA105B" w:rsidP="00CA105B">
            <w:pPr>
              <w:pStyle w:val="DDTableGreenHeader"/>
              <w:rPr>
                <w:color w:val="FFFFFF" w:themeColor="background1"/>
                <w:lang w:val="en-ZA"/>
              </w:rPr>
            </w:pPr>
            <w:r w:rsidRPr="009A7C9A">
              <w:rPr>
                <w:color w:val="FFFFFF" w:themeColor="background1"/>
                <w:lang w:val="en-ZA"/>
              </w:rPr>
              <w:t>Subscription</w:t>
            </w:r>
          </w:p>
        </w:tc>
        <w:tc>
          <w:tcPr>
            <w:tcW w:w="5670" w:type="dxa"/>
            <w:tcBorders>
              <w:top w:val="single" w:sz="4" w:space="0" w:color="auto"/>
              <w:left w:val="single" w:sz="2" w:space="0" w:color="FFFFFF" w:themeColor="background2"/>
              <w:bottom w:val="single" w:sz="4" w:space="0" w:color="auto"/>
            </w:tcBorders>
          </w:tcPr>
          <w:p w14:paraId="1BFDF4D7" w14:textId="5F2FD95B" w:rsidR="00CA105B" w:rsidRPr="009A7C9A" w:rsidRDefault="00CA105B" w:rsidP="00CA105B">
            <w:pPr>
              <w:pStyle w:val="DDTableBodyText"/>
            </w:pPr>
            <w:r w:rsidRPr="009A7C9A">
              <w:t>MCA PROD</w:t>
            </w:r>
          </w:p>
        </w:tc>
      </w:tr>
      <w:tr w:rsidR="009C21A7" w:rsidRPr="009A7C9A" w14:paraId="4685B7DE" w14:textId="77777777" w:rsidTr="00672423">
        <w:trPr>
          <w:cantSplit/>
          <w:trHeight w:val="417"/>
        </w:trPr>
        <w:tc>
          <w:tcPr>
            <w:tcW w:w="2410"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81D2FAE" w14:textId="77777777" w:rsidR="00CA105B" w:rsidRPr="009A7C9A" w:rsidRDefault="00CA105B" w:rsidP="00CA105B">
            <w:pPr>
              <w:pStyle w:val="DDTableGreenHeader"/>
              <w:rPr>
                <w:color w:val="FFFFFF" w:themeColor="background1"/>
                <w:lang w:val="en-ZA"/>
              </w:rPr>
            </w:pPr>
            <w:r w:rsidRPr="009A7C9A">
              <w:rPr>
                <w:color w:val="FFFFFF" w:themeColor="background1"/>
                <w:lang w:val="en-ZA"/>
              </w:rPr>
              <w:t>Region</w:t>
            </w:r>
          </w:p>
        </w:tc>
        <w:tc>
          <w:tcPr>
            <w:tcW w:w="5670" w:type="dxa"/>
            <w:tcBorders>
              <w:top w:val="single" w:sz="4" w:space="0" w:color="auto"/>
              <w:left w:val="single" w:sz="2" w:space="0" w:color="FFFFFF" w:themeColor="background2"/>
              <w:bottom w:val="single" w:sz="4" w:space="0" w:color="auto"/>
            </w:tcBorders>
          </w:tcPr>
          <w:p w14:paraId="32BAE23B" w14:textId="5835713C" w:rsidR="00CA105B" w:rsidRPr="009A7C9A" w:rsidRDefault="00CA105B" w:rsidP="00CA105B">
            <w:pPr>
              <w:pStyle w:val="DDTableBodyText"/>
              <w:rPr>
                <w:color w:val="auto"/>
                <w:lang w:val="en-ZA"/>
              </w:rPr>
            </w:pPr>
            <w:r w:rsidRPr="009A7C9A">
              <w:t>South Africa North</w:t>
            </w:r>
          </w:p>
        </w:tc>
      </w:tr>
      <w:tr w:rsidR="009C21A7" w:rsidRPr="009A7C9A" w14:paraId="3B5C7156" w14:textId="77777777" w:rsidTr="00672423">
        <w:trPr>
          <w:cantSplit/>
          <w:trHeight w:val="267"/>
        </w:trPr>
        <w:tc>
          <w:tcPr>
            <w:tcW w:w="2410"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2EB8F9A" w14:textId="77777777" w:rsidR="007B625F" w:rsidRPr="009A7C9A" w:rsidRDefault="007B625F" w:rsidP="00AC12B8">
            <w:pPr>
              <w:pStyle w:val="DDTableGreenHeader"/>
              <w:rPr>
                <w:color w:val="FFFFFF" w:themeColor="background1"/>
                <w:lang w:val="en-ZA"/>
              </w:rPr>
            </w:pPr>
            <w:r w:rsidRPr="009A7C9A">
              <w:rPr>
                <w:color w:val="FFFFFF" w:themeColor="background1"/>
                <w:lang w:val="en-ZA"/>
              </w:rPr>
              <w:t>Total Address Space</w:t>
            </w:r>
          </w:p>
          <w:p w14:paraId="71F0B326" w14:textId="77777777" w:rsidR="007B625F" w:rsidRPr="009A7C9A" w:rsidRDefault="007B625F" w:rsidP="00AC12B8">
            <w:pPr>
              <w:pStyle w:val="DDTableGreenHeader"/>
              <w:rPr>
                <w:color w:val="FFFFFF" w:themeColor="background1"/>
                <w:lang w:val="en-ZA"/>
              </w:rPr>
            </w:pPr>
          </w:p>
        </w:tc>
        <w:tc>
          <w:tcPr>
            <w:tcW w:w="5670" w:type="dxa"/>
            <w:tcBorders>
              <w:top w:val="single" w:sz="4" w:space="0" w:color="auto"/>
              <w:left w:val="single" w:sz="2" w:space="0" w:color="FFFFFF" w:themeColor="background2"/>
              <w:bottom w:val="single" w:sz="4" w:space="0" w:color="auto"/>
            </w:tcBorders>
          </w:tcPr>
          <w:tbl>
            <w:tblPr>
              <w:tblStyle w:val="TableGrid"/>
              <w:tblpPr w:leftFromText="180" w:rightFromText="180" w:vertAnchor="text" w:horzAnchor="margin" w:tblpY="-175"/>
              <w:tblOverlap w:val="never"/>
              <w:tblW w:w="5382" w:type="dxa"/>
              <w:tblLayout w:type="fixed"/>
              <w:tblLook w:val="04A0" w:firstRow="1" w:lastRow="0" w:firstColumn="1" w:lastColumn="0" w:noHBand="0" w:noVBand="1"/>
            </w:tblPr>
            <w:tblGrid>
              <w:gridCol w:w="1696"/>
              <w:gridCol w:w="1985"/>
              <w:gridCol w:w="1701"/>
            </w:tblGrid>
            <w:tr w:rsidR="007B625F" w:rsidRPr="009A7C9A" w14:paraId="0FB2C3F9" w14:textId="77777777" w:rsidTr="00AC12B8">
              <w:tc>
                <w:tcPr>
                  <w:tcW w:w="1696" w:type="dxa"/>
                  <w:tcBorders>
                    <w:bottom w:val="single" w:sz="4" w:space="0" w:color="FFFFFF" w:themeColor="background2"/>
                    <w:right w:val="single" w:sz="4" w:space="0" w:color="FFFFFF" w:themeColor="background2"/>
                  </w:tcBorders>
                  <w:shd w:val="clear" w:color="auto" w:fill="00385E" w:themeFill="text2" w:themeFillShade="80"/>
                </w:tcPr>
                <w:p w14:paraId="3A15BF74" w14:textId="77777777" w:rsidR="007B625F" w:rsidRPr="009A7C9A" w:rsidRDefault="007B625F" w:rsidP="00AC12B8">
                  <w:pPr>
                    <w:pStyle w:val="DDTableBodyText"/>
                    <w:rPr>
                      <w:b/>
                      <w:bCs/>
                      <w:color w:val="FFFFFF" w:themeColor="background1"/>
                      <w:lang w:val="en-ZA"/>
                    </w:rPr>
                  </w:pPr>
                  <w:r w:rsidRPr="009A7C9A">
                    <w:rPr>
                      <w:b/>
                      <w:bCs/>
                      <w:color w:val="FFFFFF" w:themeColor="background1"/>
                      <w:lang w:val="en-ZA"/>
                    </w:rPr>
                    <w:t>Address Space</w:t>
                  </w:r>
                </w:p>
              </w:tc>
              <w:tc>
                <w:tcPr>
                  <w:tcW w:w="1985" w:type="dxa"/>
                  <w:tcBorders>
                    <w:left w:val="single" w:sz="4" w:space="0" w:color="FFFFFF" w:themeColor="background2"/>
                    <w:bottom w:val="single" w:sz="4" w:space="0" w:color="FFFFFF" w:themeColor="background2"/>
                    <w:right w:val="single" w:sz="4" w:space="0" w:color="FFFFFF" w:themeColor="background2"/>
                  </w:tcBorders>
                  <w:shd w:val="clear" w:color="auto" w:fill="00385E" w:themeFill="text2" w:themeFillShade="80"/>
                </w:tcPr>
                <w:p w14:paraId="6F5E8859" w14:textId="77777777" w:rsidR="007B625F" w:rsidRPr="009A7C9A" w:rsidRDefault="007B625F" w:rsidP="00AC12B8">
                  <w:pPr>
                    <w:pStyle w:val="DDTableBodyText"/>
                    <w:rPr>
                      <w:b/>
                      <w:bCs/>
                      <w:color w:val="FFFFFF" w:themeColor="background1"/>
                      <w:lang w:val="en-ZA"/>
                    </w:rPr>
                  </w:pPr>
                  <w:r w:rsidRPr="009A7C9A">
                    <w:rPr>
                      <w:b/>
                      <w:bCs/>
                      <w:color w:val="FFFFFF" w:themeColor="background1"/>
                      <w:lang w:val="en-ZA"/>
                    </w:rPr>
                    <w:t>Address Range</w:t>
                  </w:r>
                </w:p>
              </w:tc>
              <w:tc>
                <w:tcPr>
                  <w:tcW w:w="1701" w:type="dxa"/>
                  <w:tcBorders>
                    <w:left w:val="single" w:sz="4" w:space="0" w:color="FFFFFF" w:themeColor="background2"/>
                    <w:bottom w:val="single" w:sz="4" w:space="0" w:color="FFFFFF" w:themeColor="background2"/>
                  </w:tcBorders>
                  <w:shd w:val="clear" w:color="auto" w:fill="00385E" w:themeFill="text2" w:themeFillShade="80"/>
                </w:tcPr>
                <w:p w14:paraId="18A1BBEA" w14:textId="77777777" w:rsidR="007B625F" w:rsidRPr="009A7C9A" w:rsidRDefault="007B625F" w:rsidP="00AC12B8">
                  <w:pPr>
                    <w:pStyle w:val="DDTableBodyText"/>
                    <w:rPr>
                      <w:b/>
                      <w:bCs/>
                      <w:color w:val="FFFFFF" w:themeColor="background1"/>
                      <w:lang w:val="en-ZA"/>
                    </w:rPr>
                  </w:pPr>
                  <w:r w:rsidRPr="009A7C9A">
                    <w:rPr>
                      <w:b/>
                      <w:bCs/>
                      <w:color w:val="FFFFFF" w:themeColor="background1"/>
                      <w:lang w:val="en-ZA"/>
                    </w:rPr>
                    <w:t>Address Count</w:t>
                  </w:r>
                </w:p>
              </w:tc>
            </w:tr>
            <w:tr w:rsidR="007B625F" w:rsidRPr="009A7C9A" w14:paraId="5728D01C" w14:textId="77777777" w:rsidTr="00AC12B8">
              <w:tc>
                <w:tcPr>
                  <w:tcW w:w="1696" w:type="dxa"/>
                  <w:tcBorders>
                    <w:top w:val="single" w:sz="4" w:space="0" w:color="FFFFFF" w:themeColor="background2"/>
                    <w:bottom w:val="single" w:sz="4" w:space="0" w:color="auto"/>
                  </w:tcBorders>
                </w:tcPr>
                <w:p w14:paraId="5814D144" w14:textId="0AC00B0E" w:rsidR="007B625F" w:rsidRPr="009A7C9A" w:rsidRDefault="00CA105B" w:rsidP="00AC12B8">
                  <w:pPr>
                    <w:pStyle w:val="DDTableBodyText"/>
                    <w:rPr>
                      <w:lang w:val="en-ZA"/>
                    </w:rPr>
                  </w:pPr>
                  <w:r w:rsidRPr="009A7C9A">
                    <w:t>10.</w:t>
                  </w:r>
                  <w:r w:rsidR="007815F1">
                    <w:t>2</w:t>
                  </w:r>
                  <w:r w:rsidRPr="009A7C9A">
                    <w:t>0.</w:t>
                  </w:r>
                  <w:r w:rsidR="007815F1">
                    <w:t>4</w:t>
                  </w:r>
                  <w:r w:rsidRPr="009A7C9A">
                    <w:t>0.0</w:t>
                  </w:r>
                  <w:r w:rsidR="00497294" w:rsidRPr="009A7C9A">
                    <w:t>/</w:t>
                  </w:r>
                  <w:r w:rsidRPr="009A7C9A">
                    <w:t>24</w:t>
                  </w:r>
                </w:p>
              </w:tc>
              <w:tc>
                <w:tcPr>
                  <w:tcW w:w="1985" w:type="dxa"/>
                  <w:tcBorders>
                    <w:top w:val="single" w:sz="4" w:space="0" w:color="FFFFFF" w:themeColor="background2"/>
                    <w:bottom w:val="single" w:sz="4" w:space="0" w:color="auto"/>
                  </w:tcBorders>
                </w:tcPr>
                <w:p w14:paraId="31AD052E" w14:textId="63AB5E87" w:rsidR="007B625F" w:rsidRPr="00F961B0" w:rsidRDefault="00497294" w:rsidP="00AC12B8">
                  <w:pPr>
                    <w:pStyle w:val="DDTableBodyText"/>
                  </w:pPr>
                  <w:r w:rsidRPr="00F961B0">
                    <w:t>10.20.40.0 to 10.20.40.255</w:t>
                  </w:r>
                </w:p>
              </w:tc>
              <w:tc>
                <w:tcPr>
                  <w:tcW w:w="1701" w:type="dxa"/>
                  <w:tcBorders>
                    <w:top w:val="single" w:sz="4" w:space="0" w:color="FFFFFF" w:themeColor="background2"/>
                    <w:bottom w:val="single" w:sz="4" w:space="0" w:color="auto"/>
                    <w:right w:val="nil"/>
                  </w:tcBorders>
                </w:tcPr>
                <w:p w14:paraId="55AC89A1" w14:textId="44241C31" w:rsidR="007B625F" w:rsidRPr="00F961B0" w:rsidRDefault="00497294" w:rsidP="00AC12B8">
                  <w:pPr>
                    <w:pStyle w:val="DDTableBodyText"/>
                  </w:pPr>
                  <w:r w:rsidRPr="00F961B0">
                    <w:t>256</w:t>
                  </w:r>
                </w:p>
              </w:tc>
            </w:tr>
          </w:tbl>
          <w:p w14:paraId="53C4AE38" w14:textId="77777777" w:rsidR="007B625F" w:rsidRPr="009A7C9A" w:rsidRDefault="007B625F" w:rsidP="00AC12B8">
            <w:pPr>
              <w:pStyle w:val="DDTableBodyText"/>
              <w:rPr>
                <w:b/>
                <w:bCs/>
                <w:color w:val="auto"/>
                <w:lang w:val="en-ZA"/>
              </w:rPr>
            </w:pPr>
          </w:p>
        </w:tc>
      </w:tr>
      <w:tr w:rsidR="009C21A7" w:rsidRPr="009A7C9A" w14:paraId="279E8FA5" w14:textId="77777777" w:rsidTr="00672423">
        <w:trPr>
          <w:cantSplit/>
          <w:trHeight w:val="329"/>
        </w:trPr>
        <w:tc>
          <w:tcPr>
            <w:tcW w:w="2410"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6474C5A9" w14:textId="77777777" w:rsidR="007B625F" w:rsidRPr="009A7C9A" w:rsidRDefault="007B625F" w:rsidP="00AC12B8">
            <w:pPr>
              <w:pStyle w:val="DDTableGreenHeader"/>
              <w:rPr>
                <w:color w:val="FFFFFF" w:themeColor="background1"/>
                <w:lang w:val="en-ZA"/>
              </w:rPr>
            </w:pPr>
            <w:r w:rsidRPr="009A7C9A">
              <w:rPr>
                <w:color w:val="FFFFFF" w:themeColor="background1"/>
                <w:lang w:val="en-ZA"/>
              </w:rPr>
              <w:t>Subnet Address Allocation</w:t>
            </w:r>
          </w:p>
          <w:p w14:paraId="6ECFC0EE" w14:textId="77777777" w:rsidR="007B625F" w:rsidRPr="009A7C9A" w:rsidRDefault="007B625F" w:rsidP="00AC12B8">
            <w:pPr>
              <w:pStyle w:val="DDTableGreenHeader"/>
              <w:rPr>
                <w:color w:val="FFFFFF" w:themeColor="background1"/>
                <w:lang w:val="en-ZA"/>
              </w:rPr>
            </w:pPr>
          </w:p>
          <w:p w14:paraId="332950D0" w14:textId="77777777" w:rsidR="007B625F" w:rsidRPr="009A7C9A" w:rsidRDefault="007B625F" w:rsidP="00AC12B8">
            <w:pPr>
              <w:pStyle w:val="DDTableGreenHeader"/>
              <w:rPr>
                <w:color w:val="FFFFFF" w:themeColor="background1"/>
                <w:lang w:val="en-ZA"/>
              </w:rPr>
            </w:pPr>
          </w:p>
        </w:tc>
        <w:tc>
          <w:tcPr>
            <w:tcW w:w="5670" w:type="dxa"/>
            <w:tcBorders>
              <w:top w:val="single" w:sz="4" w:space="0" w:color="auto"/>
              <w:left w:val="single" w:sz="2" w:space="0" w:color="FFFFFF" w:themeColor="background2"/>
              <w:bottom w:val="single" w:sz="4" w:space="0" w:color="auto"/>
            </w:tcBorders>
          </w:tcPr>
          <w:tbl>
            <w:tblPr>
              <w:tblStyle w:val="TableGrid"/>
              <w:tblpPr w:leftFromText="180" w:rightFromText="180" w:vertAnchor="text" w:horzAnchor="margin" w:tblpY="-175"/>
              <w:tblOverlap w:val="never"/>
              <w:tblW w:w="5382" w:type="dxa"/>
              <w:tblLayout w:type="fixed"/>
              <w:tblLook w:val="04A0" w:firstRow="1" w:lastRow="0" w:firstColumn="1" w:lastColumn="0" w:noHBand="0" w:noVBand="1"/>
            </w:tblPr>
            <w:tblGrid>
              <w:gridCol w:w="1696"/>
              <w:gridCol w:w="2127"/>
              <w:gridCol w:w="1559"/>
            </w:tblGrid>
            <w:tr w:rsidR="007B625F" w:rsidRPr="009A7C9A" w14:paraId="41252B97" w14:textId="77777777" w:rsidTr="370E9B2A">
              <w:tc>
                <w:tcPr>
                  <w:tcW w:w="1696" w:type="dxa"/>
                  <w:tcBorders>
                    <w:bottom w:val="single" w:sz="4" w:space="0" w:color="FFFFFF" w:themeColor="background2"/>
                    <w:right w:val="single" w:sz="4" w:space="0" w:color="FFFFFF" w:themeColor="background2"/>
                  </w:tcBorders>
                  <w:shd w:val="clear" w:color="auto" w:fill="00385E" w:themeFill="text2" w:themeFillShade="80"/>
                </w:tcPr>
                <w:p w14:paraId="530E1A32" w14:textId="77777777" w:rsidR="007B625F" w:rsidRPr="009A7C9A" w:rsidRDefault="007B625F" w:rsidP="00AC12B8">
                  <w:pPr>
                    <w:pStyle w:val="DDTableBodyText"/>
                    <w:rPr>
                      <w:b/>
                      <w:bCs/>
                      <w:color w:val="FFFFFF" w:themeColor="background1"/>
                      <w:lang w:val="en-ZA"/>
                    </w:rPr>
                  </w:pPr>
                  <w:r w:rsidRPr="009A7C9A">
                    <w:rPr>
                      <w:b/>
                      <w:bCs/>
                      <w:color w:val="FFFFFF" w:themeColor="background1"/>
                      <w:lang w:val="en-ZA"/>
                    </w:rPr>
                    <w:t>Address Space</w:t>
                  </w:r>
                </w:p>
              </w:tc>
              <w:tc>
                <w:tcPr>
                  <w:tcW w:w="2127" w:type="dxa"/>
                  <w:tcBorders>
                    <w:left w:val="single" w:sz="4" w:space="0" w:color="FFFFFF" w:themeColor="background2"/>
                    <w:bottom w:val="single" w:sz="4" w:space="0" w:color="FFFFFF" w:themeColor="background2"/>
                    <w:right w:val="single" w:sz="4" w:space="0" w:color="FFFFFF" w:themeColor="background2"/>
                  </w:tcBorders>
                  <w:shd w:val="clear" w:color="auto" w:fill="00385E" w:themeFill="text2" w:themeFillShade="80"/>
                </w:tcPr>
                <w:p w14:paraId="5F0FD9D0" w14:textId="77777777" w:rsidR="007B625F" w:rsidRPr="009A7C9A" w:rsidRDefault="007B625F" w:rsidP="00AC12B8">
                  <w:pPr>
                    <w:pStyle w:val="DDTableBodyText"/>
                    <w:rPr>
                      <w:b/>
                      <w:bCs/>
                      <w:color w:val="FFFFFF" w:themeColor="background1"/>
                      <w:lang w:val="en-ZA"/>
                    </w:rPr>
                  </w:pPr>
                  <w:r w:rsidRPr="009A7C9A">
                    <w:rPr>
                      <w:b/>
                      <w:bCs/>
                      <w:color w:val="FFFFFF" w:themeColor="background1"/>
                      <w:lang w:val="en-ZA"/>
                    </w:rPr>
                    <w:t>Subnet</w:t>
                  </w:r>
                </w:p>
              </w:tc>
              <w:tc>
                <w:tcPr>
                  <w:tcW w:w="1559" w:type="dxa"/>
                  <w:tcBorders>
                    <w:left w:val="single" w:sz="4" w:space="0" w:color="FFFFFF" w:themeColor="background2"/>
                    <w:bottom w:val="single" w:sz="4" w:space="0" w:color="FFFFFF" w:themeColor="background2"/>
                  </w:tcBorders>
                  <w:shd w:val="clear" w:color="auto" w:fill="00385E" w:themeFill="text2" w:themeFillShade="80"/>
                </w:tcPr>
                <w:p w14:paraId="7E23DEBE" w14:textId="77777777" w:rsidR="007B625F" w:rsidRPr="009A7C9A" w:rsidRDefault="007B625F" w:rsidP="00AC12B8">
                  <w:pPr>
                    <w:pStyle w:val="DDTableBodyText"/>
                    <w:rPr>
                      <w:b/>
                      <w:bCs/>
                      <w:color w:val="FFFFFF" w:themeColor="background1"/>
                      <w:lang w:val="en-ZA"/>
                    </w:rPr>
                  </w:pPr>
                  <w:r w:rsidRPr="009A7C9A">
                    <w:rPr>
                      <w:b/>
                      <w:bCs/>
                      <w:color w:val="FFFFFF" w:themeColor="background1"/>
                      <w:lang w:val="en-ZA"/>
                    </w:rPr>
                    <w:t>Description</w:t>
                  </w:r>
                </w:p>
              </w:tc>
            </w:tr>
            <w:tr w:rsidR="00AB0BF1" w:rsidRPr="009A7C9A" w14:paraId="791DF2EE" w14:textId="77777777" w:rsidTr="370E9B2A">
              <w:tc>
                <w:tcPr>
                  <w:tcW w:w="1696" w:type="dxa"/>
                  <w:tcBorders>
                    <w:top w:val="single" w:sz="4" w:space="0" w:color="FFFFFF" w:themeColor="background2"/>
                    <w:bottom w:val="single" w:sz="4" w:space="0" w:color="auto"/>
                  </w:tcBorders>
                </w:tcPr>
                <w:p w14:paraId="4A061067" w14:textId="419F660A" w:rsidR="00AB0BF1" w:rsidRPr="00F961B0" w:rsidRDefault="00AB0BF1" w:rsidP="00AB0BF1">
                  <w:pPr>
                    <w:pStyle w:val="DDTableBodyText"/>
                  </w:pPr>
                  <w:r w:rsidRPr="009A7C9A">
                    <w:t>10.</w:t>
                  </w:r>
                  <w:r w:rsidR="007815F1">
                    <w:t>2</w:t>
                  </w:r>
                  <w:r w:rsidRPr="009A7C9A">
                    <w:t>0.</w:t>
                  </w:r>
                  <w:r w:rsidR="007815F1">
                    <w:t>4</w:t>
                  </w:r>
                  <w:r w:rsidRPr="009A7C9A">
                    <w:t>0.0/26</w:t>
                  </w:r>
                </w:p>
              </w:tc>
              <w:tc>
                <w:tcPr>
                  <w:tcW w:w="2127" w:type="dxa"/>
                  <w:tcBorders>
                    <w:top w:val="single" w:sz="4" w:space="0" w:color="FFFFFF" w:themeColor="background2"/>
                    <w:bottom w:val="single" w:sz="4" w:space="0" w:color="auto"/>
                  </w:tcBorders>
                </w:tcPr>
                <w:p w14:paraId="65B0235F" w14:textId="08DAE8D3" w:rsidR="00AB0BF1" w:rsidRPr="00F961B0" w:rsidRDefault="00AB0BF1" w:rsidP="00AB0BF1">
                  <w:pPr>
                    <w:pStyle w:val="DDTableBodyText"/>
                  </w:pPr>
                  <w:r w:rsidRPr="370E9B2A">
                    <w:rPr>
                      <w:lang w:val="en-ZA"/>
                    </w:rPr>
                    <w:t>AzureFirewallSubnet</w:t>
                  </w:r>
                </w:p>
              </w:tc>
              <w:tc>
                <w:tcPr>
                  <w:tcW w:w="1559" w:type="dxa"/>
                  <w:tcBorders>
                    <w:top w:val="single" w:sz="4" w:space="0" w:color="FFFFFF" w:themeColor="background2"/>
                    <w:bottom w:val="single" w:sz="4" w:space="0" w:color="auto"/>
                    <w:right w:val="nil"/>
                  </w:tcBorders>
                </w:tcPr>
                <w:p w14:paraId="3149D931" w14:textId="379C745E" w:rsidR="00AB0BF1" w:rsidRPr="009A7C9A" w:rsidRDefault="00AB0BF1" w:rsidP="00AB0BF1">
                  <w:pPr>
                    <w:pStyle w:val="DDTableBodyText"/>
                    <w:rPr>
                      <w:b/>
                      <w:bCs/>
                      <w:color w:val="auto"/>
                      <w:lang w:val="en-ZA"/>
                    </w:rPr>
                  </w:pPr>
                  <w:r w:rsidRPr="009A7C9A">
                    <w:rPr>
                      <w:b/>
                      <w:bCs/>
                      <w:color w:val="auto"/>
                      <w:lang w:val="en-ZA"/>
                    </w:rPr>
                    <w:t>Azure Firewall Subnet</w:t>
                  </w:r>
                </w:p>
              </w:tc>
            </w:tr>
            <w:tr w:rsidR="007B625F" w:rsidRPr="009A7C9A" w14:paraId="3C0CDE95" w14:textId="77777777" w:rsidTr="370E9B2A">
              <w:tc>
                <w:tcPr>
                  <w:tcW w:w="1696" w:type="dxa"/>
                  <w:tcBorders>
                    <w:top w:val="single" w:sz="4" w:space="0" w:color="FFFFFF" w:themeColor="background2"/>
                    <w:bottom w:val="single" w:sz="4" w:space="0" w:color="auto"/>
                  </w:tcBorders>
                </w:tcPr>
                <w:p w14:paraId="0CFD9544" w14:textId="483FE095" w:rsidR="007B625F" w:rsidRPr="00F961B0" w:rsidRDefault="00A45973" w:rsidP="00AC12B8">
                  <w:pPr>
                    <w:pStyle w:val="DDTableBodyText"/>
                  </w:pPr>
                  <w:r w:rsidRPr="00F961B0">
                    <w:t>10.20.40.64/26</w:t>
                  </w:r>
                </w:p>
              </w:tc>
              <w:tc>
                <w:tcPr>
                  <w:tcW w:w="2127" w:type="dxa"/>
                  <w:tcBorders>
                    <w:top w:val="single" w:sz="4" w:space="0" w:color="FFFFFF" w:themeColor="background2"/>
                    <w:bottom w:val="single" w:sz="4" w:space="0" w:color="auto"/>
                  </w:tcBorders>
                </w:tcPr>
                <w:p w14:paraId="77540E78" w14:textId="5B73B675" w:rsidR="007B625F" w:rsidRPr="00F961B0" w:rsidRDefault="00A45973" w:rsidP="00AC12B8">
                  <w:pPr>
                    <w:pStyle w:val="DDTableBodyText"/>
                  </w:pPr>
                  <w:r w:rsidRPr="370E9B2A">
                    <w:rPr>
                      <w:lang w:val="en-ZA"/>
                    </w:rPr>
                    <w:t>GatewaySubnet</w:t>
                  </w:r>
                </w:p>
              </w:tc>
              <w:tc>
                <w:tcPr>
                  <w:tcW w:w="1559" w:type="dxa"/>
                  <w:tcBorders>
                    <w:top w:val="single" w:sz="4" w:space="0" w:color="FFFFFF" w:themeColor="background2"/>
                    <w:bottom w:val="single" w:sz="4" w:space="0" w:color="auto"/>
                    <w:right w:val="nil"/>
                  </w:tcBorders>
                </w:tcPr>
                <w:p w14:paraId="6EBBF758" w14:textId="0DBA1EA6" w:rsidR="007B625F" w:rsidRPr="009A7C9A" w:rsidRDefault="00A45973" w:rsidP="00AC12B8">
                  <w:pPr>
                    <w:pStyle w:val="DDTableBodyText"/>
                    <w:rPr>
                      <w:b/>
                      <w:bCs/>
                      <w:color w:val="auto"/>
                      <w:lang w:val="en-ZA"/>
                    </w:rPr>
                  </w:pPr>
                  <w:r w:rsidRPr="009A7C9A">
                    <w:rPr>
                      <w:b/>
                      <w:bCs/>
                      <w:color w:val="auto"/>
                      <w:lang w:val="en-ZA"/>
                    </w:rPr>
                    <w:t>Expressroute Gateway Subnet</w:t>
                  </w:r>
                </w:p>
              </w:tc>
            </w:tr>
            <w:tr w:rsidR="007B625F" w:rsidRPr="009A7C9A" w14:paraId="03A0613A" w14:textId="77777777" w:rsidTr="370E9B2A">
              <w:tc>
                <w:tcPr>
                  <w:tcW w:w="1696" w:type="dxa"/>
                  <w:tcBorders>
                    <w:top w:val="single" w:sz="4" w:space="0" w:color="auto"/>
                    <w:bottom w:val="single" w:sz="4" w:space="0" w:color="auto"/>
                  </w:tcBorders>
                </w:tcPr>
                <w:p w14:paraId="7975CBB2" w14:textId="7B60943C" w:rsidR="007B625F" w:rsidRPr="00F961B0" w:rsidRDefault="007B625F" w:rsidP="00AC12B8">
                  <w:pPr>
                    <w:pStyle w:val="DDTableBodyText"/>
                  </w:pPr>
                  <w:r w:rsidRPr="00F961B0">
                    <w:t>10.</w:t>
                  </w:r>
                  <w:r w:rsidR="003C0A5A" w:rsidRPr="00F961B0">
                    <w:t>20.40.1</w:t>
                  </w:r>
                  <w:r w:rsidR="00714D01" w:rsidRPr="00F961B0">
                    <w:t>28</w:t>
                  </w:r>
                  <w:r w:rsidRPr="00F961B0">
                    <w:t>/2</w:t>
                  </w:r>
                  <w:r w:rsidR="003C0A5A" w:rsidRPr="00F961B0">
                    <w:t>6</w:t>
                  </w:r>
                </w:p>
              </w:tc>
              <w:tc>
                <w:tcPr>
                  <w:tcW w:w="2127" w:type="dxa"/>
                  <w:tcBorders>
                    <w:top w:val="single" w:sz="4" w:space="0" w:color="auto"/>
                    <w:bottom w:val="single" w:sz="4" w:space="0" w:color="auto"/>
                  </w:tcBorders>
                </w:tcPr>
                <w:p w14:paraId="37145264" w14:textId="0F607603" w:rsidR="007B625F" w:rsidRPr="00F961B0" w:rsidRDefault="00386508" w:rsidP="00AC12B8">
                  <w:pPr>
                    <w:pStyle w:val="DDTableBodyText"/>
                  </w:pPr>
                  <w:r w:rsidRPr="00F961B0">
                    <w:t>zanrgsntwafp-</w:t>
                  </w:r>
                  <w:r w:rsidR="003C0A5A" w:rsidRPr="00F961B0">
                    <w:t>10.20.40.</w:t>
                  </w:r>
                  <w:r w:rsidR="00714D01" w:rsidRPr="00F961B0">
                    <w:t>128</w:t>
                  </w:r>
                  <w:r w:rsidR="003C0A5A" w:rsidRPr="00F961B0">
                    <w:t>/26</w:t>
                  </w:r>
                </w:p>
              </w:tc>
              <w:tc>
                <w:tcPr>
                  <w:tcW w:w="1559" w:type="dxa"/>
                  <w:tcBorders>
                    <w:top w:val="single" w:sz="4" w:space="0" w:color="auto"/>
                    <w:bottom w:val="single" w:sz="4" w:space="0" w:color="auto"/>
                    <w:right w:val="nil"/>
                  </w:tcBorders>
                </w:tcPr>
                <w:p w14:paraId="21A9A15E" w14:textId="3073D11A" w:rsidR="007B625F" w:rsidRPr="009A7C9A" w:rsidRDefault="003C0A5A" w:rsidP="00AC12B8">
                  <w:pPr>
                    <w:pStyle w:val="DDTableBodyText"/>
                    <w:rPr>
                      <w:b/>
                      <w:bCs/>
                      <w:color w:val="auto"/>
                      <w:lang w:val="en-ZA"/>
                    </w:rPr>
                  </w:pPr>
                  <w:r w:rsidRPr="009A7C9A">
                    <w:rPr>
                      <w:b/>
                      <w:bCs/>
                      <w:color w:val="auto"/>
                      <w:lang w:val="en-ZA"/>
                    </w:rPr>
                    <w:t>Application Gateway Subnet</w:t>
                  </w:r>
                </w:p>
              </w:tc>
            </w:tr>
          </w:tbl>
          <w:p w14:paraId="77FC5D92" w14:textId="77777777" w:rsidR="007B625F" w:rsidRPr="009A7C9A" w:rsidRDefault="007B625F" w:rsidP="00AC12B8">
            <w:pPr>
              <w:pStyle w:val="DDTableBodyText"/>
              <w:rPr>
                <w:lang w:val="en-ZA"/>
              </w:rPr>
            </w:pPr>
          </w:p>
        </w:tc>
      </w:tr>
      <w:tr w:rsidR="009C21A7" w:rsidRPr="009A7C9A" w14:paraId="378DC6D4" w14:textId="77777777" w:rsidTr="00672423">
        <w:trPr>
          <w:cantSplit/>
          <w:trHeight w:val="329"/>
        </w:trPr>
        <w:tc>
          <w:tcPr>
            <w:tcW w:w="2410"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08F96C1C" w14:textId="77777777" w:rsidR="007B625F" w:rsidRPr="009A7C9A" w:rsidRDefault="007B625F" w:rsidP="00AC12B8">
            <w:pPr>
              <w:pStyle w:val="DDTableGreenHeader"/>
              <w:rPr>
                <w:color w:val="FFFFFF" w:themeColor="background1"/>
                <w:lang w:val="en-ZA"/>
              </w:rPr>
            </w:pPr>
            <w:r w:rsidRPr="009A7C9A">
              <w:rPr>
                <w:color w:val="FFFFFF" w:themeColor="background1"/>
                <w:lang w:val="en-ZA"/>
              </w:rPr>
              <w:t xml:space="preserve">DNS Servers </w:t>
            </w:r>
          </w:p>
        </w:tc>
        <w:tc>
          <w:tcPr>
            <w:tcW w:w="5670" w:type="dxa"/>
            <w:tcBorders>
              <w:top w:val="single" w:sz="4" w:space="0" w:color="auto"/>
              <w:left w:val="single" w:sz="2" w:space="0" w:color="FFFFFF" w:themeColor="background2"/>
              <w:bottom w:val="single" w:sz="4" w:space="0" w:color="auto"/>
            </w:tcBorders>
          </w:tcPr>
          <w:p w14:paraId="4F1CC5F4" w14:textId="4C323E69" w:rsidR="00C307B9" w:rsidRPr="009A7C9A" w:rsidRDefault="00C307B9" w:rsidP="00C307B9">
            <w:pPr>
              <w:pStyle w:val="DDTableBodyText"/>
              <w:rPr>
                <w:b/>
                <w:bCs/>
                <w:color w:val="auto"/>
                <w:lang w:val="en-ZA"/>
              </w:rPr>
            </w:pPr>
            <w:r w:rsidRPr="009A7C9A">
              <w:rPr>
                <w:b/>
                <w:bCs/>
                <w:color w:val="auto"/>
                <w:lang w:val="en-ZA"/>
              </w:rPr>
              <w:t>Custom:</w:t>
            </w:r>
          </w:p>
          <w:p w14:paraId="1DE30A65" w14:textId="2EAE8229" w:rsidR="00C307B9" w:rsidRPr="00D83305" w:rsidRDefault="00C307B9" w:rsidP="00C307B9">
            <w:pPr>
              <w:pStyle w:val="DDTableBodyText"/>
              <w:rPr>
                <w:color w:val="000000" w:themeColor="text1"/>
                <w:lang w:val="en-ZA"/>
              </w:rPr>
            </w:pPr>
            <w:r w:rsidRPr="00D83305">
              <w:rPr>
                <w:color w:val="000000" w:themeColor="text1"/>
                <w:lang w:val="en-ZA"/>
              </w:rPr>
              <w:t>183.0.11.36</w:t>
            </w:r>
            <w:r w:rsidR="00BB38F4">
              <w:rPr>
                <w:color w:val="000000" w:themeColor="text1"/>
                <w:lang w:val="en-ZA"/>
              </w:rPr>
              <w:t xml:space="preserve"> (Decommission </w:t>
            </w:r>
            <w:r w:rsidR="002622EC">
              <w:rPr>
                <w:color w:val="000000" w:themeColor="text1"/>
                <w:lang w:val="en-ZA"/>
              </w:rPr>
              <w:t>at later stage)</w:t>
            </w:r>
          </w:p>
          <w:p w14:paraId="2A12759F" w14:textId="77777777" w:rsidR="00C307B9" w:rsidRPr="009A7C9A" w:rsidRDefault="00C307B9" w:rsidP="00C307B9">
            <w:pPr>
              <w:pStyle w:val="DDTableBodyText"/>
              <w:rPr>
                <w:color w:val="auto"/>
                <w:lang w:val="en-ZA"/>
              </w:rPr>
            </w:pPr>
            <w:r w:rsidRPr="009A7C9A">
              <w:rPr>
                <w:color w:val="auto"/>
                <w:lang w:val="en-ZA"/>
              </w:rPr>
              <w:t>10.20.14.14</w:t>
            </w:r>
          </w:p>
          <w:p w14:paraId="21371FB1" w14:textId="77777777" w:rsidR="00C307B9" w:rsidRPr="009A7C9A" w:rsidRDefault="00C307B9" w:rsidP="00C307B9">
            <w:pPr>
              <w:pStyle w:val="DDTableBodyText"/>
              <w:rPr>
                <w:color w:val="auto"/>
                <w:lang w:val="en-ZA"/>
              </w:rPr>
            </w:pPr>
            <w:r w:rsidRPr="009A7C9A">
              <w:rPr>
                <w:color w:val="auto"/>
                <w:lang w:val="en-ZA"/>
              </w:rPr>
              <w:t>10.20.14.15</w:t>
            </w:r>
          </w:p>
          <w:p w14:paraId="61640A47" w14:textId="77777777" w:rsidR="007B625F" w:rsidRPr="009A7C9A" w:rsidRDefault="00C307B9" w:rsidP="00C307B9">
            <w:pPr>
              <w:pStyle w:val="DDTableBodyText"/>
              <w:rPr>
                <w:color w:val="auto"/>
                <w:lang w:val="en-ZA"/>
              </w:rPr>
            </w:pPr>
            <w:r w:rsidRPr="009A7C9A">
              <w:rPr>
                <w:color w:val="auto"/>
                <w:lang w:val="en-ZA"/>
              </w:rPr>
              <w:t>10.20.14.10</w:t>
            </w:r>
          </w:p>
          <w:p w14:paraId="63B5265E" w14:textId="62EFD839" w:rsidR="00C307B9" w:rsidRPr="009A7C9A" w:rsidRDefault="003A50B4" w:rsidP="00C307B9">
            <w:pPr>
              <w:pStyle w:val="DDTableBodyText"/>
              <w:rPr>
                <w:b/>
                <w:bCs/>
                <w:color w:val="auto"/>
                <w:lang w:val="en-ZA"/>
              </w:rPr>
            </w:pPr>
            <w:r w:rsidRPr="009A7C9A">
              <w:rPr>
                <w:color w:val="auto"/>
                <w:lang w:val="en-ZA"/>
              </w:rPr>
              <w:t>10.20.18.13</w:t>
            </w:r>
          </w:p>
        </w:tc>
      </w:tr>
      <w:tr w:rsidR="009C21A7" w:rsidRPr="009A7C9A" w14:paraId="6C006554" w14:textId="77777777" w:rsidTr="00672423">
        <w:trPr>
          <w:cantSplit/>
          <w:trHeight w:val="329"/>
        </w:trPr>
        <w:tc>
          <w:tcPr>
            <w:tcW w:w="2410" w:type="dxa"/>
            <w:tcBorders>
              <w:top w:val="single" w:sz="4" w:space="0" w:color="FFFFFF" w:themeColor="background2"/>
              <w:right w:val="single" w:sz="2" w:space="0" w:color="FFFFFF" w:themeColor="background2"/>
            </w:tcBorders>
            <w:shd w:val="clear" w:color="auto" w:fill="0072BC" w:themeFill="text2"/>
          </w:tcPr>
          <w:p w14:paraId="55119552" w14:textId="3392CD36" w:rsidR="007B625F" w:rsidRPr="00BB38F4" w:rsidRDefault="007B625F" w:rsidP="00AC12B8">
            <w:pPr>
              <w:pStyle w:val="DDTableGreenHeader"/>
              <w:rPr>
                <w:color w:val="FFFFFF" w:themeColor="background1"/>
                <w:lang w:val="en-ZA"/>
              </w:rPr>
            </w:pPr>
            <w:r w:rsidRPr="00BB38F4">
              <w:rPr>
                <w:color w:val="FFFFFF" w:themeColor="background1"/>
                <w:lang w:val="en-ZA"/>
              </w:rPr>
              <w:t>Tags</w:t>
            </w:r>
            <w:r w:rsidR="00BB38F4" w:rsidRPr="00BB38F4">
              <w:rPr>
                <w:color w:val="FFFFFF" w:themeColor="background1"/>
                <w:lang w:val="en-ZA"/>
              </w:rPr>
              <w:t xml:space="preserve"> </w:t>
            </w:r>
            <w:r w:rsidR="00BB38F4" w:rsidRPr="00BB38F4">
              <w:rPr>
                <w:color w:val="FFFFFF" w:themeColor="background1"/>
              </w:rPr>
              <w:t>(Added at later stage)</w:t>
            </w:r>
          </w:p>
        </w:tc>
        <w:tc>
          <w:tcPr>
            <w:tcW w:w="5670" w:type="dxa"/>
            <w:tcBorders>
              <w:top w:val="single" w:sz="4" w:space="0" w:color="auto"/>
              <w:left w:val="single" w:sz="2" w:space="0" w:color="FFFFFF" w:themeColor="background2"/>
            </w:tcBorders>
          </w:tcPr>
          <w:p w14:paraId="46585974" w14:textId="77777777" w:rsidR="003A50B4" w:rsidRPr="009A7C9A" w:rsidRDefault="003A50B4" w:rsidP="003A50B4">
            <w:pPr>
              <w:pStyle w:val="DDTableBodyText"/>
              <w:rPr>
                <w:bCs/>
                <w:lang w:val="en-ZA"/>
              </w:rPr>
            </w:pPr>
            <w:r w:rsidRPr="009A7C9A">
              <w:rPr>
                <w:b/>
                <w:lang w:val="en-ZA"/>
              </w:rPr>
              <w:t xml:space="preserve">Application: </w:t>
            </w:r>
            <w:r w:rsidRPr="009A7C9A">
              <w:rPr>
                <w:bCs/>
                <w:lang w:val="en-ZA"/>
              </w:rPr>
              <w:t>[Empty]</w:t>
            </w:r>
          </w:p>
          <w:p w14:paraId="466C9134" w14:textId="77777777" w:rsidR="003A50B4" w:rsidRPr="009A7C9A" w:rsidRDefault="003A50B4" w:rsidP="003A50B4">
            <w:pPr>
              <w:pStyle w:val="DDTableBodyText"/>
              <w:rPr>
                <w:b/>
                <w:lang w:val="en-ZA"/>
              </w:rPr>
            </w:pPr>
            <w:r w:rsidRPr="009A7C9A">
              <w:rPr>
                <w:b/>
                <w:lang w:val="en-ZA"/>
              </w:rPr>
              <w:t xml:space="preserve">Application Owner: </w:t>
            </w:r>
            <w:r w:rsidRPr="009A7C9A">
              <w:rPr>
                <w:bCs/>
                <w:lang w:val="en-ZA"/>
              </w:rPr>
              <w:t>[Empty]</w:t>
            </w:r>
          </w:p>
          <w:p w14:paraId="4E0B5E78" w14:textId="77777777" w:rsidR="003A50B4" w:rsidRPr="009A7C9A" w:rsidRDefault="003A50B4" w:rsidP="003A50B4">
            <w:pPr>
              <w:pStyle w:val="DDTableBodyText"/>
              <w:rPr>
                <w:b/>
                <w:lang w:val="en-ZA"/>
              </w:rPr>
            </w:pPr>
            <w:r w:rsidRPr="009A7C9A">
              <w:rPr>
                <w:b/>
                <w:lang w:val="en-ZA"/>
              </w:rPr>
              <w:t xml:space="preserve">Business Owner: </w:t>
            </w:r>
            <w:r w:rsidRPr="009A7C9A">
              <w:rPr>
                <w:bCs/>
                <w:lang w:val="en-ZA"/>
              </w:rPr>
              <w:t>[Empty]</w:t>
            </w:r>
          </w:p>
          <w:p w14:paraId="2533EE9F" w14:textId="77777777" w:rsidR="003A50B4" w:rsidRPr="009A7C9A" w:rsidRDefault="003A50B4" w:rsidP="003A50B4">
            <w:pPr>
              <w:pStyle w:val="DDTableBodyText"/>
              <w:rPr>
                <w:b/>
                <w:lang w:val="en-ZA"/>
              </w:rPr>
            </w:pPr>
            <w:r w:rsidRPr="009A7C9A">
              <w:rPr>
                <w:b/>
                <w:lang w:val="en-ZA"/>
              </w:rPr>
              <w:t xml:space="preserve">Business Unit: </w:t>
            </w:r>
            <w:r w:rsidRPr="009A7C9A">
              <w:rPr>
                <w:bCs/>
                <w:lang w:val="en-ZA"/>
              </w:rPr>
              <w:t>[Empty]</w:t>
            </w:r>
          </w:p>
          <w:p w14:paraId="5456191C" w14:textId="77777777" w:rsidR="003A50B4" w:rsidRPr="009A7C9A" w:rsidRDefault="003A50B4" w:rsidP="003A50B4">
            <w:pPr>
              <w:pStyle w:val="DDTableBodyText"/>
              <w:rPr>
                <w:b/>
                <w:lang w:val="en-ZA"/>
              </w:rPr>
            </w:pPr>
            <w:r w:rsidRPr="009A7C9A">
              <w:rPr>
                <w:b/>
                <w:lang w:val="en-ZA"/>
              </w:rPr>
              <w:t xml:space="preserve">Company: </w:t>
            </w:r>
            <w:r w:rsidRPr="009A7C9A">
              <w:rPr>
                <w:bCs/>
                <w:lang w:val="en-ZA"/>
              </w:rPr>
              <w:t>[Empty]</w:t>
            </w:r>
          </w:p>
          <w:p w14:paraId="060E2EBA" w14:textId="77777777" w:rsidR="003A50B4" w:rsidRPr="009A7C9A" w:rsidRDefault="003A50B4" w:rsidP="003A50B4">
            <w:pPr>
              <w:pStyle w:val="DDTableBodyText"/>
              <w:rPr>
                <w:bCs/>
                <w:lang w:val="en-ZA"/>
              </w:rPr>
            </w:pPr>
            <w:r w:rsidRPr="009A7C9A">
              <w:rPr>
                <w:b/>
                <w:lang w:val="en-ZA"/>
              </w:rPr>
              <w:t xml:space="preserve">CostCenter: </w:t>
            </w:r>
            <w:r w:rsidRPr="009A7C9A">
              <w:rPr>
                <w:bCs/>
                <w:lang w:val="en-ZA"/>
              </w:rPr>
              <w:t>Add Cost Center Tag</w:t>
            </w:r>
          </w:p>
          <w:p w14:paraId="69234A18" w14:textId="77777777" w:rsidR="003A50B4" w:rsidRPr="009A7C9A" w:rsidRDefault="003A50B4" w:rsidP="003A50B4">
            <w:pPr>
              <w:pStyle w:val="DDTableBodyText"/>
              <w:rPr>
                <w:b/>
                <w:lang w:val="en-ZA"/>
              </w:rPr>
            </w:pPr>
            <w:r w:rsidRPr="009A7C9A">
              <w:rPr>
                <w:b/>
                <w:lang w:val="en-ZA"/>
              </w:rPr>
              <w:t xml:space="preserve">Criticality: </w:t>
            </w:r>
            <w:r w:rsidRPr="009A7C9A">
              <w:rPr>
                <w:bCs/>
                <w:lang w:val="en-ZA"/>
              </w:rPr>
              <w:t>[Empty]</w:t>
            </w:r>
          </w:p>
          <w:p w14:paraId="09DE6139" w14:textId="77777777" w:rsidR="003A50B4" w:rsidRPr="009A7C9A" w:rsidRDefault="003A50B4" w:rsidP="003A50B4">
            <w:pPr>
              <w:pStyle w:val="DDTableBodyText"/>
              <w:rPr>
                <w:b/>
                <w:lang w:val="en-ZA"/>
              </w:rPr>
            </w:pPr>
            <w:r w:rsidRPr="009A7C9A">
              <w:rPr>
                <w:b/>
                <w:lang w:val="en-ZA"/>
              </w:rPr>
              <w:t xml:space="preserve">Department: </w:t>
            </w:r>
            <w:r w:rsidRPr="009A7C9A">
              <w:rPr>
                <w:bCs/>
                <w:lang w:val="en-ZA"/>
              </w:rPr>
              <w:t>[Empty]</w:t>
            </w:r>
          </w:p>
          <w:p w14:paraId="33448DC4" w14:textId="77777777" w:rsidR="003A50B4" w:rsidRPr="009A7C9A" w:rsidRDefault="003A50B4" w:rsidP="003A50B4">
            <w:pPr>
              <w:pStyle w:val="DDTableBodyText"/>
              <w:rPr>
                <w:b/>
                <w:lang w:val="en-ZA"/>
              </w:rPr>
            </w:pPr>
            <w:r w:rsidRPr="009A7C9A">
              <w:rPr>
                <w:b/>
                <w:lang w:val="en-ZA"/>
              </w:rPr>
              <w:t xml:space="preserve">Division: </w:t>
            </w:r>
            <w:r w:rsidRPr="009A7C9A">
              <w:rPr>
                <w:bCs/>
                <w:lang w:val="en-ZA"/>
              </w:rPr>
              <w:t>[Empty]</w:t>
            </w:r>
          </w:p>
          <w:p w14:paraId="7B11914E" w14:textId="67FF6BAC" w:rsidR="007B625F" w:rsidRPr="009A7C9A" w:rsidRDefault="003A50B4" w:rsidP="003A50B4">
            <w:pPr>
              <w:spacing w:line="240" w:lineRule="atLeast"/>
              <w:rPr>
                <w:bCs w:val="0"/>
                <w:spacing w:val="8"/>
                <w:kern w:val="18"/>
                <w:sz w:val="18"/>
                <w:szCs w:val="18"/>
                <w:lang w:eastAsia="en-US"/>
              </w:rPr>
            </w:pPr>
            <w:r w:rsidRPr="009A7C9A">
              <w:rPr>
                <w:b/>
                <w:lang w:val="en-ZA"/>
              </w:rPr>
              <w:t xml:space="preserve">Role: </w:t>
            </w:r>
            <w:r w:rsidRPr="009A7C9A">
              <w:rPr>
                <w:bCs w:val="0"/>
                <w:lang w:val="en-ZA"/>
              </w:rPr>
              <w:t>[Empty]</w:t>
            </w:r>
          </w:p>
        </w:tc>
      </w:tr>
    </w:tbl>
    <w:p w14:paraId="663C3B6D" w14:textId="1373B394" w:rsidR="007B625F" w:rsidRPr="009A7C9A" w:rsidRDefault="007B625F" w:rsidP="007B625F">
      <w:pPr>
        <w:pStyle w:val="Caption"/>
      </w:pPr>
      <w:bookmarkStart w:id="29" w:name="_Toc168639151"/>
      <w:bookmarkStart w:id="30" w:name="_Toc201052045"/>
      <w:bookmarkEnd w:id="27"/>
      <w:r w:rsidRPr="009A7C9A">
        <w:t xml:space="preserve">Table </w:t>
      </w:r>
      <w:r w:rsidRPr="009A7C9A">
        <w:fldChar w:fldCharType="begin"/>
      </w:r>
      <w:r w:rsidRPr="009A7C9A">
        <w:instrText>SEQ Table \* ARABIC</w:instrText>
      </w:r>
      <w:r w:rsidRPr="009A7C9A">
        <w:fldChar w:fldCharType="separate"/>
      </w:r>
      <w:r w:rsidR="00E402DB">
        <w:rPr>
          <w:noProof/>
        </w:rPr>
        <w:t>7</w:t>
      </w:r>
      <w:r w:rsidRPr="009A7C9A">
        <w:fldChar w:fldCharType="end"/>
      </w:r>
      <w:r w:rsidRPr="009A7C9A">
        <w:t>: Hub V</w:t>
      </w:r>
      <w:bookmarkEnd w:id="29"/>
      <w:r w:rsidR="00CC2585" w:rsidRPr="009A7C9A">
        <w:t>irtual Network</w:t>
      </w:r>
      <w:bookmarkEnd w:id="30"/>
    </w:p>
    <w:p w14:paraId="6C2EF8A7" w14:textId="77777777" w:rsidR="00636D67" w:rsidRPr="009A7C9A" w:rsidRDefault="00636D67" w:rsidP="0027348A">
      <w:pPr>
        <w:pStyle w:val="NTTBodyText"/>
        <w:ind w:left="0"/>
      </w:pPr>
    </w:p>
    <w:p w14:paraId="383935D9" w14:textId="17391F0C" w:rsidR="007A38BB" w:rsidRPr="009A7C9A" w:rsidRDefault="007A38BB" w:rsidP="007A38BB">
      <w:pPr>
        <w:pStyle w:val="Heading3"/>
        <w:rPr>
          <w:lang w:val="en-ZA"/>
        </w:rPr>
      </w:pPr>
      <w:r w:rsidRPr="009A7C9A">
        <w:rPr>
          <w:lang w:val="en-ZA"/>
        </w:rPr>
        <w:t>Route Tables</w:t>
      </w:r>
    </w:p>
    <w:p w14:paraId="23EECC28" w14:textId="77777777" w:rsidR="007A38BB" w:rsidRPr="009A7C9A" w:rsidRDefault="007A38BB" w:rsidP="007A38BB">
      <w:pPr>
        <w:pStyle w:val="NTTBodyText"/>
        <w:ind w:left="850"/>
        <w:rPr>
          <w:lang w:val="en-ZA"/>
        </w:rPr>
      </w:pPr>
      <w:r w:rsidRPr="009A7C9A">
        <w:rPr>
          <w:lang w:val="en-ZA"/>
        </w:rPr>
        <w:t>By default, all subnets inside the same VNet, with the exception of the GatewaySubnet, will share the same route table. Exceptions can be defined based on workload or resources needs.</w:t>
      </w:r>
    </w:p>
    <w:p w14:paraId="7166117A" w14:textId="4A2BC991" w:rsidR="007A38BB" w:rsidRDefault="00633B3C" w:rsidP="007A38BB">
      <w:pPr>
        <w:pStyle w:val="Heading4"/>
      </w:pPr>
      <w:r w:rsidRPr="009A7C9A">
        <w:t>Out-to-Firewall Route Table</w:t>
      </w:r>
    </w:p>
    <w:p w14:paraId="10C94695" w14:textId="2D48F09A" w:rsidR="00D93BEC" w:rsidRPr="00D93BEC" w:rsidRDefault="001B0379" w:rsidP="00D93BEC">
      <w:pPr>
        <w:pStyle w:val="NTTBlueNotedText2Body"/>
      </w:pPr>
      <w:r>
        <w:t>More subnet associations will be added at a later stage.</w:t>
      </w:r>
    </w:p>
    <w:tbl>
      <w:tblPr>
        <w:tblStyle w:val="TableGrid"/>
        <w:tblW w:w="8233"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410"/>
        <w:gridCol w:w="5823"/>
      </w:tblGrid>
      <w:tr w:rsidR="007A38BB" w:rsidRPr="009A7C9A" w14:paraId="78FF51E7" w14:textId="77777777" w:rsidTr="00EA2D47">
        <w:trPr>
          <w:cantSplit/>
          <w:tblHeader/>
        </w:trPr>
        <w:tc>
          <w:tcPr>
            <w:tcW w:w="2410" w:type="dxa"/>
            <w:tcBorders>
              <w:top w:val="nil"/>
              <w:bottom w:val="single" w:sz="4" w:space="0" w:color="auto"/>
              <w:right w:val="nil"/>
            </w:tcBorders>
          </w:tcPr>
          <w:p w14:paraId="73B974EC" w14:textId="77777777" w:rsidR="007A38BB" w:rsidRPr="009A7C9A" w:rsidRDefault="007A38BB" w:rsidP="00AC12B8">
            <w:pPr>
              <w:pStyle w:val="DDTableGreenHeader"/>
              <w:rPr>
                <w:color w:val="auto"/>
              </w:rPr>
            </w:pPr>
            <w:r w:rsidRPr="009A7C9A">
              <w:rPr>
                <w:color w:val="auto"/>
              </w:rPr>
              <w:t>Specification</w:t>
            </w:r>
          </w:p>
        </w:tc>
        <w:tc>
          <w:tcPr>
            <w:tcW w:w="5823" w:type="dxa"/>
            <w:tcBorders>
              <w:top w:val="nil"/>
              <w:left w:val="nil"/>
              <w:bottom w:val="single" w:sz="4" w:space="0" w:color="auto"/>
              <w:right w:val="nil"/>
            </w:tcBorders>
          </w:tcPr>
          <w:p w14:paraId="2CC76876" w14:textId="77777777" w:rsidR="007A38BB" w:rsidRPr="009A7C9A" w:rsidRDefault="007A38BB" w:rsidP="00AC12B8">
            <w:pPr>
              <w:pStyle w:val="DDTableGreenHeader"/>
              <w:rPr>
                <w:color w:val="auto"/>
              </w:rPr>
            </w:pPr>
            <w:r w:rsidRPr="009A7C9A">
              <w:rPr>
                <w:color w:val="auto"/>
              </w:rPr>
              <w:t>Description</w:t>
            </w:r>
          </w:p>
        </w:tc>
      </w:tr>
      <w:tr w:rsidR="009C21A7" w:rsidRPr="009A7C9A" w14:paraId="6030FA32" w14:textId="77777777" w:rsidTr="00EA2D47">
        <w:trPr>
          <w:cantSplit/>
          <w:trHeight w:val="405"/>
        </w:trPr>
        <w:tc>
          <w:tcPr>
            <w:tcW w:w="2410" w:type="dxa"/>
            <w:tcBorders>
              <w:top w:val="single" w:sz="4" w:space="0" w:color="auto"/>
              <w:bottom w:val="single" w:sz="4" w:space="0" w:color="FFFFFF" w:themeColor="background2"/>
              <w:right w:val="single" w:sz="2" w:space="0" w:color="FFFFFF" w:themeColor="background2"/>
            </w:tcBorders>
            <w:shd w:val="clear" w:color="auto" w:fill="0072BC" w:themeFill="text2"/>
          </w:tcPr>
          <w:p w14:paraId="75F5FF5B" w14:textId="77777777" w:rsidR="007A38BB" w:rsidRPr="009A7C9A" w:rsidRDefault="007A38BB" w:rsidP="00AC12B8">
            <w:pPr>
              <w:pStyle w:val="DDTableGreenHeader"/>
              <w:rPr>
                <w:color w:val="FFFFFF" w:themeColor="background1"/>
                <w:lang w:val="en-ZA"/>
              </w:rPr>
            </w:pPr>
            <w:r w:rsidRPr="009A7C9A">
              <w:rPr>
                <w:color w:val="FFFFFF" w:themeColor="background2"/>
                <w:lang w:val="en-ZA"/>
              </w:rPr>
              <w:t>Route Table Name</w:t>
            </w:r>
          </w:p>
        </w:tc>
        <w:tc>
          <w:tcPr>
            <w:tcW w:w="5823" w:type="dxa"/>
            <w:tcBorders>
              <w:top w:val="single" w:sz="4" w:space="0" w:color="auto"/>
              <w:left w:val="single" w:sz="2" w:space="0" w:color="FFFFFF" w:themeColor="background2"/>
              <w:bottom w:val="single" w:sz="4" w:space="0" w:color="auto"/>
            </w:tcBorders>
          </w:tcPr>
          <w:p w14:paraId="79522A62" w14:textId="1D2A562F" w:rsidR="007A38BB" w:rsidRPr="009A7C9A" w:rsidRDefault="0025111E" w:rsidP="00AC12B8">
            <w:pPr>
              <w:pStyle w:val="DDTableBodyText"/>
            </w:pPr>
            <w:r w:rsidRPr="009A7C9A">
              <w:t>zanrgfwrtp01</w:t>
            </w:r>
          </w:p>
        </w:tc>
      </w:tr>
      <w:tr w:rsidR="009C21A7" w:rsidRPr="009A7C9A" w14:paraId="487E6539" w14:textId="77777777" w:rsidTr="00EA2D47">
        <w:trPr>
          <w:cantSplit/>
          <w:trHeight w:val="411"/>
        </w:trPr>
        <w:tc>
          <w:tcPr>
            <w:tcW w:w="2410"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51FB2F19" w14:textId="77777777" w:rsidR="007A38BB" w:rsidRPr="009A7C9A" w:rsidRDefault="007A38BB" w:rsidP="00AC12B8">
            <w:pPr>
              <w:pStyle w:val="DDTableGreenHeader"/>
              <w:rPr>
                <w:color w:val="FFFFFF" w:themeColor="background1"/>
                <w:lang w:val="en-ZA"/>
              </w:rPr>
            </w:pPr>
            <w:r w:rsidRPr="009A7C9A">
              <w:rPr>
                <w:color w:val="FFFFFF" w:themeColor="background1"/>
                <w:lang w:val="en-ZA"/>
              </w:rPr>
              <w:t>Resource Group</w:t>
            </w:r>
          </w:p>
        </w:tc>
        <w:tc>
          <w:tcPr>
            <w:tcW w:w="5823" w:type="dxa"/>
            <w:tcBorders>
              <w:top w:val="single" w:sz="4" w:space="0" w:color="auto"/>
              <w:left w:val="single" w:sz="2" w:space="0" w:color="FFFFFF" w:themeColor="background2"/>
              <w:bottom w:val="single" w:sz="4" w:space="0" w:color="auto"/>
            </w:tcBorders>
          </w:tcPr>
          <w:p w14:paraId="2C4AB13E" w14:textId="5185922C" w:rsidR="007A38BB" w:rsidRPr="009A7C9A" w:rsidRDefault="0025111E" w:rsidP="00AC12B8">
            <w:pPr>
              <w:pStyle w:val="DDTableBodyText"/>
              <w:rPr>
                <w:b/>
                <w:bCs/>
                <w:color w:val="auto"/>
                <w:lang w:val="en-ZA"/>
              </w:rPr>
            </w:pPr>
            <w:r w:rsidRPr="009A7C9A">
              <w:t>zanrgrgldzp001</w:t>
            </w:r>
          </w:p>
        </w:tc>
      </w:tr>
      <w:tr w:rsidR="009C21A7" w:rsidRPr="009A7C9A" w14:paraId="3E925992" w14:textId="77777777" w:rsidTr="00EA2D47">
        <w:trPr>
          <w:cantSplit/>
          <w:trHeight w:val="417"/>
        </w:trPr>
        <w:tc>
          <w:tcPr>
            <w:tcW w:w="2410"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33FE2369" w14:textId="77777777" w:rsidR="007A38BB" w:rsidRPr="009A7C9A" w:rsidRDefault="007A38BB" w:rsidP="00AC12B8">
            <w:pPr>
              <w:pStyle w:val="DDTableGreenHeader"/>
              <w:rPr>
                <w:color w:val="FFFFFF" w:themeColor="background1"/>
                <w:lang w:val="en-ZA"/>
              </w:rPr>
            </w:pPr>
            <w:r w:rsidRPr="009A7C9A">
              <w:rPr>
                <w:color w:val="FFFFFF" w:themeColor="background1"/>
                <w:lang w:val="en-ZA"/>
              </w:rPr>
              <w:t>Region / Location</w:t>
            </w:r>
          </w:p>
        </w:tc>
        <w:tc>
          <w:tcPr>
            <w:tcW w:w="5823" w:type="dxa"/>
            <w:tcBorders>
              <w:top w:val="single" w:sz="4" w:space="0" w:color="auto"/>
              <w:left w:val="single" w:sz="2" w:space="0" w:color="FFFFFF" w:themeColor="background2"/>
              <w:bottom w:val="single" w:sz="4" w:space="0" w:color="auto"/>
            </w:tcBorders>
          </w:tcPr>
          <w:p w14:paraId="37A1359B" w14:textId="7A0E915B" w:rsidR="007A38BB" w:rsidRPr="009A7C9A" w:rsidRDefault="007A38BB" w:rsidP="00AC12B8">
            <w:pPr>
              <w:pStyle w:val="DDTableBodyText"/>
              <w:rPr>
                <w:color w:val="auto"/>
                <w:lang w:val="en-ZA"/>
              </w:rPr>
            </w:pPr>
            <w:r w:rsidRPr="009A7C9A">
              <w:t>South Africa North</w:t>
            </w:r>
          </w:p>
        </w:tc>
      </w:tr>
      <w:tr w:rsidR="009C21A7" w:rsidRPr="009A7C9A" w14:paraId="64DFBF7D" w14:textId="77777777" w:rsidTr="00EA2D47">
        <w:trPr>
          <w:cantSplit/>
          <w:trHeight w:val="267"/>
        </w:trPr>
        <w:tc>
          <w:tcPr>
            <w:tcW w:w="2410" w:type="dxa"/>
            <w:tcBorders>
              <w:top w:val="single" w:sz="2" w:space="0" w:color="FFFFFF" w:themeColor="background2"/>
              <w:bottom w:val="single" w:sz="4" w:space="0" w:color="FFFFFF" w:themeColor="background2"/>
              <w:right w:val="single" w:sz="2" w:space="0" w:color="FFFFFF" w:themeColor="background2"/>
            </w:tcBorders>
            <w:shd w:val="clear" w:color="auto" w:fill="0072BC" w:themeFill="text2"/>
          </w:tcPr>
          <w:p w14:paraId="0F82FCD9" w14:textId="38620898" w:rsidR="007A38BB" w:rsidRPr="009A7C9A" w:rsidRDefault="007A38BB" w:rsidP="00AC12B8">
            <w:pPr>
              <w:pStyle w:val="DDTableGreenHeader"/>
              <w:rPr>
                <w:color w:val="FFFFFF" w:themeColor="background1"/>
                <w:lang w:val="en-ZA"/>
              </w:rPr>
            </w:pPr>
            <w:r w:rsidRPr="009A7C9A">
              <w:rPr>
                <w:color w:val="FFFFFF" w:themeColor="background1"/>
                <w:lang w:val="en-ZA"/>
              </w:rPr>
              <w:t>VNet / Sub</w:t>
            </w:r>
            <w:r w:rsidR="00633B3C" w:rsidRPr="009A7C9A">
              <w:rPr>
                <w:color w:val="FFFFFF" w:themeColor="background1"/>
                <w:lang w:val="en-ZA"/>
              </w:rPr>
              <w:t>n</w:t>
            </w:r>
            <w:r w:rsidRPr="009A7C9A">
              <w:rPr>
                <w:color w:val="FFFFFF" w:themeColor="background1"/>
                <w:lang w:val="en-ZA"/>
              </w:rPr>
              <w:t>et Association</w:t>
            </w:r>
          </w:p>
        </w:tc>
        <w:tc>
          <w:tcPr>
            <w:tcW w:w="5823" w:type="dxa"/>
            <w:tcBorders>
              <w:top w:val="single" w:sz="4" w:space="0" w:color="auto"/>
              <w:left w:val="single" w:sz="2" w:space="0" w:color="FFFFFF" w:themeColor="background2"/>
              <w:bottom w:val="single" w:sz="4" w:space="0" w:color="auto"/>
            </w:tcBorders>
          </w:tcPr>
          <w:p w14:paraId="1A77114F" w14:textId="185EEBC2" w:rsidR="007A38BB" w:rsidRPr="009A7C9A" w:rsidRDefault="00633B3C" w:rsidP="00AC12B8">
            <w:pPr>
              <w:pStyle w:val="DDTableBodyText"/>
              <w:rPr>
                <w:color w:val="auto"/>
                <w:lang w:val="en-ZA"/>
              </w:rPr>
            </w:pPr>
            <w:r w:rsidRPr="009A7C9A">
              <w:rPr>
                <w:color w:val="auto"/>
                <w:lang w:val="en-ZA"/>
              </w:rPr>
              <w:t>zanrgsntwafp-10.20.40.1</w:t>
            </w:r>
            <w:r w:rsidR="00427E0F">
              <w:rPr>
                <w:color w:val="auto"/>
                <w:lang w:val="en-ZA"/>
              </w:rPr>
              <w:t>28</w:t>
            </w:r>
            <w:r w:rsidRPr="009A7C9A">
              <w:rPr>
                <w:color w:val="auto"/>
                <w:lang w:val="en-ZA"/>
              </w:rPr>
              <w:t>/26</w:t>
            </w:r>
          </w:p>
        </w:tc>
      </w:tr>
      <w:tr w:rsidR="009C21A7" w:rsidRPr="009A7C9A" w14:paraId="71235B43" w14:textId="77777777" w:rsidTr="00EA2D47">
        <w:trPr>
          <w:cantSplit/>
          <w:trHeight w:val="329"/>
        </w:trPr>
        <w:tc>
          <w:tcPr>
            <w:tcW w:w="2410"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76C21CA9" w14:textId="77777777" w:rsidR="007A38BB" w:rsidRPr="009A7C9A" w:rsidRDefault="007A38BB" w:rsidP="00AC12B8">
            <w:pPr>
              <w:pStyle w:val="DDTableGreenHeader"/>
              <w:rPr>
                <w:color w:val="FFFFFF" w:themeColor="background1"/>
                <w:lang w:val="en-ZA"/>
              </w:rPr>
            </w:pPr>
            <w:r w:rsidRPr="009A7C9A">
              <w:rPr>
                <w:color w:val="FFFFFF" w:themeColor="background1"/>
                <w:lang w:val="en-ZA"/>
              </w:rPr>
              <w:t>Routes</w:t>
            </w:r>
          </w:p>
        </w:tc>
        <w:tc>
          <w:tcPr>
            <w:tcW w:w="5823" w:type="dxa"/>
            <w:tcBorders>
              <w:top w:val="single" w:sz="4" w:space="0" w:color="auto"/>
              <w:left w:val="single" w:sz="2" w:space="0" w:color="FFFFFF" w:themeColor="background2"/>
              <w:bottom w:val="single" w:sz="4" w:space="0" w:color="auto"/>
            </w:tcBorders>
          </w:tcPr>
          <w:tbl>
            <w:tblPr>
              <w:tblStyle w:val="TableGrid"/>
              <w:tblW w:w="5939" w:type="dxa"/>
              <w:tblLayout w:type="fixed"/>
              <w:tblLook w:val="04A0" w:firstRow="1" w:lastRow="0" w:firstColumn="1" w:lastColumn="0" w:noHBand="0" w:noVBand="1"/>
            </w:tblPr>
            <w:tblGrid>
              <w:gridCol w:w="2055"/>
              <w:gridCol w:w="1097"/>
              <w:gridCol w:w="1276"/>
              <w:gridCol w:w="1511"/>
            </w:tblGrid>
            <w:tr w:rsidR="007A38BB" w:rsidRPr="009A7C9A" w14:paraId="2EE0CCC9" w14:textId="77777777" w:rsidTr="00AC12B8">
              <w:tc>
                <w:tcPr>
                  <w:tcW w:w="2055" w:type="dxa"/>
                  <w:tcBorders>
                    <w:bottom w:val="single" w:sz="4" w:space="0" w:color="FFFFFF" w:themeColor="background2"/>
                    <w:right w:val="single" w:sz="4" w:space="0" w:color="FFFFFF" w:themeColor="background2"/>
                  </w:tcBorders>
                  <w:shd w:val="clear" w:color="auto" w:fill="00385E" w:themeFill="text2" w:themeFillShade="80"/>
                </w:tcPr>
                <w:p w14:paraId="0FD28213" w14:textId="77777777" w:rsidR="007A38BB" w:rsidRPr="009A7C9A" w:rsidRDefault="007A38BB" w:rsidP="00AC12B8">
                  <w:pPr>
                    <w:pStyle w:val="DDTableBodyText"/>
                    <w:rPr>
                      <w:b/>
                      <w:bCs/>
                      <w:color w:val="FFFFFF" w:themeColor="background1"/>
                      <w:lang w:val="en-ZA"/>
                    </w:rPr>
                  </w:pPr>
                  <w:r w:rsidRPr="009A7C9A">
                    <w:rPr>
                      <w:b/>
                      <w:bCs/>
                      <w:color w:val="FFFFFF" w:themeColor="background1"/>
                    </w:rPr>
                    <w:t>Route Name</w:t>
                  </w:r>
                </w:p>
              </w:tc>
              <w:tc>
                <w:tcPr>
                  <w:tcW w:w="1097" w:type="dxa"/>
                  <w:tcBorders>
                    <w:left w:val="single" w:sz="4" w:space="0" w:color="FFFFFF" w:themeColor="background2"/>
                    <w:bottom w:val="single" w:sz="4" w:space="0" w:color="FFFFFF" w:themeColor="background2"/>
                    <w:right w:val="single" w:sz="4" w:space="0" w:color="FFFFFF" w:themeColor="background2"/>
                  </w:tcBorders>
                  <w:shd w:val="clear" w:color="auto" w:fill="00385E" w:themeFill="text2" w:themeFillShade="80"/>
                </w:tcPr>
                <w:p w14:paraId="19D4BDFD" w14:textId="77777777" w:rsidR="007A38BB" w:rsidRPr="009A7C9A" w:rsidRDefault="007A38BB" w:rsidP="00AC12B8">
                  <w:pPr>
                    <w:pStyle w:val="DDTableBodyText"/>
                    <w:rPr>
                      <w:b/>
                      <w:bCs/>
                      <w:color w:val="FFFFFF" w:themeColor="background1"/>
                      <w:lang w:val="en-ZA"/>
                    </w:rPr>
                  </w:pPr>
                  <w:r w:rsidRPr="009A7C9A">
                    <w:rPr>
                      <w:b/>
                      <w:bCs/>
                      <w:color w:val="FFFFFF" w:themeColor="background1"/>
                    </w:rPr>
                    <w:t>Address Prefix</w:t>
                  </w:r>
                </w:p>
              </w:tc>
              <w:tc>
                <w:tcPr>
                  <w:tcW w:w="1276" w:type="dxa"/>
                  <w:tcBorders>
                    <w:left w:val="single" w:sz="4" w:space="0" w:color="FFFFFF" w:themeColor="background2"/>
                    <w:bottom w:val="single" w:sz="4" w:space="0" w:color="FFFFFF" w:themeColor="background2"/>
                    <w:right w:val="single" w:sz="4" w:space="0" w:color="FFFFFF" w:themeColor="background2"/>
                  </w:tcBorders>
                  <w:shd w:val="clear" w:color="auto" w:fill="00385E" w:themeFill="text2" w:themeFillShade="80"/>
                </w:tcPr>
                <w:p w14:paraId="11895766" w14:textId="77777777" w:rsidR="007A38BB" w:rsidRPr="009A7C9A" w:rsidRDefault="007A38BB" w:rsidP="00AC12B8">
                  <w:pPr>
                    <w:pStyle w:val="DDTableBodyText"/>
                    <w:rPr>
                      <w:b/>
                      <w:bCs/>
                      <w:color w:val="FFFFFF" w:themeColor="background1"/>
                      <w:lang w:val="en-ZA"/>
                    </w:rPr>
                  </w:pPr>
                  <w:r w:rsidRPr="009A7C9A">
                    <w:rPr>
                      <w:b/>
                      <w:bCs/>
                      <w:color w:val="FFFFFF" w:themeColor="background1"/>
                    </w:rPr>
                    <w:t>Next Hop Type</w:t>
                  </w:r>
                </w:p>
              </w:tc>
              <w:tc>
                <w:tcPr>
                  <w:tcW w:w="1511" w:type="dxa"/>
                  <w:tcBorders>
                    <w:left w:val="single" w:sz="4" w:space="0" w:color="FFFFFF" w:themeColor="background2"/>
                    <w:bottom w:val="single" w:sz="4" w:space="0" w:color="FFFFFF" w:themeColor="background2"/>
                  </w:tcBorders>
                  <w:shd w:val="clear" w:color="auto" w:fill="00385E" w:themeFill="text2" w:themeFillShade="80"/>
                </w:tcPr>
                <w:p w14:paraId="5CEA9847" w14:textId="77777777" w:rsidR="007A38BB" w:rsidRPr="009A7C9A" w:rsidRDefault="007A38BB" w:rsidP="00AC12B8">
                  <w:pPr>
                    <w:pStyle w:val="DDTableBodyText"/>
                    <w:rPr>
                      <w:b/>
                      <w:bCs/>
                      <w:color w:val="FFFFFF" w:themeColor="background1"/>
                    </w:rPr>
                  </w:pPr>
                  <w:r w:rsidRPr="009A7C9A">
                    <w:rPr>
                      <w:b/>
                      <w:bCs/>
                      <w:color w:val="FFFFFF" w:themeColor="background1"/>
                    </w:rPr>
                    <w:t>Next Hop Address</w:t>
                  </w:r>
                </w:p>
              </w:tc>
            </w:tr>
            <w:tr w:rsidR="007A38BB" w:rsidRPr="009A7C9A" w14:paraId="5FF3B9F5" w14:textId="77777777" w:rsidTr="00AC12B8">
              <w:trPr>
                <w:trHeight w:val="870"/>
              </w:trPr>
              <w:tc>
                <w:tcPr>
                  <w:tcW w:w="2055" w:type="dxa"/>
                  <w:tcBorders>
                    <w:top w:val="single" w:sz="4" w:space="0" w:color="FFFFFF" w:themeColor="background2"/>
                    <w:bottom w:val="single" w:sz="4" w:space="0" w:color="FFFFFF" w:themeColor="background2"/>
                  </w:tcBorders>
                </w:tcPr>
                <w:p w14:paraId="53379349" w14:textId="2164A739" w:rsidR="007A38BB" w:rsidRPr="009A7C9A" w:rsidRDefault="00E91BB3" w:rsidP="00AC12B8">
                  <w:pPr>
                    <w:pStyle w:val="DDTableBodyText"/>
                    <w:rPr>
                      <w:b/>
                      <w:bCs/>
                      <w:color w:val="auto"/>
                      <w:lang w:val="en-ZA"/>
                    </w:rPr>
                  </w:pPr>
                  <w:r w:rsidRPr="009A7C9A">
                    <w:rPr>
                      <w:b/>
                      <w:bCs/>
                      <w:color w:val="auto"/>
                      <w:lang w:val="en-ZA"/>
                    </w:rPr>
                    <w:t>Out-to-Firewall</w:t>
                  </w:r>
                </w:p>
                <w:p w14:paraId="161A266C" w14:textId="77777777" w:rsidR="007A38BB" w:rsidRPr="009A7C9A" w:rsidRDefault="007A38BB" w:rsidP="00AC12B8">
                  <w:pPr>
                    <w:pStyle w:val="DDTableBodyText"/>
                    <w:rPr>
                      <w:b/>
                      <w:bCs/>
                      <w:color w:val="auto"/>
                      <w:lang w:val="en-ZA"/>
                    </w:rPr>
                  </w:pPr>
                </w:p>
              </w:tc>
              <w:tc>
                <w:tcPr>
                  <w:tcW w:w="1097" w:type="dxa"/>
                  <w:tcBorders>
                    <w:top w:val="single" w:sz="4" w:space="0" w:color="FFFFFF" w:themeColor="background2"/>
                    <w:bottom w:val="single" w:sz="4" w:space="0" w:color="FFFFFF" w:themeColor="background2"/>
                  </w:tcBorders>
                </w:tcPr>
                <w:p w14:paraId="0440C671" w14:textId="77777777" w:rsidR="007A38BB" w:rsidRPr="009A7C9A" w:rsidRDefault="007A38BB" w:rsidP="00AC12B8">
                  <w:pPr>
                    <w:pStyle w:val="DDTableBodyText"/>
                  </w:pPr>
                  <w:r w:rsidRPr="009A7C9A">
                    <w:rPr>
                      <w:b/>
                      <w:bCs/>
                      <w:color w:val="auto"/>
                    </w:rPr>
                    <w:t>0.0.0.0/0</w:t>
                  </w:r>
                </w:p>
              </w:tc>
              <w:tc>
                <w:tcPr>
                  <w:tcW w:w="1276" w:type="dxa"/>
                  <w:tcBorders>
                    <w:top w:val="single" w:sz="4" w:space="0" w:color="FFFFFF" w:themeColor="background2"/>
                    <w:bottom w:val="single" w:sz="4" w:space="0" w:color="FFFFFF" w:themeColor="background2"/>
                  </w:tcBorders>
                </w:tcPr>
                <w:p w14:paraId="4409A249" w14:textId="77777777" w:rsidR="007A38BB" w:rsidRPr="009A7C9A" w:rsidRDefault="007A38BB" w:rsidP="00AC12B8">
                  <w:pPr>
                    <w:pStyle w:val="DDTableBodyText"/>
                    <w:rPr>
                      <w:b/>
                      <w:bCs/>
                      <w:color w:val="auto"/>
                      <w:lang w:val="en-ZA"/>
                    </w:rPr>
                  </w:pPr>
                  <w:r w:rsidRPr="009A7C9A">
                    <w:rPr>
                      <w:b/>
                      <w:bCs/>
                      <w:color w:val="auto"/>
                      <w:lang w:val="en-ZA"/>
                    </w:rPr>
                    <w:t>Virtual Appliance</w:t>
                  </w:r>
                </w:p>
              </w:tc>
              <w:tc>
                <w:tcPr>
                  <w:tcW w:w="1511" w:type="dxa"/>
                  <w:tcBorders>
                    <w:top w:val="single" w:sz="4" w:space="0" w:color="FFFFFF" w:themeColor="background2"/>
                    <w:bottom w:val="single" w:sz="4" w:space="0" w:color="FFFFFF" w:themeColor="background2"/>
                  </w:tcBorders>
                </w:tcPr>
                <w:p w14:paraId="40A39E11" w14:textId="0F0C1B03" w:rsidR="007A38BB" w:rsidRPr="009A7C9A" w:rsidRDefault="00F576AF" w:rsidP="00AC12B8">
                  <w:pPr>
                    <w:pStyle w:val="DDTableBodyText"/>
                    <w:rPr>
                      <w:b/>
                      <w:bCs/>
                      <w:color w:val="auto"/>
                      <w:lang w:val="en-ZA"/>
                    </w:rPr>
                  </w:pPr>
                  <w:r w:rsidRPr="001163BD">
                    <w:t>10.20.40.</w:t>
                  </w:r>
                  <w:r>
                    <w:t>5</w:t>
                  </w:r>
                </w:p>
              </w:tc>
            </w:tr>
            <w:tr w:rsidR="007A38BB" w:rsidRPr="009A7C9A" w14:paraId="4255C841" w14:textId="77777777" w:rsidTr="00AC12B8">
              <w:trPr>
                <w:trHeight w:val="300"/>
              </w:trPr>
              <w:tc>
                <w:tcPr>
                  <w:tcW w:w="2055" w:type="dxa"/>
                  <w:tcBorders>
                    <w:top w:val="single" w:sz="4" w:space="0" w:color="FFFFFF" w:themeColor="background2"/>
                  </w:tcBorders>
                </w:tcPr>
                <w:p w14:paraId="2431C64B" w14:textId="77777777" w:rsidR="007A38BB" w:rsidRPr="009A7C9A" w:rsidRDefault="007A38BB" w:rsidP="00AC12B8">
                  <w:pPr>
                    <w:pStyle w:val="DDTableBodyText"/>
                    <w:rPr>
                      <w:b/>
                      <w:bCs/>
                      <w:color w:val="auto"/>
                      <w:lang w:val="en-ZA"/>
                    </w:rPr>
                  </w:pPr>
                </w:p>
              </w:tc>
              <w:tc>
                <w:tcPr>
                  <w:tcW w:w="1097" w:type="dxa"/>
                  <w:tcBorders>
                    <w:top w:val="single" w:sz="4" w:space="0" w:color="FFFFFF" w:themeColor="background2"/>
                  </w:tcBorders>
                </w:tcPr>
                <w:p w14:paraId="2491005E" w14:textId="77777777" w:rsidR="007A38BB" w:rsidRPr="009A7C9A" w:rsidRDefault="007A38BB" w:rsidP="00AC12B8">
                  <w:pPr>
                    <w:pStyle w:val="DDTableBodyText"/>
                    <w:rPr>
                      <w:b/>
                      <w:bCs/>
                      <w:color w:val="FF0000"/>
                      <w:lang w:val="en-ZA"/>
                    </w:rPr>
                  </w:pPr>
                </w:p>
              </w:tc>
              <w:tc>
                <w:tcPr>
                  <w:tcW w:w="1276" w:type="dxa"/>
                  <w:tcBorders>
                    <w:top w:val="single" w:sz="4" w:space="0" w:color="FFFFFF" w:themeColor="background2"/>
                  </w:tcBorders>
                </w:tcPr>
                <w:p w14:paraId="69C7D6CF" w14:textId="77777777" w:rsidR="007A38BB" w:rsidRPr="009A7C9A" w:rsidRDefault="007A38BB" w:rsidP="00AC12B8">
                  <w:pPr>
                    <w:pStyle w:val="DDTableBodyText"/>
                    <w:rPr>
                      <w:b/>
                      <w:bCs/>
                      <w:color w:val="auto"/>
                      <w:lang w:val="en-ZA"/>
                    </w:rPr>
                  </w:pPr>
                </w:p>
              </w:tc>
              <w:tc>
                <w:tcPr>
                  <w:tcW w:w="1511" w:type="dxa"/>
                  <w:tcBorders>
                    <w:top w:val="single" w:sz="4" w:space="0" w:color="FFFFFF" w:themeColor="background2"/>
                  </w:tcBorders>
                </w:tcPr>
                <w:p w14:paraId="3288BA09" w14:textId="77777777" w:rsidR="007A38BB" w:rsidRPr="009A7C9A" w:rsidRDefault="007A38BB" w:rsidP="00AC12B8">
                  <w:pPr>
                    <w:pStyle w:val="DDTableBodyText"/>
                    <w:rPr>
                      <w:b/>
                      <w:bCs/>
                      <w:color w:val="auto"/>
                      <w:lang w:val="en-ZA"/>
                    </w:rPr>
                  </w:pPr>
                </w:p>
              </w:tc>
            </w:tr>
          </w:tbl>
          <w:p w14:paraId="6FF04F69" w14:textId="77777777" w:rsidR="007A38BB" w:rsidRPr="009A7C9A" w:rsidRDefault="007A38BB" w:rsidP="00AC12B8">
            <w:pPr>
              <w:pStyle w:val="DDTableBodyText"/>
              <w:rPr>
                <w:b/>
                <w:bCs/>
                <w:color w:val="auto"/>
                <w:lang w:val="en-ZA"/>
              </w:rPr>
            </w:pPr>
          </w:p>
        </w:tc>
      </w:tr>
      <w:tr w:rsidR="009C21A7" w:rsidRPr="009A7C9A" w14:paraId="279C43D6" w14:textId="77777777" w:rsidTr="00EA2D47">
        <w:trPr>
          <w:cantSplit/>
          <w:trHeight w:val="329"/>
        </w:trPr>
        <w:tc>
          <w:tcPr>
            <w:tcW w:w="2410" w:type="dxa"/>
            <w:tcBorders>
              <w:top w:val="single" w:sz="2" w:space="0" w:color="FFFFFF" w:themeColor="background2"/>
              <w:bottom w:val="single" w:sz="4" w:space="0" w:color="auto"/>
              <w:right w:val="single" w:sz="2" w:space="0" w:color="FFFFFF" w:themeColor="background2"/>
            </w:tcBorders>
            <w:shd w:val="clear" w:color="auto" w:fill="0072BC" w:themeFill="text2"/>
          </w:tcPr>
          <w:p w14:paraId="74711DBC" w14:textId="77777777" w:rsidR="007A38BB" w:rsidRPr="009A7C9A" w:rsidRDefault="007A38BB" w:rsidP="00AC12B8">
            <w:pPr>
              <w:pStyle w:val="DDTableGreenHeader"/>
              <w:rPr>
                <w:color w:val="FFFFFF" w:themeColor="background1"/>
                <w:lang w:val="en-ZA"/>
              </w:rPr>
            </w:pPr>
            <w:r w:rsidRPr="009A7C9A">
              <w:rPr>
                <w:color w:val="FFFFFF" w:themeColor="background1"/>
                <w:lang w:val="en-ZA"/>
              </w:rPr>
              <w:t>Virtual network gateway route propagation</w:t>
            </w:r>
          </w:p>
        </w:tc>
        <w:tc>
          <w:tcPr>
            <w:tcW w:w="5823" w:type="dxa"/>
            <w:tcBorders>
              <w:top w:val="single" w:sz="4" w:space="0" w:color="auto"/>
              <w:left w:val="single" w:sz="2" w:space="0" w:color="FFFFFF" w:themeColor="background2"/>
              <w:bottom w:val="single" w:sz="4" w:space="0" w:color="auto"/>
            </w:tcBorders>
          </w:tcPr>
          <w:p w14:paraId="328EB400" w14:textId="77777777" w:rsidR="007A38BB" w:rsidRPr="009A7C9A" w:rsidRDefault="007A38BB" w:rsidP="00AC12B8">
            <w:pPr>
              <w:pStyle w:val="DDTableBodyText"/>
              <w:keepNext/>
              <w:rPr>
                <w:b/>
                <w:bCs/>
                <w:color w:val="auto"/>
                <w:lang w:val="en-ZA"/>
              </w:rPr>
            </w:pPr>
            <w:r w:rsidRPr="009A7C9A">
              <w:rPr>
                <w:b/>
                <w:bCs/>
                <w:color w:val="auto"/>
                <w:lang w:val="en-ZA"/>
              </w:rPr>
              <w:t>Yes</w:t>
            </w:r>
          </w:p>
        </w:tc>
      </w:tr>
    </w:tbl>
    <w:p w14:paraId="30611094" w14:textId="19BEB6F1" w:rsidR="00636D67" w:rsidRDefault="007A38BB" w:rsidP="00C114B3">
      <w:pPr>
        <w:pStyle w:val="Caption"/>
      </w:pPr>
      <w:bookmarkStart w:id="31" w:name="_Toc168639163"/>
      <w:bookmarkStart w:id="32" w:name="_Toc201052046"/>
      <w:r w:rsidRPr="009A7C9A">
        <w:t xml:space="preserve">Table </w:t>
      </w:r>
      <w:r w:rsidRPr="009A7C9A">
        <w:fldChar w:fldCharType="begin"/>
      </w:r>
      <w:r w:rsidRPr="009A7C9A">
        <w:instrText>SEQ Table \* ARABIC</w:instrText>
      </w:r>
      <w:r w:rsidRPr="009A7C9A">
        <w:fldChar w:fldCharType="separate"/>
      </w:r>
      <w:r w:rsidR="00E402DB">
        <w:rPr>
          <w:noProof/>
        </w:rPr>
        <w:t>8</w:t>
      </w:r>
      <w:r w:rsidRPr="009A7C9A">
        <w:fldChar w:fldCharType="end"/>
      </w:r>
      <w:r w:rsidRPr="009A7C9A">
        <w:t xml:space="preserve">: </w:t>
      </w:r>
      <w:bookmarkEnd w:id="31"/>
      <w:r w:rsidR="002971C1" w:rsidRPr="009A7C9A">
        <w:t>Route Table - zanrgfwrtp01 – Out-to-Firewall</w:t>
      </w:r>
      <w:bookmarkEnd w:id="32"/>
      <w:r w:rsidR="002971C1" w:rsidRPr="009A7C9A">
        <w:t xml:space="preserve"> </w:t>
      </w:r>
    </w:p>
    <w:p w14:paraId="377C17FF" w14:textId="77777777" w:rsidR="00427E0F" w:rsidRDefault="00427E0F" w:rsidP="00427E0F">
      <w:pPr>
        <w:pStyle w:val="NTTBodyText"/>
        <w:rPr>
          <w:lang w:eastAsia="en-GB"/>
        </w:rPr>
      </w:pPr>
    </w:p>
    <w:p w14:paraId="6B75FD4E" w14:textId="5768B627" w:rsidR="006A7A97" w:rsidRDefault="00880367" w:rsidP="00880367">
      <w:pPr>
        <w:pStyle w:val="Heading3"/>
        <w:rPr>
          <w:lang w:eastAsia="en-GB"/>
        </w:rPr>
      </w:pPr>
      <w:r>
        <w:t>IP Groups</w:t>
      </w:r>
    </w:p>
    <w:p w14:paraId="34763C36" w14:textId="3A93C659" w:rsidR="00880367" w:rsidRDefault="00880367" w:rsidP="00880367">
      <w:pPr>
        <w:pStyle w:val="NTTBodyText"/>
      </w:pPr>
      <w:r>
        <w:t>This section outlines the IP groups recreated as part of this deployment:</w:t>
      </w:r>
    </w:p>
    <w:p w14:paraId="395FF3DA" w14:textId="08FA2C0A" w:rsidR="002B5FC4" w:rsidRDefault="002B5FC4" w:rsidP="00880367">
      <w:pPr>
        <w:pStyle w:val="Heading4"/>
      </w:pPr>
      <w:r>
        <w:t>AzureServiceBus</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5387"/>
      </w:tblGrid>
      <w:tr w:rsidR="002B5FC4" w:rsidRPr="009A7C9A" w14:paraId="7C19F114" w14:textId="77777777">
        <w:trPr>
          <w:cantSplit/>
          <w:trHeight w:val="405"/>
        </w:trPr>
        <w:tc>
          <w:tcPr>
            <w:tcW w:w="2693" w:type="dxa"/>
            <w:tcBorders>
              <w:top w:val="single" w:sz="4" w:space="0" w:color="auto"/>
              <w:bottom w:val="single" w:sz="4" w:space="0" w:color="FFFFFF" w:themeColor="background1"/>
              <w:right w:val="single" w:sz="4" w:space="0" w:color="FFFFFF" w:themeColor="background2"/>
            </w:tcBorders>
            <w:shd w:val="clear" w:color="auto" w:fill="0072BC" w:themeFill="text2"/>
          </w:tcPr>
          <w:p w14:paraId="7B1DE771" w14:textId="77777777" w:rsidR="002B5FC4" w:rsidRPr="00AC3C9B" w:rsidRDefault="002B5FC4" w:rsidP="009D5C2D">
            <w:pPr>
              <w:pStyle w:val="DDTableBodyText"/>
              <w:rPr>
                <w:b/>
                <w:bCs/>
                <w:lang w:val="en-ZA"/>
              </w:rPr>
            </w:pPr>
            <w:r w:rsidRPr="00AC3C9B">
              <w:rPr>
                <w:b/>
                <w:bCs/>
                <w:color w:val="FFFFFF" w:themeColor="background1"/>
                <w:lang w:val="en-ZA"/>
              </w:rPr>
              <w:t>Name</w:t>
            </w:r>
          </w:p>
        </w:tc>
        <w:tc>
          <w:tcPr>
            <w:tcW w:w="5387" w:type="dxa"/>
            <w:tcBorders>
              <w:top w:val="single" w:sz="4" w:space="0" w:color="auto"/>
              <w:left w:val="single" w:sz="4" w:space="0" w:color="FFFFFF" w:themeColor="background2"/>
              <w:bottom w:val="single" w:sz="4" w:space="0" w:color="auto"/>
            </w:tcBorders>
          </w:tcPr>
          <w:p w14:paraId="4544D130" w14:textId="7425870C" w:rsidR="002B5FC4" w:rsidRPr="009D5C2D" w:rsidRDefault="009D5C2D" w:rsidP="009D5C2D">
            <w:pPr>
              <w:pStyle w:val="DDTableBodyText"/>
              <w:rPr>
                <w:lang w:val="en-ZA"/>
              </w:rPr>
            </w:pPr>
            <w:r w:rsidRPr="009D5C2D">
              <w:rPr>
                <w:lang w:val="en-ZA"/>
              </w:rPr>
              <w:t>AzureServiceBus</w:t>
            </w:r>
          </w:p>
        </w:tc>
      </w:tr>
      <w:tr w:rsidR="002B5FC4" w:rsidRPr="009A7C9A" w14:paraId="46933943" w14:textId="77777777">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0A4299E2" w14:textId="77777777" w:rsidR="002B5FC4" w:rsidRPr="009A7C9A" w:rsidRDefault="002B5FC4">
            <w:pPr>
              <w:pStyle w:val="DDTableGreenHeader"/>
              <w:rPr>
                <w:color w:val="FFFFFF" w:themeColor="background1"/>
                <w:lang w:val="en-ZA"/>
              </w:rPr>
            </w:pPr>
            <w:r w:rsidRPr="009A7C9A">
              <w:rPr>
                <w:color w:val="FFFFFF" w:themeColor="background1"/>
                <w:lang w:val="en-ZA"/>
              </w:rPr>
              <w:t>Subscription</w:t>
            </w:r>
          </w:p>
        </w:tc>
        <w:tc>
          <w:tcPr>
            <w:tcW w:w="5387" w:type="dxa"/>
            <w:tcBorders>
              <w:top w:val="single" w:sz="4" w:space="0" w:color="auto"/>
              <w:left w:val="single" w:sz="4" w:space="0" w:color="FFFFFF" w:themeColor="background2"/>
              <w:bottom w:val="single" w:sz="4" w:space="0" w:color="auto"/>
            </w:tcBorders>
          </w:tcPr>
          <w:p w14:paraId="38163244" w14:textId="77777777" w:rsidR="002B5FC4" w:rsidRPr="009A7C9A" w:rsidRDefault="002B5FC4">
            <w:pPr>
              <w:pStyle w:val="DDTableBodyText"/>
            </w:pPr>
            <w:r w:rsidRPr="009A7C9A">
              <w:t>MCA PROD</w:t>
            </w:r>
          </w:p>
        </w:tc>
      </w:tr>
      <w:tr w:rsidR="002B5FC4" w:rsidRPr="009A7C9A" w14:paraId="5A729717" w14:textId="77777777">
        <w:trPr>
          <w:cantSplit/>
          <w:trHeight w:val="411"/>
        </w:trPr>
        <w:tc>
          <w:tcPr>
            <w:tcW w:w="2693"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1908A206" w14:textId="77777777" w:rsidR="002B5FC4" w:rsidRPr="009A7C9A" w:rsidRDefault="002B5FC4">
            <w:pPr>
              <w:pStyle w:val="DDTableGreenHeader"/>
              <w:rPr>
                <w:color w:val="FFFFFF" w:themeColor="background1"/>
                <w:lang w:val="en-ZA"/>
              </w:rPr>
            </w:pPr>
            <w:r w:rsidRPr="009A7C9A">
              <w:rPr>
                <w:color w:val="FFFFFF" w:themeColor="background1"/>
                <w:lang w:val="en-ZA"/>
              </w:rPr>
              <w:t>Resource Group</w:t>
            </w:r>
          </w:p>
        </w:tc>
        <w:tc>
          <w:tcPr>
            <w:tcW w:w="5387" w:type="dxa"/>
            <w:tcBorders>
              <w:top w:val="single" w:sz="4" w:space="0" w:color="auto"/>
              <w:left w:val="single" w:sz="4" w:space="0" w:color="FFFFFF" w:themeColor="background2"/>
              <w:bottom w:val="single" w:sz="4" w:space="0" w:color="auto"/>
            </w:tcBorders>
          </w:tcPr>
          <w:p w14:paraId="7B3C7C1E" w14:textId="77777777" w:rsidR="002B5FC4" w:rsidRPr="009A7C9A" w:rsidRDefault="002B5FC4">
            <w:pPr>
              <w:pStyle w:val="DDTableBodyText"/>
              <w:rPr>
                <w:b/>
                <w:bCs/>
                <w:color w:val="auto"/>
                <w:lang w:val="en-ZA"/>
              </w:rPr>
            </w:pPr>
            <w:r w:rsidRPr="009A7C9A">
              <w:rPr>
                <w:lang w:val="en-ZA"/>
              </w:rPr>
              <w:t>zanrgrgldzp001</w:t>
            </w:r>
          </w:p>
        </w:tc>
      </w:tr>
      <w:tr w:rsidR="002B5FC4" w:rsidRPr="009A7C9A" w14:paraId="737CCD97"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791B217F" w14:textId="77777777" w:rsidR="002B5FC4" w:rsidRPr="009A7C9A" w:rsidRDefault="002B5FC4">
            <w:pPr>
              <w:pStyle w:val="DDTableGreenHeader"/>
              <w:rPr>
                <w:color w:val="FFFFFF" w:themeColor="background1"/>
                <w:lang w:val="en-ZA"/>
              </w:rPr>
            </w:pPr>
            <w:r w:rsidRPr="009A7C9A">
              <w:rPr>
                <w:color w:val="FFFFFF" w:themeColor="background1"/>
                <w:lang w:val="en-ZA"/>
              </w:rPr>
              <w:t>Region</w:t>
            </w:r>
          </w:p>
        </w:tc>
        <w:tc>
          <w:tcPr>
            <w:tcW w:w="5387" w:type="dxa"/>
            <w:tcBorders>
              <w:top w:val="single" w:sz="4" w:space="0" w:color="auto"/>
              <w:left w:val="single" w:sz="2" w:space="0" w:color="FFFFFF" w:themeColor="background2"/>
              <w:bottom w:val="single" w:sz="4" w:space="0" w:color="auto"/>
            </w:tcBorders>
          </w:tcPr>
          <w:p w14:paraId="20E104AB" w14:textId="77777777" w:rsidR="002B5FC4" w:rsidRPr="009A7C9A" w:rsidRDefault="002B5FC4">
            <w:pPr>
              <w:pStyle w:val="DDTableBodyText"/>
              <w:keepNext/>
              <w:rPr>
                <w:color w:val="auto"/>
                <w:lang w:val="en-ZA"/>
              </w:rPr>
            </w:pPr>
            <w:r w:rsidRPr="009A7C9A">
              <w:t>South Africa North</w:t>
            </w:r>
          </w:p>
        </w:tc>
      </w:tr>
      <w:tr w:rsidR="002B5FC4" w:rsidRPr="009A7C9A" w14:paraId="67E00338"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5E7FFE9" w14:textId="77777777" w:rsidR="002B5FC4" w:rsidRPr="009A7C9A" w:rsidRDefault="002B5FC4">
            <w:pPr>
              <w:pStyle w:val="DDTableGreenHeader"/>
              <w:rPr>
                <w:color w:val="FFFFFF" w:themeColor="background1"/>
                <w:lang w:val="en-ZA"/>
              </w:rPr>
            </w:pPr>
            <w:r>
              <w:rPr>
                <w:color w:val="FFFFFF" w:themeColor="background1"/>
                <w:lang w:val="en-ZA"/>
              </w:rPr>
              <w:t>IP Addresses</w:t>
            </w:r>
          </w:p>
        </w:tc>
        <w:tc>
          <w:tcPr>
            <w:tcW w:w="5387" w:type="dxa"/>
            <w:tcBorders>
              <w:top w:val="single" w:sz="4" w:space="0" w:color="auto"/>
              <w:left w:val="single" w:sz="2" w:space="0" w:color="FFFFFF" w:themeColor="background2"/>
              <w:bottom w:val="single" w:sz="4" w:space="0" w:color="auto"/>
            </w:tcBorders>
          </w:tcPr>
          <w:p w14:paraId="395B5F59" w14:textId="77777777" w:rsidR="008D418C" w:rsidRDefault="008D418C">
            <w:pPr>
              <w:pStyle w:val="DDTableBodyText"/>
              <w:keepNext/>
            </w:pPr>
            <w:r w:rsidRPr="008D418C">
              <w:t>13.66.138.80/29</w:t>
            </w:r>
          </w:p>
          <w:p w14:paraId="1EDFB7BB" w14:textId="39CADCF2" w:rsidR="008D418C" w:rsidRDefault="008D418C" w:rsidP="008D418C">
            <w:pPr>
              <w:pStyle w:val="DDTableBodyText"/>
              <w:keepNext/>
            </w:pPr>
            <w:r>
              <w:t>- (284 IPs)</w:t>
            </w:r>
          </w:p>
          <w:p w14:paraId="7793458C" w14:textId="5F53CAEF" w:rsidR="002B5FC4" w:rsidRPr="009A7C9A" w:rsidRDefault="00652A4D" w:rsidP="008D418C">
            <w:pPr>
              <w:pStyle w:val="DDTableBodyText"/>
              <w:keepNext/>
            </w:pPr>
            <w:r w:rsidRPr="00652A4D">
              <w:t>207.46.138.15/32</w:t>
            </w:r>
          </w:p>
        </w:tc>
      </w:tr>
      <w:tr w:rsidR="002B5FC4" w:rsidRPr="009A7C9A" w14:paraId="014369E2"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7E862D3" w14:textId="77777777" w:rsidR="002B5FC4" w:rsidRDefault="002B5FC4">
            <w:pPr>
              <w:pStyle w:val="DDTableGreenHeader"/>
              <w:rPr>
                <w:color w:val="FFFFFF" w:themeColor="background1"/>
                <w:lang w:val="en-ZA"/>
              </w:rPr>
            </w:pPr>
            <w:r>
              <w:rPr>
                <w:color w:val="FFFFFF" w:themeColor="background1"/>
                <w:lang w:val="en-ZA"/>
              </w:rPr>
              <w:t>Tags</w:t>
            </w:r>
          </w:p>
        </w:tc>
        <w:tc>
          <w:tcPr>
            <w:tcW w:w="5387" w:type="dxa"/>
            <w:tcBorders>
              <w:top w:val="single" w:sz="4" w:space="0" w:color="auto"/>
              <w:left w:val="single" w:sz="2" w:space="0" w:color="FFFFFF" w:themeColor="background2"/>
              <w:bottom w:val="single" w:sz="4" w:space="0" w:color="auto"/>
            </w:tcBorders>
          </w:tcPr>
          <w:p w14:paraId="4923E635" w14:textId="77777777" w:rsidR="002B5FC4" w:rsidRPr="00212BA8" w:rsidRDefault="002B5FC4">
            <w:pPr>
              <w:pStyle w:val="DDTableBodyText"/>
              <w:keepNext/>
              <w:rPr>
                <w:b/>
                <w:bCs/>
              </w:rPr>
            </w:pPr>
            <w:r w:rsidRPr="00212BA8">
              <w:rPr>
                <w:b/>
                <w:bCs/>
              </w:rPr>
              <w:t>[None]</w:t>
            </w:r>
          </w:p>
        </w:tc>
      </w:tr>
    </w:tbl>
    <w:p w14:paraId="1241A26D" w14:textId="738A12AE" w:rsidR="002B5FC4" w:rsidRPr="00880367" w:rsidRDefault="002B5FC4" w:rsidP="002B5FC4">
      <w:pPr>
        <w:pStyle w:val="Caption"/>
      </w:pPr>
      <w:bookmarkStart w:id="33" w:name="_Toc201052047"/>
      <w:r>
        <w:t xml:space="preserve">Table </w:t>
      </w:r>
      <w:r>
        <w:fldChar w:fldCharType="begin"/>
      </w:r>
      <w:r>
        <w:instrText xml:space="preserve"> SEQ Table \* ARABIC </w:instrText>
      </w:r>
      <w:r>
        <w:fldChar w:fldCharType="separate"/>
      </w:r>
      <w:r w:rsidR="00E402DB">
        <w:rPr>
          <w:noProof/>
        </w:rPr>
        <w:t>9</w:t>
      </w:r>
      <w:r>
        <w:fldChar w:fldCharType="end"/>
      </w:r>
      <w:r>
        <w:t xml:space="preserve">: </w:t>
      </w:r>
      <w:r w:rsidR="00927351" w:rsidRPr="00927351">
        <w:t>AzureServiceBus</w:t>
      </w:r>
      <w:bookmarkEnd w:id="33"/>
    </w:p>
    <w:p w14:paraId="64142AF1" w14:textId="77777777" w:rsidR="002B5FC4" w:rsidRPr="002B5FC4" w:rsidRDefault="002B5FC4" w:rsidP="00652A4D">
      <w:pPr>
        <w:pStyle w:val="NTTBodyText"/>
        <w:ind w:left="0"/>
      </w:pPr>
    </w:p>
    <w:p w14:paraId="27477708" w14:textId="214D9BD5" w:rsidR="00880367" w:rsidRDefault="00880367" w:rsidP="00880367">
      <w:pPr>
        <w:pStyle w:val="Heading4"/>
      </w:pPr>
      <w:r>
        <w:t>PowerPlatform-Europe</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5387"/>
      </w:tblGrid>
      <w:tr w:rsidR="001D0985" w:rsidRPr="009A7C9A" w14:paraId="335C840A" w14:textId="77777777">
        <w:trPr>
          <w:cantSplit/>
          <w:trHeight w:val="405"/>
        </w:trPr>
        <w:tc>
          <w:tcPr>
            <w:tcW w:w="2693" w:type="dxa"/>
            <w:tcBorders>
              <w:top w:val="single" w:sz="4" w:space="0" w:color="auto"/>
              <w:bottom w:val="single" w:sz="4" w:space="0" w:color="FFFFFF" w:themeColor="background1"/>
              <w:right w:val="single" w:sz="4" w:space="0" w:color="FFFFFF" w:themeColor="background2"/>
            </w:tcBorders>
            <w:shd w:val="clear" w:color="auto" w:fill="0072BC" w:themeFill="text2"/>
          </w:tcPr>
          <w:p w14:paraId="710D8C32" w14:textId="77777777" w:rsidR="001D0985" w:rsidRPr="009A7C9A" w:rsidRDefault="001D0985">
            <w:pPr>
              <w:pStyle w:val="DDTableGreenHeader"/>
              <w:rPr>
                <w:color w:val="FFFFFF" w:themeColor="background1"/>
                <w:lang w:val="en-ZA"/>
              </w:rPr>
            </w:pPr>
            <w:r w:rsidRPr="009A7C9A">
              <w:rPr>
                <w:color w:val="FFFFFF" w:themeColor="background1"/>
                <w:lang w:val="en-ZA"/>
              </w:rPr>
              <w:t>Name</w:t>
            </w:r>
          </w:p>
        </w:tc>
        <w:tc>
          <w:tcPr>
            <w:tcW w:w="5387" w:type="dxa"/>
            <w:tcBorders>
              <w:top w:val="single" w:sz="4" w:space="0" w:color="auto"/>
              <w:left w:val="single" w:sz="4" w:space="0" w:color="FFFFFF" w:themeColor="background2"/>
              <w:bottom w:val="single" w:sz="4" w:space="0" w:color="auto"/>
            </w:tcBorders>
          </w:tcPr>
          <w:p w14:paraId="2FC85473" w14:textId="117675DF" w:rsidR="001D0985" w:rsidRPr="009A7C9A" w:rsidRDefault="001D0985">
            <w:pPr>
              <w:pStyle w:val="DDTableBodyText"/>
            </w:pPr>
            <w:r>
              <w:rPr>
                <w:color w:val="auto"/>
                <w:lang w:val="nl-NL"/>
              </w:rPr>
              <w:t>PowerPlatform-Europe</w:t>
            </w:r>
          </w:p>
        </w:tc>
      </w:tr>
      <w:tr w:rsidR="001D0985" w:rsidRPr="009A7C9A" w14:paraId="7E5F715C" w14:textId="77777777">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7F423950" w14:textId="77777777" w:rsidR="001D0985" w:rsidRPr="009A7C9A" w:rsidRDefault="001D0985">
            <w:pPr>
              <w:pStyle w:val="DDTableGreenHeader"/>
              <w:rPr>
                <w:color w:val="FFFFFF" w:themeColor="background1"/>
                <w:lang w:val="en-ZA"/>
              </w:rPr>
            </w:pPr>
            <w:r w:rsidRPr="009A7C9A">
              <w:rPr>
                <w:color w:val="FFFFFF" w:themeColor="background1"/>
                <w:lang w:val="en-ZA"/>
              </w:rPr>
              <w:t>Subscription</w:t>
            </w:r>
          </w:p>
        </w:tc>
        <w:tc>
          <w:tcPr>
            <w:tcW w:w="5387" w:type="dxa"/>
            <w:tcBorders>
              <w:top w:val="single" w:sz="4" w:space="0" w:color="auto"/>
              <w:left w:val="single" w:sz="4" w:space="0" w:color="FFFFFF" w:themeColor="background2"/>
              <w:bottom w:val="single" w:sz="4" w:space="0" w:color="auto"/>
            </w:tcBorders>
          </w:tcPr>
          <w:p w14:paraId="2A9DAF6B" w14:textId="77777777" w:rsidR="001D0985" w:rsidRPr="009A7C9A" w:rsidRDefault="001D0985">
            <w:pPr>
              <w:pStyle w:val="DDTableBodyText"/>
            </w:pPr>
            <w:r w:rsidRPr="009A7C9A">
              <w:t>MCA PROD</w:t>
            </w:r>
          </w:p>
        </w:tc>
      </w:tr>
      <w:tr w:rsidR="001D0985" w:rsidRPr="009A7C9A" w14:paraId="2FB88C65" w14:textId="77777777">
        <w:trPr>
          <w:cantSplit/>
          <w:trHeight w:val="411"/>
        </w:trPr>
        <w:tc>
          <w:tcPr>
            <w:tcW w:w="2693"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2E8CE04B" w14:textId="77777777" w:rsidR="001D0985" w:rsidRPr="009A7C9A" w:rsidRDefault="001D0985">
            <w:pPr>
              <w:pStyle w:val="DDTableGreenHeader"/>
              <w:rPr>
                <w:color w:val="FFFFFF" w:themeColor="background1"/>
                <w:lang w:val="en-ZA"/>
              </w:rPr>
            </w:pPr>
            <w:r w:rsidRPr="009A7C9A">
              <w:rPr>
                <w:color w:val="FFFFFF" w:themeColor="background1"/>
                <w:lang w:val="en-ZA"/>
              </w:rPr>
              <w:t>Resource Group</w:t>
            </w:r>
          </w:p>
        </w:tc>
        <w:tc>
          <w:tcPr>
            <w:tcW w:w="5387" w:type="dxa"/>
            <w:tcBorders>
              <w:top w:val="single" w:sz="4" w:space="0" w:color="auto"/>
              <w:left w:val="single" w:sz="4" w:space="0" w:color="FFFFFF" w:themeColor="background2"/>
              <w:bottom w:val="single" w:sz="4" w:space="0" w:color="auto"/>
            </w:tcBorders>
          </w:tcPr>
          <w:p w14:paraId="6D85591D" w14:textId="77777777" w:rsidR="001D0985" w:rsidRPr="009A7C9A" w:rsidRDefault="001D0985">
            <w:pPr>
              <w:pStyle w:val="DDTableBodyText"/>
              <w:rPr>
                <w:b/>
                <w:bCs/>
                <w:color w:val="auto"/>
                <w:lang w:val="en-ZA"/>
              </w:rPr>
            </w:pPr>
            <w:r w:rsidRPr="009A7C9A">
              <w:rPr>
                <w:lang w:val="en-ZA"/>
              </w:rPr>
              <w:t>zanrgrgldzp001</w:t>
            </w:r>
          </w:p>
        </w:tc>
      </w:tr>
      <w:tr w:rsidR="001D0985" w:rsidRPr="009A7C9A" w14:paraId="3C30B1D8"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55EED708" w14:textId="77777777" w:rsidR="001D0985" w:rsidRPr="009A7C9A" w:rsidRDefault="001D0985">
            <w:pPr>
              <w:pStyle w:val="DDTableGreenHeader"/>
              <w:rPr>
                <w:color w:val="FFFFFF" w:themeColor="background1"/>
                <w:lang w:val="en-ZA"/>
              </w:rPr>
            </w:pPr>
            <w:r w:rsidRPr="009A7C9A">
              <w:rPr>
                <w:color w:val="FFFFFF" w:themeColor="background1"/>
                <w:lang w:val="en-ZA"/>
              </w:rPr>
              <w:t>Region</w:t>
            </w:r>
          </w:p>
        </w:tc>
        <w:tc>
          <w:tcPr>
            <w:tcW w:w="5387" w:type="dxa"/>
            <w:tcBorders>
              <w:top w:val="single" w:sz="4" w:space="0" w:color="auto"/>
              <w:left w:val="single" w:sz="2" w:space="0" w:color="FFFFFF" w:themeColor="background2"/>
              <w:bottom w:val="single" w:sz="4" w:space="0" w:color="auto"/>
            </w:tcBorders>
          </w:tcPr>
          <w:p w14:paraId="46BC2DAA" w14:textId="77777777" w:rsidR="001D0985" w:rsidRPr="009A7C9A" w:rsidRDefault="001D0985" w:rsidP="001D0985">
            <w:pPr>
              <w:pStyle w:val="DDTableBodyText"/>
              <w:keepNext/>
              <w:rPr>
                <w:color w:val="auto"/>
                <w:lang w:val="en-ZA"/>
              </w:rPr>
            </w:pPr>
            <w:r w:rsidRPr="009A7C9A">
              <w:t>South Africa North</w:t>
            </w:r>
          </w:p>
        </w:tc>
      </w:tr>
      <w:tr w:rsidR="001D0985" w:rsidRPr="009A7C9A" w14:paraId="5F4B6E84"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624C8EEF" w14:textId="4FD2275E" w:rsidR="001D0985" w:rsidRPr="009A7C9A" w:rsidRDefault="00393B31">
            <w:pPr>
              <w:pStyle w:val="DDTableGreenHeader"/>
              <w:rPr>
                <w:color w:val="FFFFFF" w:themeColor="background1"/>
                <w:lang w:val="en-ZA"/>
              </w:rPr>
            </w:pPr>
            <w:r>
              <w:rPr>
                <w:color w:val="FFFFFF" w:themeColor="background1"/>
                <w:lang w:val="en-ZA"/>
              </w:rPr>
              <w:t>IP Addresses</w:t>
            </w:r>
          </w:p>
        </w:tc>
        <w:tc>
          <w:tcPr>
            <w:tcW w:w="5387" w:type="dxa"/>
            <w:tcBorders>
              <w:top w:val="single" w:sz="4" w:space="0" w:color="auto"/>
              <w:left w:val="single" w:sz="2" w:space="0" w:color="FFFFFF" w:themeColor="background2"/>
              <w:bottom w:val="single" w:sz="4" w:space="0" w:color="auto"/>
            </w:tcBorders>
          </w:tcPr>
          <w:p w14:paraId="081F4EFE" w14:textId="77777777" w:rsidR="004F2EB1" w:rsidRDefault="004F2EB1" w:rsidP="004F2EB1">
            <w:pPr>
              <w:pStyle w:val="DDTableBodyText"/>
              <w:keepNext/>
            </w:pPr>
            <w:r>
              <w:t>52.169.216.196</w:t>
            </w:r>
          </w:p>
          <w:p w14:paraId="3501690F" w14:textId="77777777" w:rsidR="004F2EB1" w:rsidRDefault="004F2EB1" w:rsidP="004F2EB1">
            <w:pPr>
              <w:pStyle w:val="DDTableBodyText"/>
              <w:keepNext/>
            </w:pPr>
            <w:r>
              <w:t>40.89.131.3</w:t>
            </w:r>
          </w:p>
          <w:p w14:paraId="2E09E1A0" w14:textId="77777777" w:rsidR="004F2EB1" w:rsidRDefault="004F2EB1" w:rsidP="004F2EB1">
            <w:pPr>
              <w:pStyle w:val="DDTableBodyText"/>
              <w:keepNext/>
            </w:pPr>
            <w:r>
              <w:t>52.174.180.160</w:t>
            </w:r>
          </w:p>
          <w:p w14:paraId="3A6D9753" w14:textId="77777777" w:rsidR="004F2EB1" w:rsidRPr="004F2EB1" w:rsidRDefault="004F2EB1" w:rsidP="004F2EB1">
            <w:pPr>
              <w:pStyle w:val="DDTableBodyText"/>
              <w:keepNext/>
              <w:rPr>
                <w:lang w:val="nl-NL"/>
              </w:rPr>
            </w:pPr>
            <w:r w:rsidRPr="004F2EB1">
              <w:rPr>
                <w:lang w:val="nl-NL"/>
              </w:rPr>
              <w:t>52.178.150.68</w:t>
            </w:r>
          </w:p>
          <w:p w14:paraId="229A1A29" w14:textId="77777777" w:rsidR="004F2EB1" w:rsidRPr="004F2EB1" w:rsidRDefault="004F2EB1" w:rsidP="004F2EB1">
            <w:pPr>
              <w:pStyle w:val="DDTableBodyText"/>
              <w:keepNext/>
              <w:rPr>
                <w:lang w:val="nl-NL"/>
              </w:rPr>
            </w:pPr>
            <w:r w:rsidRPr="004F2EB1">
              <w:rPr>
                <w:lang w:val="nl-NL"/>
              </w:rPr>
              <w:t>94.245.91.93</w:t>
            </w:r>
          </w:p>
          <w:p w14:paraId="1395ABCA" w14:textId="77777777" w:rsidR="004F2EB1" w:rsidRPr="004F2EB1" w:rsidRDefault="004F2EB1" w:rsidP="004F2EB1">
            <w:pPr>
              <w:pStyle w:val="DDTableBodyText"/>
              <w:keepNext/>
              <w:rPr>
                <w:lang w:val="nl-NL"/>
              </w:rPr>
            </w:pPr>
            <w:r w:rsidRPr="004F2EB1">
              <w:rPr>
                <w:lang w:val="nl-NL"/>
              </w:rPr>
              <w:t>52.174.88.118</w:t>
            </w:r>
          </w:p>
          <w:p w14:paraId="514A8E59" w14:textId="77777777" w:rsidR="004F2EB1" w:rsidRPr="004F2EB1" w:rsidRDefault="004F2EB1" w:rsidP="004F2EB1">
            <w:pPr>
              <w:pStyle w:val="DDTableBodyText"/>
              <w:keepNext/>
              <w:rPr>
                <w:lang w:val="nl-NL"/>
              </w:rPr>
            </w:pPr>
            <w:r w:rsidRPr="004F2EB1">
              <w:rPr>
                <w:lang w:val="nl-NL"/>
              </w:rPr>
              <w:t>40.91.208.65</w:t>
            </w:r>
          </w:p>
          <w:p w14:paraId="2A0D3584" w14:textId="77777777" w:rsidR="004F2EB1" w:rsidRPr="004F2EB1" w:rsidRDefault="004F2EB1" w:rsidP="004F2EB1">
            <w:pPr>
              <w:pStyle w:val="DDTableBodyText"/>
              <w:keepNext/>
              <w:rPr>
                <w:lang w:val="nl-NL"/>
              </w:rPr>
            </w:pPr>
            <w:r w:rsidRPr="004F2EB1">
              <w:rPr>
                <w:lang w:val="nl-NL"/>
              </w:rPr>
              <w:t>137.117.161.181</w:t>
            </w:r>
          </w:p>
          <w:p w14:paraId="1B492FFE" w14:textId="77777777" w:rsidR="004F2EB1" w:rsidRPr="004F2EB1" w:rsidRDefault="004F2EB1" w:rsidP="004F2EB1">
            <w:pPr>
              <w:pStyle w:val="DDTableBodyText"/>
              <w:keepNext/>
              <w:rPr>
                <w:lang w:val="nl-NL"/>
              </w:rPr>
            </w:pPr>
            <w:r w:rsidRPr="004F2EB1">
              <w:rPr>
                <w:lang w:val="nl-NL"/>
              </w:rPr>
              <w:t>13.69.171.0</w:t>
            </w:r>
          </w:p>
          <w:p w14:paraId="573C22C2" w14:textId="77777777" w:rsidR="001D0985" w:rsidRDefault="004F2EB1" w:rsidP="004F2EB1">
            <w:pPr>
              <w:pStyle w:val="DDTableBodyText"/>
              <w:keepNext/>
            </w:pPr>
            <w:r>
              <w:t>13.69.227.208-13.69.227.223</w:t>
            </w:r>
          </w:p>
          <w:p w14:paraId="0A0483CA" w14:textId="0488D85A" w:rsidR="00790F7E" w:rsidRDefault="00790F7E" w:rsidP="00790F7E">
            <w:pPr>
              <w:pStyle w:val="DDTableBodyText"/>
              <w:keepNext/>
            </w:pPr>
            <w:r>
              <w:t>13.69.64.208-13.69.64.223</w:t>
            </w:r>
          </w:p>
          <w:p w14:paraId="2E1463F5" w14:textId="6A40A596" w:rsidR="004F2EB1" w:rsidRPr="009A7C9A" w:rsidRDefault="00790F7E" w:rsidP="00790F7E">
            <w:pPr>
              <w:pStyle w:val="DDTableBodyText"/>
              <w:keepNext/>
            </w:pPr>
            <w:r>
              <w:t>13.69.71.192-13.69.71.223</w:t>
            </w:r>
          </w:p>
        </w:tc>
      </w:tr>
      <w:tr w:rsidR="00393B31" w:rsidRPr="009A7C9A" w14:paraId="3AA909D2"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37318FD5" w14:textId="49791EC7" w:rsidR="00393B31" w:rsidRDefault="00212BA8">
            <w:pPr>
              <w:pStyle w:val="DDTableGreenHeader"/>
              <w:rPr>
                <w:color w:val="FFFFFF" w:themeColor="background1"/>
                <w:lang w:val="en-ZA"/>
              </w:rPr>
            </w:pPr>
            <w:r>
              <w:rPr>
                <w:color w:val="FFFFFF" w:themeColor="background1"/>
                <w:lang w:val="en-ZA"/>
              </w:rPr>
              <w:t>Tags</w:t>
            </w:r>
          </w:p>
        </w:tc>
        <w:tc>
          <w:tcPr>
            <w:tcW w:w="5387" w:type="dxa"/>
            <w:tcBorders>
              <w:top w:val="single" w:sz="4" w:space="0" w:color="auto"/>
              <w:left w:val="single" w:sz="2" w:space="0" w:color="FFFFFF" w:themeColor="background2"/>
              <w:bottom w:val="single" w:sz="4" w:space="0" w:color="auto"/>
            </w:tcBorders>
          </w:tcPr>
          <w:p w14:paraId="0367A81D" w14:textId="280DFBA8" w:rsidR="00393B31" w:rsidRPr="00212BA8" w:rsidRDefault="00212BA8" w:rsidP="001D0985">
            <w:pPr>
              <w:pStyle w:val="DDTableBodyText"/>
              <w:keepNext/>
              <w:rPr>
                <w:b/>
                <w:bCs/>
              </w:rPr>
            </w:pPr>
            <w:r w:rsidRPr="00212BA8">
              <w:rPr>
                <w:b/>
                <w:bCs/>
              </w:rPr>
              <w:t>[None]</w:t>
            </w:r>
          </w:p>
        </w:tc>
      </w:tr>
    </w:tbl>
    <w:p w14:paraId="0B965218" w14:textId="7A130208" w:rsidR="00880367" w:rsidRPr="00880367" w:rsidRDefault="001D0985" w:rsidP="001D0985">
      <w:pPr>
        <w:pStyle w:val="Caption"/>
      </w:pPr>
      <w:bookmarkStart w:id="34" w:name="_Toc201052048"/>
      <w:r>
        <w:t xml:space="preserve">Table </w:t>
      </w:r>
      <w:r>
        <w:fldChar w:fldCharType="begin"/>
      </w:r>
      <w:r>
        <w:instrText xml:space="preserve"> SEQ Table \* ARABIC </w:instrText>
      </w:r>
      <w:r>
        <w:fldChar w:fldCharType="separate"/>
      </w:r>
      <w:r w:rsidR="00E402DB">
        <w:rPr>
          <w:noProof/>
        </w:rPr>
        <w:t>10</w:t>
      </w:r>
      <w:r>
        <w:fldChar w:fldCharType="end"/>
      </w:r>
      <w:r w:rsidR="00790F7E">
        <w:t>: PowerPlatform-Europe</w:t>
      </w:r>
      <w:bookmarkEnd w:id="34"/>
    </w:p>
    <w:p w14:paraId="5A9DA0C7" w14:textId="77777777" w:rsidR="006A7A97" w:rsidRDefault="006A7A97" w:rsidP="00427E0F">
      <w:pPr>
        <w:pStyle w:val="NTTBodyText"/>
        <w:rPr>
          <w:lang w:eastAsia="en-GB"/>
        </w:rPr>
      </w:pPr>
    </w:p>
    <w:p w14:paraId="209544E1" w14:textId="43BE4D61" w:rsidR="00790F7E" w:rsidRDefault="00352F50" w:rsidP="00790F7E">
      <w:pPr>
        <w:pStyle w:val="Heading4"/>
      </w:pPr>
      <w:r w:rsidRPr="00352F50">
        <w:t>PowerPlatform-VirtualAgents</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5387"/>
      </w:tblGrid>
      <w:tr w:rsidR="00790F7E" w:rsidRPr="009A7C9A" w14:paraId="395EBA49" w14:textId="77777777">
        <w:trPr>
          <w:cantSplit/>
          <w:trHeight w:val="405"/>
        </w:trPr>
        <w:tc>
          <w:tcPr>
            <w:tcW w:w="2693" w:type="dxa"/>
            <w:tcBorders>
              <w:top w:val="single" w:sz="4" w:space="0" w:color="auto"/>
              <w:bottom w:val="single" w:sz="4" w:space="0" w:color="FFFFFF" w:themeColor="background1"/>
              <w:right w:val="single" w:sz="4" w:space="0" w:color="FFFFFF" w:themeColor="background2"/>
            </w:tcBorders>
            <w:shd w:val="clear" w:color="auto" w:fill="0072BC" w:themeFill="text2"/>
          </w:tcPr>
          <w:p w14:paraId="19803240" w14:textId="77777777" w:rsidR="00790F7E" w:rsidRPr="009A7C9A" w:rsidRDefault="00790F7E">
            <w:pPr>
              <w:pStyle w:val="DDTableGreenHeader"/>
              <w:rPr>
                <w:color w:val="FFFFFF" w:themeColor="background1"/>
                <w:lang w:val="en-ZA"/>
              </w:rPr>
            </w:pPr>
            <w:r w:rsidRPr="009A7C9A">
              <w:rPr>
                <w:color w:val="FFFFFF" w:themeColor="background1"/>
                <w:lang w:val="en-ZA"/>
              </w:rPr>
              <w:t>Name</w:t>
            </w:r>
          </w:p>
        </w:tc>
        <w:tc>
          <w:tcPr>
            <w:tcW w:w="5387" w:type="dxa"/>
            <w:tcBorders>
              <w:top w:val="single" w:sz="4" w:space="0" w:color="auto"/>
              <w:left w:val="single" w:sz="4" w:space="0" w:color="FFFFFF" w:themeColor="background2"/>
              <w:bottom w:val="single" w:sz="4" w:space="0" w:color="auto"/>
            </w:tcBorders>
          </w:tcPr>
          <w:p w14:paraId="661471CD" w14:textId="310BA549" w:rsidR="00790F7E" w:rsidRPr="009A7C9A" w:rsidRDefault="00EC7B12">
            <w:pPr>
              <w:pStyle w:val="DDTableBodyText"/>
            </w:pPr>
            <w:r w:rsidRPr="00EC7B12">
              <w:rPr>
                <w:color w:val="auto"/>
                <w:lang w:val="nl-NL"/>
              </w:rPr>
              <w:t>PowerPlatform-VirtualAgents</w:t>
            </w:r>
          </w:p>
        </w:tc>
      </w:tr>
      <w:tr w:rsidR="00790F7E" w:rsidRPr="009A7C9A" w14:paraId="13BDA12A" w14:textId="77777777">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021D632E" w14:textId="77777777" w:rsidR="00790F7E" w:rsidRPr="009A7C9A" w:rsidRDefault="00790F7E">
            <w:pPr>
              <w:pStyle w:val="DDTableGreenHeader"/>
              <w:rPr>
                <w:color w:val="FFFFFF" w:themeColor="background1"/>
                <w:lang w:val="en-ZA"/>
              </w:rPr>
            </w:pPr>
            <w:r w:rsidRPr="009A7C9A">
              <w:rPr>
                <w:color w:val="FFFFFF" w:themeColor="background1"/>
                <w:lang w:val="en-ZA"/>
              </w:rPr>
              <w:t>Subscription</w:t>
            </w:r>
          </w:p>
        </w:tc>
        <w:tc>
          <w:tcPr>
            <w:tcW w:w="5387" w:type="dxa"/>
            <w:tcBorders>
              <w:top w:val="single" w:sz="4" w:space="0" w:color="auto"/>
              <w:left w:val="single" w:sz="4" w:space="0" w:color="FFFFFF" w:themeColor="background2"/>
              <w:bottom w:val="single" w:sz="4" w:space="0" w:color="auto"/>
            </w:tcBorders>
          </w:tcPr>
          <w:p w14:paraId="3C729B53" w14:textId="77777777" w:rsidR="00790F7E" w:rsidRPr="009A7C9A" w:rsidRDefault="00790F7E">
            <w:pPr>
              <w:pStyle w:val="DDTableBodyText"/>
            </w:pPr>
            <w:r w:rsidRPr="009A7C9A">
              <w:t>MCA PROD</w:t>
            </w:r>
          </w:p>
        </w:tc>
      </w:tr>
      <w:tr w:rsidR="00790F7E" w:rsidRPr="009A7C9A" w14:paraId="7FB0CB2B" w14:textId="77777777">
        <w:trPr>
          <w:cantSplit/>
          <w:trHeight w:val="411"/>
        </w:trPr>
        <w:tc>
          <w:tcPr>
            <w:tcW w:w="2693"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6CDC82D9" w14:textId="77777777" w:rsidR="00790F7E" w:rsidRPr="009A7C9A" w:rsidRDefault="00790F7E">
            <w:pPr>
              <w:pStyle w:val="DDTableGreenHeader"/>
              <w:rPr>
                <w:color w:val="FFFFFF" w:themeColor="background1"/>
                <w:lang w:val="en-ZA"/>
              </w:rPr>
            </w:pPr>
            <w:r w:rsidRPr="009A7C9A">
              <w:rPr>
                <w:color w:val="FFFFFF" w:themeColor="background1"/>
                <w:lang w:val="en-ZA"/>
              </w:rPr>
              <w:t>Resource Group</w:t>
            </w:r>
          </w:p>
        </w:tc>
        <w:tc>
          <w:tcPr>
            <w:tcW w:w="5387" w:type="dxa"/>
            <w:tcBorders>
              <w:top w:val="single" w:sz="4" w:space="0" w:color="auto"/>
              <w:left w:val="single" w:sz="4" w:space="0" w:color="FFFFFF" w:themeColor="background2"/>
              <w:bottom w:val="single" w:sz="4" w:space="0" w:color="auto"/>
            </w:tcBorders>
          </w:tcPr>
          <w:p w14:paraId="6294C0AE" w14:textId="77777777" w:rsidR="00790F7E" w:rsidRPr="009A7C9A" w:rsidRDefault="00790F7E">
            <w:pPr>
              <w:pStyle w:val="DDTableBodyText"/>
              <w:rPr>
                <w:b/>
                <w:bCs/>
                <w:color w:val="auto"/>
                <w:lang w:val="en-ZA"/>
              </w:rPr>
            </w:pPr>
            <w:r w:rsidRPr="009A7C9A">
              <w:rPr>
                <w:lang w:val="en-ZA"/>
              </w:rPr>
              <w:t>zanrgrgldzp001</w:t>
            </w:r>
          </w:p>
        </w:tc>
      </w:tr>
      <w:tr w:rsidR="00790F7E" w:rsidRPr="009A7C9A" w14:paraId="475FB65E"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3C6F2968" w14:textId="77777777" w:rsidR="00790F7E" w:rsidRPr="009A7C9A" w:rsidRDefault="00790F7E">
            <w:pPr>
              <w:pStyle w:val="DDTableGreenHeader"/>
              <w:rPr>
                <w:color w:val="FFFFFF" w:themeColor="background1"/>
                <w:lang w:val="en-ZA"/>
              </w:rPr>
            </w:pPr>
            <w:r w:rsidRPr="009A7C9A">
              <w:rPr>
                <w:color w:val="FFFFFF" w:themeColor="background1"/>
                <w:lang w:val="en-ZA"/>
              </w:rPr>
              <w:t>Region</w:t>
            </w:r>
          </w:p>
        </w:tc>
        <w:tc>
          <w:tcPr>
            <w:tcW w:w="5387" w:type="dxa"/>
            <w:tcBorders>
              <w:top w:val="single" w:sz="4" w:space="0" w:color="auto"/>
              <w:left w:val="single" w:sz="2" w:space="0" w:color="FFFFFF" w:themeColor="background2"/>
              <w:bottom w:val="single" w:sz="4" w:space="0" w:color="auto"/>
            </w:tcBorders>
          </w:tcPr>
          <w:p w14:paraId="0F944D21" w14:textId="77777777" w:rsidR="00790F7E" w:rsidRPr="009A7C9A" w:rsidRDefault="00790F7E">
            <w:pPr>
              <w:pStyle w:val="DDTableBodyText"/>
              <w:keepNext/>
              <w:rPr>
                <w:color w:val="auto"/>
                <w:lang w:val="en-ZA"/>
              </w:rPr>
            </w:pPr>
            <w:r w:rsidRPr="009A7C9A">
              <w:t>South Africa North</w:t>
            </w:r>
          </w:p>
        </w:tc>
      </w:tr>
      <w:tr w:rsidR="00790F7E" w:rsidRPr="009A7C9A" w14:paraId="40FC31BB"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3DE403A6" w14:textId="77777777" w:rsidR="00790F7E" w:rsidRPr="009A7C9A" w:rsidRDefault="00790F7E">
            <w:pPr>
              <w:pStyle w:val="DDTableGreenHeader"/>
              <w:rPr>
                <w:color w:val="FFFFFF" w:themeColor="background1"/>
                <w:lang w:val="en-ZA"/>
              </w:rPr>
            </w:pPr>
            <w:r>
              <w:rPr>
                <w:color w:val="FFFFFF" w:themeColor="background1"/>
                <w:lang w:val="en-ZA"/>
              </w:rPr>
              <w:t>IP Addresses</w:t>
            </w:r>
          </w:p>
        </w:tc>
        <w:tc>
          <w:tcPr>
            <w:tcW w:w="5387" w:type="dxa"/>
            <w:tcBorders>
              <w:top w:val="single" w:sz="4" w:space="0" w:color="auto"/>
              <w:left w:val="single" w:sz="2" w:space="0" w:color="FFFFFF" w:themeColor="background2"/>
              <w:bottom w:val="single" w:sz="4" w:space="0" w:color="auto"/>
            </w:tcBorders>
          </w:tcPr>
          <w:p w14:paraId="6F6CC66D" w14:textId="77777777" w:rsidR="00790F7E" w:rsidRDefault="00790F7E">
            <w:pPr>
              <w:pStyle w:val="DDTableBodyText"/>
              <w:keepNext/>
            </w:pPr>
            <w:r>
              <w:t>52.169.216.196</w:t>
            </w:r>
          </w:p>
          <w:p w14:paraId="48BD1DEE" w14:textId="6C13911D" w:rsidR="00790F7E" w:rsidRDefault="006B400C">
            <w:pPr>
              <w:pStyle w:val="DDTableBodyText"/>
              <w:keepNext/>
            </w:pPr>
            <w:r>
              <w:t>-</w:t>
            </w:r>
            <w:r w:rsidR="003C1527">
              <w:t xml:space="preserve"> (</w:t>
            </w:r>
            <w:r w:rsidR="000F37E8">
              <w:t>262 IPs)</w:t>
            </w:r>
          </w:p>
          <w:p w14:paraId="3CC086B2" w14:textId="00A50B03" w:rsidR="006B400C" w:rsidRPr="009A7C9A" w:rsidRDefault="003C1527">
            <w:pPr>
              <w:pStyle w:val="DDTableBodyText"/>
              <w:keepNext/>
            </w:pPr>
            <w:r>
              <w:t>20.71.81.103</w:t>
            </w:r>
          </w:p>
        </w:tc>
      </w:tr>
      <w:tr w:rsidR="00790F7E" w:rsidRPr="009A7C9A" w14:paraId="7C6A729D"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260CAF52" w14:textId="77777777" w:rsidR="00790F7E" w:rsidRDefault="00790F7E">
            <w:pPr>
              <w:pStyle w:val="DDTableGreenHeader"/>
              <w:rPr>
                <w:color w:val="FFFFFF" w:themeColor="background1"/>
                <w:lang w:val="en-ZA"/>
              </w:rPr>
            </w:pPr>
            <w:r>
              <w:rPr>
                <w:color w:val="FFFFFF" w:themeColor="background1"/>
                <w:lang w:val="en-ZA"/>
              </w:rPr>
              <w:t>Tags</w:t>
            </w:r>
          </w:p>
        </w:tc>
        <w:tc>
          <w:tcPr>
            <w:tcW w:w="5387" w:type="dxa"/>
            <w:tcBorders>
              <w:top w:val="single" w:sz="4" w:space="0" w:color="auto"/>
              <w:left w:val="single" w:sz="2" w:space="0" w:color="FFFFFF" w:themeColor="background2"/>
              <w:bottom w:val="single" w:sz="4" w:space="0" w:color="auto"/>
            </w:tcBorders>
          </w:tcPr>
          <w:p w14:paraId="4FAEB534" w14:textId="77777777" w:rsidR="00790F7E" w:rsidRPr="00212BA8" w:rsidRDefault="00790F7E">
            <w:pPr>
              <w:pStyle w:val="DDTableBodyText"/>
              <w:keepNext/>
              <w:rPr>
                <w:b/>
                <w:bCs/>
              </w:rPr>
            </w:pPr>
            <w:r w:rsidRPr="00212BA8">
              <w:rPr>
                <w:b/>
                <w:bCs/>
              </w:rPr>
              <w:t>[None]</w:t>
            </w:r>
          </w:p>
        </w:tc>
      </w:tr>
    </w:tbl>
    <w:p w14:paraId="1ABBF25D" w14:textId="5F2709A5" w:rsidR="00790F7E" w:rsidRPr="00880367" w:rsidRDefault="00790F7E" w:rsidP="00790F7E">
      <w:pPr>
        <w:pStyle w:val="Caption"/>
      </w:pPr>
      <w:bookmarkStart w:id="35" w:name="_Toc201052049"/>
      <w:r>
        <w:t xml:space="preserve">Table </w:t>
      </w:r>
      <w:r>
        <w:fldChar w:fldCharType="begin"/>
      </w:r>
      <w:r>
        <w:instrText xml:space="preserve"> SEQ Table \* ARABIC </w:instrText>
      </w:r>
      <w:r>
        <w:fldChar w:fldCharType="separate"/>
      </w:r>
      <w:r w:rsidR="00E402DB">
        <w:rPr>
          <w:noProof/>
        </w:rPr>
        <w:t>11</w:t>
      </w:r>
      <w:r>
        <w:fldChar w:fldCharType="end"/>
      </w:r>
      <w:r>
        <w:t xml:space="preserve">: </w:t>
      </w:r>
      <w:r w:rsidR="00352F50" w:rsidRPr="00352F50">
        <w:t>PowerPlatform-VirtualAgents</w:t>
      </w:r>
      <w:bookmarkEnd w:id="35"/>
    </w:p>
    <w:p w14:paraId="6A56D77A" w14:textId="77777777" w:rsidR="00790F7E" w:rsidRDefault="00790F7E" w:rsidP="00427E0F">
      <w:pPr>
        <w:pStyle w:val="NTTBodyText"/>
        <w:rPr>
          <w:lang w:eastAsia="en-GB"/>
        </w:rPr>
      </w:pPr>
    </w:p>
    <w:p w14:paraId="70A2B180" w14:textId="724FBCB8" w:rsidR="001912FC" w:rsidRDefault="001912FC" w:rsidP="001912FC">
      <w:pPr>
        <w:pStyle w:val="Heading4"/>
      </w:pPr>
      <w:bookmarkStart w:id="36" w:name="_Hlk201046812"/>
      <w:r>
        <w:t>ServiceTags-AzPowerBi</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5387"/>
      </w:tblGrid>
      <w:tr w:rsidR="001912FC" w:rsidRPr="009A7C9A" w14:paraId="7B191F9A" w14:textId="77777777">
        <w:trPr>
          <w:cantSplit/>
          <w:trHeight w:val="405"/>
        </w:trPr>
        <w:tc>
          <w:tcPr>
            <w:tcW w:w="2693" w:type="dxa"/>
            <w:tcBorders>
              <w:top w:val="single" w:sz="4" w:space="0" w:color="auto"/>
              <w:bottom w:val="single" w:sz="4" w:space="0" w:color="FFFFFF" w:themeColor="background1"/>
              <w:right w:val="single" w:sz="4" w:space="0" w:color="FFFFFF" w:themeColor="background2"/>
            </w:tcBorders>
            <w:shd w:val="clear" w:color="auto" w:fill="0072BC" w:themeFill="text2"/>
          </w:tcPr>
          <w:bookmarkEnd w:id="36"/>
          <w:p w14:paraId="2C807F73" w14:textId="77777777" w:rsidR="001912FC" w:rsidRPr="009A7C9A" w:rsidRDefault="001912FC">
            <w:pPr>
              <w:pStyle w:val="DDTableGreenHeader"/>
              <w:rPr>
                <w:color w:val="FFFFFF" w:themeColor="background1"/>
                <w:lang w:val="en-ZA"/>
              </w:rPr>
            </w:pPr>
            <w:r w:rsidRPr="009A7C9A">
              <w:rPr>
                <w:color w:val="FFFFFF" w:themeColor="background1"/>
                <w:lang w:val="en-ZA"/>
              </w:rPr>
              <w:t>Name</w:t>
            </w:r>
          </w:p>
        </w:tc>
        <w:tc>
          <w:tcPr>
            <w:tcW w:w="5387" w:type="dxa"/>
            <w:tcBorders>
              <w:top w:val="single" w:sz="4" w:space="0" w:color="auto"/>
              <w:left w:val="single" w:sz="4" w:space="0" w:color="FFFFFF" w:themeColor="background2"/>
              <w:bottom w:val="single" w:sz="4" w:space="0" w:color="auto"/>
            </w:tcBorders>
          </w:tcPr>
          <w:p w14:paraId="58A633AB" w14:textId="66B2CFD6" w:rsidR="001912FC" w:rsidRPr="009A7C9A" w:rsidRDefault="001912FC">
            <w:pPr>
              <w:pStyle w:val="DDTableBodyText"/>
            </w:pPr>
            <w:r w:rsidRPr="001912FC">
              <w:rPr>
                <w:color w:val="auto"/>
                <w:lang w:val="nl-NL"/>
              </w:rPr>
              <w:t>ServiceTags-AzPowerBi</w:t>
            </w:r>
          </w:p>
        </w:tc>
      </w:tr>
      <w:tr w:rsidR="001912FC" w:rsidRPr="009A7C9A" w14:paraId="5E1B7335" w14:textId="77777777">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0DDE5A26" w14:textId="77777777" w:rsidR="001912FC" w:rsidRPr="009A7C9A" w:rsidRDefault="001912FC">
            <w:pPr>
              <w:pStyle w:val="DDTableGreenHeader"/>
              <w:rPr>
                <w:color w:val="FFFFFF" w:themeColor="background1"/>
                <w:lang w:val="en-ZA"/>
              </w:rPr>
            </w:pPr>
            <w:r w:rsidRPr="009A7C9A">
              <w:rPr>
                <w:color w:val="FFFFFF" w:themeColor="background1"/>
                <w:lang w:val="en-ZA"/>
              </w:rPr>
              <w:t>Subscription</w:t>
            </w:r>
          </w:p>
        </w:tc>
        <w:tc>
          <w:tcPr>
            <w:tcW w:w="5387" w:type="dxa"/>
            <w:tcBorders>
              <w:top w:val="single" w:sz="4" w:space="0" w:color="auto"/>
              <w:left w:val="single" w:sz="4" w:space="0" w:color="FFFFFF" w:themeColor="background2"/>
              <w:bottom w:val="single" w:sz="4" w:space="0" w:color="auto"/>
            </w:tcBorders>
          </w:tcPr>
          <w:p w14:paraId="26351961" w14:textId="77777777" w:rsidR="001912FC" w:rsidRPr="009A7C9A" w:rsidRDefault="001912FC">
            <w:pPr>
              <w:pStyle w:val="DDTableBodyText"/>
            </w:pPr>
            <w:r w:rsidRPr="009A7C9A">
              <w:t>MCA PROD</w:t>
            </w:r>
          </w:p>
        </w:tc>
      </w:tr>
      <w:tr w:rsidR="001912FC" w:rsidRPr="009A7C9A" w14:paraId="34A1D6D0" w14:textId="77777777">
        <w:trPr>
          <w:cantSplit/>
          <w:trHeight w:val="411"/>
        </w:trPr>
        <w:tc>
          <w:tcPr>
            <w:tcW w:w="2693"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5E1F9158" w14:textId="77777777" w:rsidR="001912FC" w:rsidRPr="009A7C9A" w:rsidRDefault="001912FC">
            <w:pPr>
              <w:pStyle w:val="DDTableGreenHeader"/>
              <w:rPr>
                <w:color w:val="FFFFFF" w:themeColor="background1"/>
                <w:lang w:val="en-ZA"/>
              </w:rPr>
            </w:pPr>
            <w:r w:rsidRPr="009A7C9A">
              <w:rPr>
                <w:color w:val="FFFFFF" w:themeColor="background1"/>
                <w:lang w:val="en-ZA"/>
              </w:rPr>
              <w:t>Resource Group</w:t>
            </w:r>
          </w:p>
        </w:tc>
        <w:tc>
          <w:tcPr>
            <w:tcW w:w="5387" w:type="dxa"/>
            <w:tcBorders>
              <w:top w:val="single" w:sz="4" w:space="0" w:color="auto"/>
              <w:left w:val="single" w:sz="4" w:space="0" w:color="FFFFFF" w:themeColor="background2"/>
              <w:bottom w:val="single" w:sz="4" w:space="0" w:color="auto"/>
            </w:tcBorders>
          </w:tcPr>
          <w:p w14:paraId="7C17B5AE" w14:textId="77777777" w:rsidR="001912FC" w:rsidRPr="009A7C9A" w:rsidRDefault="001912FC">
            <w:pPr>
              <w:pStyle w:val="DDTableBodyText"/>
              <w:rPr>
                <w:b/>
                <w:bCs/>
                <w:color w:val="auto"/>
                <w:lang w:val="en-ZA"/>
              </w:rPr>
            </w:pPr>
            <w:r w:rsidRPr="009A7C9A">
              <w:rPr>
                <w:lang w:val="en-ZA"/>
              </w:rPr>
              <w:t>zanrgrgldzp001</w:t>
            </w:r>
          </w:p>
        </w:tc>
      </w:tr>
      <w:tr w:rsidR="001912FC" w:rsidRPr="009A7C9A" w14:paraId="2E77A20D"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3FBAB41E" w14:textId="77777777" w:rsidR="001912FC" w:rsidRPr="009A7C9A" w:rsidRDefault="001912FC">
            <w:pPr>
              <w:pStyle w:val="DDTableGreenHeader"/>
              <w:rPr>
                <w:color w:val="FFFFFF" w:themeColor="background1"/>
                <w:lang w:val="en-ZA"/>
              </w:rPr>
            </w:pPr>
            <w:r w:rsidRPr="009A7C9A">
              <w:rPr>
                <w:color w:val="FFFFFF" w:themeColor="background1"/>
                <w:lang w:val="en-ZA"/>
              </w:rPr>
              <w:t>Region</w:t>
            </w:r>
          </w:p>
        </w:tc>
        <w:tc>
          <w:tcPr>
            <w:tcW w:w="5387" w:type="dxa"/>
            <w:tcBorders>
              <w:top w:val="single" w:sz="4" w:space="0" w:color="auto"/>
              <w:left w:val="single" w:sz="2" w:space="0" w:color="FFFFFF" w:themeColor="background2"/>
              <w:bottom w:val="single" w:sz="4" w:space="0" w:color="auto"/>
            </w:tcBorders>
          </w:tcPr>
          <w:p w14:paraId="789CB278" w14:textId="77777777" w:rsidR="001912FC" w:rsidRPr="009A7C9A" w:rsidRDefault="001912FC">
            <w:pPr>
              <w:pStyle w:val="DDTableBodyText"/>
              <w:keepNext/>
              <w:rPr>
                <w:color w:val="auto"/>
                <w:lang w:val="en-ZA"/>
              </w:rPr>
            </w:pPr>
            <w:r w:rsidRPr="009A7C9A">
              <w:t>South Africa North</w:t>
            </w:r>
          </w:p>
        </w:tc>
      </w:tr>
      <w:tr w:rsidR="001912FC" w:rsidRPr="009A7C9A" w14:paraId="1F3208EA"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3E909B53" w14:textId="77777777" w:rsidR="001912FC" w:rsidRPr="009A7C9A" w:rsidRDefault="001912FC">
            <w:pPr>
              <w:pStyle w:val="DDTableGreenHeader"/>
              <w:rPr>
                <w:color w:val="FFFFFF" w:themeColor="background1"/>
                <w:lang w:val="en-ZA"/>
              </w:rPr>
            </w:pPr>
            <w:r>
              <w:rPr>
                <w:color w:val="FFFFFF" w:themeColor="background1"/>
                <w:lang w:val="en-ZA"/>
              </w:rPr>
              <w:t>IP Addresses</w:t>
            </w:r>
          </w:p>
        </w:tc>
        <w:tc>
          <w:tcPr>
            <w:tcW w:w="5387" w:type="dxa"/>
            <w:tcBorders>
              <w:top w:val="single" w:sz="4" w:space="0" w:color="auto"/>
              <w:left w:val="single" w:sz="2" w:space="0" w:color="FFFFFF" w:themeColor="background2"/>
              <w:bottom w:val="single" w:sz="4" w:space="0" w:color="auto"/>
            </w:tcBorders>
          </w:tcPr>
          <w:p w14:paraId="4CA38762" w14:textId="1BE107FA" w:rsidR="001912FC" w:rsidRDefault="001912FC">
            <w:pPr>
              <w:pStyle w:val="DDTableBodyText"/>
              <w:keepNext/>
            </w:pPr>
            <w:r>
              <w:t>13</w:t>
            </w:r>
            <w:r w:rsidR="00792A04">
              <w:t>.73.248.4/31</w:t>
            </w:r>
          </w:p>
          <w:p w14:paraId="388D9856" w14:textId="26280D09" w:rsidR="001912FC" w:rsidRDefault="001912FC">
            <w:pPr>
              <w:pStyle w:val="DDTableBodyText"/>
              <w:keepNext/>
            </w:pPr>
            <w:r>
              <w:t>- (2</w:t>
            </w:r>
            <w:r w:rsidR="00792A04">
              <w:t>20</w:t>
            </w:r>
            <w:r>
              <w:t xml:space="preserve"> IPs)</w:t>
            </w:r>
          </w:p>
          <w:p w14:paraId="2B19FE00" w14:textId="5A7DA007" w:rsidR="001912FC" w:rsidRPr="009A7C9A" w:rsidRDefault="00261B3A">
            <w:pPr>
              <w:pStyle w:val="DDTableBodyText"/>
              <w:keepNext/>
            </w:pPr>
            <w:r>
              <w:t>191.238</w:t>
            </w:r>
            <w:r w:rsidR="008C108E">
              <w:t>.72.128/28</w:t>
            </w:r>
          </w:p>
        </w:tc>
      </w:tr>
      <w:tr w:rsidR="001912FC" w:rsidRPr="009A7C9A" w14:paraId="7C04F4C0" w14:textId="7777777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5D8CB459" w14:textId="77777777" w:rsidR="001912FC" w:rsidRDefault="001912FC">
            <w:pPr>
              <w:pStyle w:val="DDTableGreenHeader"/>
              <w:rPr>
                <w:color w:val="FFFFFF" w:themeColor="background1"/>
                <w:lang w:val="en-ZA"/>
              </w:rPr>
            </w:pPr>
            <w:r>
              <w:rPr>
                <w:color w:val="FFFFFF" w:themeColor="background1"/>
                <w:lang w:val="en-ZA"/>
              </w:rPr>
              <w:t>Tags</w:t>
            </w:r>
          </w:p>
        </w:tc>
        <w:tc>
          <w:tcPr>
            <w:tcW w:w="5387" w:type="dxa"/>
            <w:tcBorders>
              <w:top w:val="single" w:sz="4" w:space="0" w:color="auto"/>
              <w:left w:val="single" w:sz="2" w:space="0" w:color="FFFFFF" w:themeColor="background2"/>
              <w:bottom w:val="single" w:sz="4" w:space="0" w:color="auto"/>
            </w:tcBorders>
          </w:tcPr>
          <w:p w14:paraId="79EFB523" w14:textId="77777777" w:rsidR="001912FC" w:rsidRPr="00212BA8" w:rsidRDefault="001912FC">
            <w:pPr>
              <w:pStyle w:val="DDTableBodyText"/>
              <w:keepNext/>
              <w:rPr>
                <w:b/>
                <w:bCs/>
              </w:rPr>
            </w:pPr>
            <w:r w:rsidRPr="00212BA8">
              <w:rPr>
                <w:b/>
                <w:bCs/>
              </w:rPr>
              <w:t>[None]</w:t>
            </w:r>
          </w:p>
        </w:tc>
      </w:tr>
    </w:tbl>
    <w:p w14:paraId="652E5F76" w14:textId="1152B094" w:rsidR="001912FC" w:rsidRPr="00880367" w:rsidRDefault="001912FC" w:rsidP="001912FC">
      <w:pPr>
        <w:pStyle w:val="Caption"/>
      </w:pPr>
      <w:bookmarkStart w:id="37" w:name="_Toc201052050"/>
      <w:r>
        <w:t xml:space="preserve">Table </w:t>
      </w:r>
      <w:r>
        <w:fldChar w:fldCharType="begin"/>
      </w:r>
      <w:r>
        <w:instrText xml:space="preserve"> SEQ Table \* ARABIC </w:instrText>
      </w:r>
      <w:r>
        <w:fldChar w:fldCharType="separate"/>
      </w:r>
      <w:r w:rsidR="00E402DB">
        <w:rPr>
          <w:noProof/>
        </w:rPr>
        <w:t>12</w:t>
      </w:r>
      <w:r>
        <w:fldChar w:fldCharType="end"/>
      </w:r>
      <w:r>
        <w:t xml:space="preserve">: </w:t>
      </w:r>
      <w:r w:rsidR="008C108E" w:rsidRPr="001912FC">
        <w:rPr>
          <w:color w:val="auto"/>
          <w:lang w:val="nl-NL"/>
        </w:rPr>
        <w:t>ServiceTags-AzPowerBi</w:t>
      </w:r>
      <w:bookmarkEnd w:id="37"/>
    </w:p>
    <w:p w14:paraId="2C53CBF3" w14:textId="77777777" w:rsidR="00790F7E" w:rsidRDefault="00790F7E" w:rsidP="00427E0F">
      <w:pPr>
        <w:pStyle w:val="NTTBodyText"/>
        <w:rPr>
          <w:lang w:eastAsia="en-GB"/>
        </w:rPr>
      </w:pPr>
    </w:p>
    <w:p w14:paraId="450BCC20" w14:textId="77777777" w:rsidR="001912FC" w:rsidRPr="00427E0F" w:rsidRDefault="001912FC" w:rsidP="00427E0F">
      <w:pPr>
        <w:pStyle w:val="NTTBodyText"/>
        <w:rPr>
          <w:lang w:eastAsia="en-GB"/>
        </w:rPr>
      </w:pPr>
    </w:p>
    <w:p w14:paraId="4DA8C754" w14:textId="35771199" w:rsidR="00484CF7" w:rsidRPr="009A7C9A" w:rsidRDefault="00484CF7" w:rsidP="00484CF7">
      <w:pPr>
        <w:pStyle w:val="Heading3"/>
      </w:pPr>
      <w:r w:rsidRPr="009A7C9A">
        <w:t xml:space="preserve">Virtual Network </w:t>
      </w:r>
      <w:r>
        <w:t>Peering</w:t>
      </w:r>
    </w:p>
    <w:p w14:paraId="5EF3B881" w14:textId="26ACBC1D" w:rsidR="00484CF7" w:rsidRPr="009A7C9A" w:rsidRDefault="00484CF7" w:rsidP="00484CF7">
      <w:pPr>
        <w:pStyle w:val="NTTBlueNotedText2Body"/>
      </w:pPr>
      <w:r>
        <w:t>Added in the later waves, stipulated in the migration plan.</w:t>
      </w:r>
    </w:p>
    <w:p w14:paraId="40037BA0" w14:textId="77777777" w:rsidR="00484CF7" w:rsidRPr="009A7C9A" w:rsidRDefault="00484CF7" w:rsidP="0027348A">
      <w:pPr>
        <w:pStyle w:val="NTTBodyText"/>
        <w:ind w:left="0"/>
      </w:pPr>
    </w:p>
    <w:p w14:paraId="5E4F76E0" w14:textId="7AC0FD0D" w:rsidR="001501C7" w:rsidRPr="009A7C9A" w:rsidRDefault="001501C7" w:rsidP="00860907">
      <w:pPr>
        <w:pStyle w:val="Heading3"/>
      </w:pPr>
      <w:r w:rsidRPr="009A7C9A">
        <w:t xml:space="preserve">Virtual Network Gateway </w:t>
      </w:r>
      <w:r w:rsidR="00860907" w:rsidRPr="009A7C9A">
        <w:t>(</w:t>
      </w:r>
      <w:r w:rsidRPr="009A7C9A">
        <w:t>ExpressRoute</w:t>
      </w:r>
      <w:r w:rsidR="00860907" w:rsidRPr="009A7C9A">
        <w:t>)</w:t>
      </w:r>
    </w:p>
    <w:p w14:paraId="24A41278" w14:textId="71625108" w:rsidR="001501C7" w:rsidRPr="009A7C9A" w:rsidRDefault="001501C7" w:rsidP="001501C7">
      <w:pPr>
        <w:pStyle w:val="NTTBodyText"/>
      </w:pPr>
      <w:r w:rsidRPr="009A7C9A">
        <w:t>This section outlines the virtual network gateway for the ExpressRoute circuit connection:</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5387"/>
      </w:tblGrid>
      <w:tr w:rsidR="001501C7" w:rsidRPr="009A7C9A" w14:paraId="252FBA24" w14:textId="77777777" w:rsidTr="001501C7">
        <w:trPr>
          <w:cantSplit/>
          <w:tblHeader/>
        </w:trPr>
        <w:tc>
          <w:tcPr>
            <w:tcW w:w="2693" w:type="dxa"/>
            <w:tcBorders>
              <w:top w:val="nil"/>
              <w:bottom w:val="single" w:sz="4" w:space="0" w:color="auto"/>
              <w:right w:val="nil"/>
            </w:tcBorders>
          </w:tcPr>
          <w:p w14:paraId="29905162" w14:textId="77777777" w:rsidR="001501C7" w:rsidRPr="009A7C9A" w:rsidRDefault="001501C7" w:rsidP="00AC12B8">
            <w:pPr>
              <w:pStyle w:val="DDTableGreenHeader"/>
              <w:rPr>
                <w:color w:val="auto"/>
              </w:rPr>
            </w:pPr>
            <w:bookmarkStart w:id="38" w:name="_Hlk153962839"/>
            <w:r w:rsidRPr="009A7C9A">
              <w:rPr>
                <w:color w:val="auto"/>
              </w:rPr>
              <w:t>Specification</w:t>
            </w:r>
          </w:p>
        </w:tc>
        <w:tc>
          <w:tcPr>
            <w:tcW w:w="5387" w:type="dxa"/>
            <w:tcBorders>
              <w:top w:val="nil"/>
              <w:left w:val="nil"/>
              <w:bottom w:val="single" w:sz="4" w:space="0" w:color="auto"/>
              <w:right w:val="nil"/>
            </w:tcBorders>
          </w:tcPr>
          <w:p w14:paraId="208EE68F" w14:textId="77777777" w:rsidR="001501C7" w:rsidRPr="009A7C9A" w:rsidRDefault="001501C7" w:rsidP="00AC12B8">
            <w:pPr>
              <w:pStyle w:val="DDTableGreenHeader"/>
              <w:rPr>
                <w:color w:val="auto"/>
              </w:rPr>
            </w:pPr>
            <w:r w:rsidRPr="009A7C9A">
              <w:rPr>
                <w:color w:val="auto"/>
              </w:rPr>
              <w:t>Description</w:t>
            </w:r>
          </w:p>
        </w:tc>
      </w:tr>
      <w:tr w:rsidR="009C21A7" w:rsidRPr="009A7C9A" w14:paraId="5BA09DB9" w14:textId="77777777" w:rsidTr="001501C7">
        <w:trPr>
          <w:cantSplit/>
          <w:trHeight w:val="405"/>
        </w:trPr>
        <w:tc>
          <w:tcPr>
            <w:tcW w:w="2693" w:type="dxa"/>
            <w:tcBorders>
              <w:top w:val="single" w:sz="4" w:space="0" w:color="auto"/>
              <w:bottom w:val="single" w:sz="4" w:space="0" w:color="FFFFFF" w:themeColor="background1"/>
              <w:right w:val="single" w:sz="4" w:space="0" w:color="FFFFFF" w:themeColor="background2"/>
            </w:tcBorders>
            <w:shd w:val="clear" w:color="auto" w:fill="0072BC" w:themeFill="text2"/>
          </w:tcPr>
          <w:p w14:paraId="3304C7C7"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Name</w:t>
            </w:r>
          </w:p>
        </w:tc>
        <w:tc>
          <w:tcPr>
            <w:tcW w:w="5387" w:type="dxa"/>
            <w:tcBorders>
              <w:top w:val="single" w:sz="4" w:space="0" w:color="auto"/>
              <w:left w:val="single" w:sz="4" w:space="0" w:color="FFFFFF" w:themeColor="background2"/>
              <w:bottom w:val="single" w:sz="4" w:space="0" w:color="auto"/>
            </w:tcBorders>
          </w:tcPr>
          <w:p w14:paraId="5970E8D2" w14:textId="73EA8EE9" w:rsidR="001501C7" w:rsidRPr="009A7C9A" w:rsidRDefault="00860907" w:rsidP="00AC12B8">
            <w:pPr>
              <w:pStyle w:val="DDTableBodyText"/>
            </w:pPr>
            <w:r w:rsidRPr="009A7C9A">
              <w:rPr>
                <w:color w:val="auto"/>
                <w:lang w:val="nl-NL"/>
              </w:rPr>
              <w:t>zanrgergwp01</w:t>
            </w:r>
          </w:p>
        </w:tc>
      </w:tr>
      <w:tr w:rsidR="009C21A7" w:rsidRPr="009A7C9A" w14:paraId="4C3C0FFA" w14:textId="77777777" w:rsidTr="001501C7">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3BCFAF74"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Subscription</w:t>
            </w:r>
          </w:p>
        </w:tc>
        <w:tc>
          <w:tcPr>
            <w:tcW w:w="5387" w:type="dxa"/>
            <w:tcBorders>
              <w:top w:val="single" w:sz="4" w:space="0" w:color="auto"/>
              <w:left w:val="single" w:sz="4" w:space="0" w:color="FFFFFF" w:themeColor="background2"/>
              <w:bottom w:val="single" w:sz="4" w:space="0" w:color="auto"/>
            </w:tcBorders>
          </w:tcPr>
          <w:p w14:paraId="298AC88A" w14:textId="2DDD4738" w:rsidR="001501C7" w:rsidRPr="009A7C9A" w:rsidRDefault="00860907" w:rsidP="00AC12B8">
            <w:pPr>
              <w:pStyle w:val="DDTableBodyText"/>
            </w:pPr>
            <w:r w:rsidRPr="009A7C9A">
              <w:t>MCA PROD</w:t>
            </w:r>
          </w:p>
        </w:tc>
      </w:tr>
      <w:tr w:rsidR="009C21A7" w:rsidRPr="009A7C9A" w14:paraId="0EC5ECE3" w14:textId="77777777" w:rsidTr="00EA2D47">
        <w:trPr>
          <w:cantSplit/>
          <w:trHeight w:val="411"/>
        </w:trPr>
        <w:tc>
          <w:tcPr>
            <w:tcW w:w="2693"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373DCC5A"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Resource Group</w:t>
            </w:r>
          </w:p>
        </w:tc>
        <w:tc>
          <w:tcPr>
            <w:tcW w:w="5387" w:type="dxa"/>
            <w:tcBorders>
              <w:top w:val="single" w:sz="4" w:space="0" w:color="auto"/>
              <w:left w:val="single" w:sz="4" w:space="0" w:color="FFFFFF" w:themeColor="background2"/>
              <w:bottom w:val="single" w:sz="4" w:space="0" w:color="auto"/>
            </w:tcBorders>
          </w:tcPr>
          <w:p w14:paraId="58D56D10" w14:textId="4405856F" w:rsidR="001501C7" w:rsidRPr="009A7C9A" w:rsidRDefault="00860907" w:rsidP="00AC12B8">
            <w:pPr>
              <w:pStyle w:val="DDTableBodyText"/>
              <w:rPr>
                <w:b/>
                <w:bCs/>
                <w:color w:val="auto"/>
                <w:lang w:val="en-ZA"/>
              </w:rPr>
            </w:pPr>
            <w:r w:rsidRPr="009A7C9A">
              <w:rPr>
                <w:lang w:val="en-ZA"/>
              </w:rPr>
              <w:t>zanrgrgldzp001</w:t>
            </w:r>
          </w:p>
        </w:tc>
      </w:tr>
      <w:tr w:rsidR="009C21A7" w:rsidRPr="009A7C9A" w14:paraId="116E859D"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5A1D6D6C"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Region</w:t>
            </w:r>
          </w:p>
        </w:tc>
        <w:tc>
          <w:tcPr>
            <w:tcW w:w="5387" w:type="dxa"/>
            <w:tcBorders>
              <w:top w:val="single" w:sz="4" w:space="0" w:color="auto"/>
              <w:left w:val="single" w:sz="2" w:space="0" w:color="FFFFFF" w:themeColor="background2"/>
              <w:bottom w:val="single" w:sz="4" w:space="0" w:color="auto"/>
            </w:tcBorders>
          </w:tcPr>
          <w:p w14:paraId="35FBA17A" w14:textId="2C0E965D" w:rsidR="001501C7" w:rsidRPr="009A7C9A" w:rsidRDefault="001501C7" w:rsidP="00AC12B8">
            <w:pPr>
              <w:pStyle w:val="DDTableBodyText"/>
              <w:rPr>
                <w:color w:val="auto"/>
                <w:lang w:val="en-ZA"/>
              </w:rPr>
            </w:pPr>
            <w:r w:rsidRPr="009A7C9A">
              <w:t>South Africa North</w:t>
            </w:r>
          </w:p>
        </w:tc>
      </w:tr>
      <w:tr w:rsidR="009C21A7" w:rsidRPr="009A7C9A" w14:paraId="4FD28A42"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580885AA"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SKU</w:t>
            </w:r>
          </w:p>
        </w:tc>
        <w:tc>
          <w:tcPr>
            <w:tcW w:w="5387" w:type="dxa"/>
            <w:tcBorders>
              <w:top w:val="single" w:sz="4" w:space="0" w:color="auto"/>
              <w:left w:val="single" w:sz="2" w:space="0" w:color="FFFFFF" w:themeColor="background2"/>
              <w:bottom w:val="single" w:sz="4" w:space="0" w:color="auto"/>
            </w:tcBorders>
          </w:tcPr>
          <w:p w14:paraId="59FCBC59" w14:textId="288ECA49" w:rsidR="001501C7" w:rsidRPr="009A7C9A" w:rsidRDefault="00860907" w:rsidP="00AC12B8">
            <w:pPr>
              <w:pStyle w:val="DDTableBodyText"/>
              <w:rPr>
                <w:color w:val="auto"/>
                <w:lang w:val="en-ZA"/>
              </w:rPr>
            </w:pPr>
            <w:r w:rsidRPr="009A7C9A">
              <w:rPr>
                <w:color w:val="auto"/>
                <w:lang w:val="en-ZA"/>
              </w:rPr>
              <w:t>Standard</w:t>
            </w:r>
          </w:p>
        </w:tc>
      </w:tr>
      <w:tr w:rsidR="009C21A7" w:rsidRPr="009A7C9A" w14:paraId="725E0594"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4BF8BFE"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Virtual network</w:t>
            </w:r>
          </w:p>
        </w:tc>
        <w:tc>
          <w:tcPr>
            <w:tcW w:w="5387" w:type="dxa"/>
            <w:tcBorders>
              <w:top w:val="single" w:sz="4" w:space="0" w:color="auto"/>
              <w:left w:val="single" w:sz="2" w:space="0" w:color="FFFFFF" w:themeColor="background2"/>
              <w:bottom w:val="single" w:sz="4" w:space="0" w:color="auto"/>
            </w:tcBorders>
          </w:tcPr>
          <w:p w14:paraId="136A5C27" w14:textId="062E75B7" w:rsidR="001501C7" w:rsidRPr="00450A9E" w:rsidRDefault="00B718B5" w:rsidP="00AC12B8">
            <w:pPr>
              <w:pStyle w:val="DDTableBodyText"/>
              <w:rPr>
                <w:color w:val="auto"/>
                <w:lang w:val="en-ZA"/>
              </w:rPr>
            </w:pPr>
            <w:r w:rsidRPr="00450A9E">
              <w:t>zanrgvnetldzp-10.20.40.0-24</w:t>
            </w:r>
          </w:p>
        </w:tc>
      </w:tr>
      <w:tr w:rsidR="009C21A7" w:rsidRPr="009A7C9A" w14:paraId="39ED3F8A"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C08EE90"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Subnet</w:t>
            </w:r>
          </w:p>
        </w:tc>
        <w:tc>
          <w:tcPr>
            <w:tcW w:w="5387" w:type="dxa"/>
            <w:tcBorders>
              <w:top w:val="single" w:sz="4" w:space="0" w:color="auto"/>
              <w:left w:val="single" w:sz="2" w:space="0" w:color="FFFFFF" w:themeColor="background2"/>
              <w:bottom w:val="single" w:sz="4" w:space="0" w:color="auto"/>
            </w:tcBorders>
          </w:tcPr>
          <w:p w14:paraId="1DB4BE17" w14:textId="15ABA34A" w:rsidR="001501C7" w:rsidRPr="00450A9E" w:rsidRDefault="001501C7" w:rsidP="00AC12B8">
            <w:pPr>
              <w:pStyle w:val="DDTableBodyText"/>
              <w:rPr>
                <w:color w:val="auto"/>
                <w:lang w:val="en-ZA"/>
              </w:rPr>
            </w:pPr>
            <w:r w:rsidRPr="00450A9E">
              <w:rPr>
                <w:color w:val="auto"/>
                <w:lang w:val="en-ZA"/>
              </w:rPr>
              <w:t>GatewaySubnet</w:t>
            </w:r>
            <w:r w:rsidR="00F36A2E" w:rsidRPr="00450A9E">
              <w:rPr>
                <w:color w:val="auto"/>
                <w:lang w:val="en-ZA"/>
              </w:rPr>
              <w:t xml:space="preserve"> </w:t>
            </w:r>
            <w:r w:rsidR="00100D77" w:rsidRPr="00450A9E">
              <w:rPr>
                <w:color w:val="auto"/>
                <w:lang w:val="en-ZA"/>
              </w:rPr>
              <w:t>(</w:t>
            </w:r>
            <w:r w:rsidR="00100D77" w:rsidRPr="00450A9E">
              <w:rPr>
                <w:rFonts w:eastAsia="Segoe UI"/>
                <w:color w:val="292827"/>
                <w:lang w:val="en-ZA"/>
              </w:rPr>
              <w:t>10.20.40.64/26</w:t>
            </w:r>
            <w:r w:rsidR="00100D77" w:rsidRPr="00450A9E">
              <w:rPr>
                <w:color w:val="auto"/>
                <w:lang w:val="en-ZA"/>
              </w:rPr>
              <w:t>)</w:t>
            </w:r>
          </w:p>
        </w:tc>
      </w:tr>
      <w:tr w:rsidR="009C21A7" w:rsidRPr="009A7C9A" w14:paraId="4202E417"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5DAB5A09"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Gateway type</w:t>
            </w:r>
          </w:p>
        </w:tc>
        <w:tc>
          <w:tcPr>
            <w:tcW w:w="5387" w:type="dxa"/>
            <w:tcBorders>
              <w:top w:val="single" w:sz="4" w:space="0" w:color="auto"/>
              <w:left w:val="single" w:sz="2" w:space="0" w:color="FFFFFF" w:themeColor="background2"/>
              <w:bottom w:val="single" w:sz="4" w:space="0" w:color="auto"/>
            </w:tcBorders>
          </w:tcPr>
          <w:p w14:paraId="11AA015C" w14:textId="12E7DAF5" w:rsidR="001501C7" w:rsidRPr="00450A9E" w:rsidRDefault="00403937" w:rsidP="00AC12B8">
            <w:pPr>
              <w:pStyle w:val="DDTableBodyText"/>
              <w:rPr>
                <w:color w:val="auto"/>
                <w:lang w:val="en-ZA"/>
              </w:rPr>
            </w:pPr>
            <w:r w:rsidRPr="00450A9E">
              <w:rPr>
                <w:color w:val="auto"/>
                <w:lang w:val="en-ZA"/>
              </w:rPr>
              <w:t>ExpressRoute</w:t>
            </w:r>
          </w:p>
        </w:tc>
      </w:tr>
      <w:tr w:rsidR="009C21A7" w:rsidRPr="009A7C9A" w14:paraId="4EAC24A8"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6F8627A7" w14:textId="77777777" w:rsidR="001501C7" w:rsidRPr="009A7C9A" w:rsidRDefault="001501C7" w:rsidP="00AC12B8">
            <w:pPr>
              <w:pStyle w:val="DDTableGreenHeader"/>
              <w:rPr>
                <w:color w:val="FFFFFF" w:themeColor="background1"/>
                <w:lang w:val="en-ZA"/>
              </w:rPr>
            </w:pPr>
            <w:r w:rsidRPr="009A7C9A">
              <w:rPr>
                <w:color w:val="FFFFFF" w:themeColor="background1"/>
                <w:lang w:val="en-ZA"/>
              </w:rPr>
              <w:t>Public IP address</w:t>
            </w:r>
          </w:p>
        </w:tc>
        <w:tc>
          <w:tcPr>
            <w:tcW w:w="5387" w:type="dxa"/>
            <w:tcBorders>
              <w:top w:val="single" w:sz="4" w:space="0" w:color="auto"/>
              <w:left w:val="single" w:sz="2" w:space="0" w:color="FFFFFF" w:themeColor="background2"/>
              <w:bottom w:val="single" w:sz="4" w:space="0" w:color="auto"/>
            </w:tcBorders>
          </w:tcPr>
          <w:p w14:paraId="4115239C" w14:textId="3328280E" w:rsidR="00D64C5C" w:rsidRPr="00450A9E" w:rsidRDefault="00D64C5C" w:rsidP="00AC12B8">
            <w:pPr>
              <w:pStyle w:val="DDTableBodyText"/>
            </w:pPr>
            <w:r w:rsidRPr="00450A9E">
              <w:t xml:space="preserve">Name: </w:t>
            </w:r>
            <w:r w:rsidR="00911975" w:rsidRPr="00450A9E">
              <w:t>zanrgergwpip01</w:t>
            </w:r>
            <w:r w:rsidR="000E16D6" w:rsidRPr="00450A9E">
              <w:t xml:space="preserve"> (New)</w:t>
            </w:r>
          </w:p>
          <w:p w14:paraId="47C32DF5" w14:textId="77777777" w:rsidR="00BA4F3D" w:rsidRPr="00450A9E" w:rsidRDefault="00D64C5C" w:rsidP="00AC12B8">
            <w:pPr>
              <w:pStyle w:val="DDTableBodyText"/>
            </w:pPr>
            <w:r w:rsidRPr="00450A9E">
              <w:t>IP</w:t>
            </w:r>
            <w:r w:rsidR="00BA4F3D" w:rsidRPr="00450A9E">
              <w:t xml:space="preserve"> Address: TBC</w:t>
            </w:r>
          </w:p>
          <w:p w14:paraId="7187A5B5" w14:textId="77777777" w:rsidR="00EB3414" w:rsidRPr="00450A9E" w:rsidRDefault="00EB3414" w:rsidP="00EB3414">
            <w:pPr>
              <w:pStyle w:val="DDTableBodyText"/>
            </w:pPr>
            <w:r w:rsidRPr="00450A9E">
              <w:t>SKU: Standard</w:t>
            </w:r>
          </w:p>
          <w:p w14:paraId="5DB7DC34" w14:textId="00CE2145" w:rsidR="00EB3414" w:rsidRPr="00450A9E" w:rsidRDefault="00EB3414" w:rsidP="00AC12B8">
            <w:pPr>
              <w:pStyle w:val="DDTableBodyText"/>
            </w:pPr>
            <w:r w:rsidRPr="00450A9E">
              <w:t>Tier: Regional</w:t>
            </w:r>
          </w:p>
          <w:p w14:paraId="08AC224A" w14:textId="2405C89E" w:rsidR="001501C7" w:rsidRPr="00450A9E" w:rsidRDefault="00BA4F3D" w:rsidP="00AC12B8">
            <w:pPr>
              <w:pStyle w:val="DDTableBodyText"/>
            </w:pPr>
            <w:r w:rsidRPr="00450A9E">
              <w:t>Assignment: Dynamic</w:t>
            </w:r>
          </w:p>
        </w:tc>
      </w:tr>
      <w:tr w:rsidR="009C21A7" w:rsidRPr="009A7C9A" w14:paraId="6B259B5A" w14:textId="77777777" w:rsidTr="00EA2D47">
        <w:trPr>
          <w:cantSplit/>
          <w:trHeight w:val="329"/>
        </w:trPr>
        <w:tc>
          <w:tcPr>
            <w:tcW w:w="2693" w:type="dxa"/>
            <w:tcBorders>
              <w:top w:val="single" w:sz="4" w:space="0" w:color="FFFFFF" w:themeColor="background2"/>
              <w:right w:val="single" w:sz="2" w:space="0" w:color="FFFFFF" w:themeColor="background2"/>
            </w:tcBorders>
            <w:shd w:val="clear" w:color="auto" w:fill="0072BC" w:themeFill="text2"/>
          </w:tcPr>
          <w:p w14:paraId="506AD979" w14:textId="5F3306A6" w:rsidR="001501C7" w:rsidRPr="00BB38F4" w:rsidRDefault="001501C7" w:rsidP="00AC12B8">
            <w:pPr>
              <w:pStyle w:val="DDTableGreenHeader"/>
              <w:rPr>
                <w:color w:val="FFFFFF" w:themeColor="background1"/>
                <w:lang w:val="en-ZA"/>
              </w:rPr>
            </w:pPr>
            <w:r w:rsidRPr="00BB38F4">
              <w:rPr>
                <w:color w:val="FFFFFF" w:themeColor="background1"/>
                <w:lang w:val="en-ZA"/>
              </w:rPr>
              <w:t>Tags</w:t>
            </w:r>
            <w:r w:rsidR="00BB38F4" w:rsidRPr="00BB38F4">
              <w:rPr>
                <w:color w:val="FFFFFF" w:themeColor="background1"/>
                <w:lang w:val="en-ZA"/>
              </w:rPr>
              <w:t xml:space="preserve"> </w:t>
            </w:r>
            <w:r w:rsidR="00BB38F4" w:rsidRPr="00BB38F4">
              <w:rPr>
                <w:color w:val="FFFFFF" w:themeColor="background1"/>
              </w:rPr>
              <w:t>(Added at later stage)</w:t>
            </w:r>
          </w:p>
        </w:tc>
        <w:tc>
          <w:tcPr>
            <w:tcW w:w="5387" w:type="dxa"/>
            <w:tcBorders>
              <w:top w:val="single" w:sz="4" w:space="0" w:color="auto"/>
              <w:left w:val="single" w:sz="2" w:space="0" w:color="FFFFFF" w:themeColor="background2"/>
            </w:tcBorders>
          </w:tcPr>
          <w:p w14:paraId="60291634" w14:textId="77777777" w:rsidR="0082515B" w:rsidRPr="009A7C9A" w:rsidRDefault="0082515B" w:rsidP="0082515B">
            <w:pPr>
              <w:pStyle w:val="DDTableBodyText"/>
              <w:rPr>
                <w:bCs/>
                <w:lang w:val="en-ZA"/>
              </w:rPr>
            </w:pPr>
            <w:r w:rsidRPr="009A7C9A">
              <w:rPr>
                <w:b/>
                <w:lang w:val="en-ZA"/>
              </w:rPr>
              <w:t xml:space="preserve">Application: </w:t>
            </w:r>
            <w:r w:rsidRPr="009A7C9A">
              <w:rPr>
                <w:bCs/>
                <w:lang w:val="en-ZA"/>
              </w:rPr>
              <w:t>[Empty]</w:t>
            </w:r>
          </w:p>
          <w:p w14:paraId="2345BDEE" w14:textId="77777777" w:rsidR="0082515B" w:rsidRPr="009A7C9A" w:rsidRDefault="0082515B" w:rsidP="0082515B">
            <w:pPr>
              <w:pStyle w:val="DDTableBodyText"/>
              <w:rPr>
                <w:b/>
                <w:lang w:val="en-ZA"/>
              </w:rPr>
            </w:pPr>
            <w:r w:rsidRPr="009A7C9A">
              <w:rPr>
                <w:b/>
                <w:lang w:val="en-ZA"/>
              </w:rPr>
              <w:t xml:space="preserve">Application Owner: </w:t>
            </w:r>
            <w:r w:rsidRPr="009A7C9A">
              <w:rPr>
                <w:bCs/>
                <w:lang w:val="en-ZA"/>
              </w:rPr>
              <w:t>[Empty]</w:t>
            </w:r>
          </w:p>
          <w:p w14:paraId="459422A9" w14:textId="77777777" w:rsidR="0082515B" w:rsidRPr="009A7C9A" w:rsidRDefault="0082515B" w:rsidP="0082515B">
            <w:pPr>
              <w:pStyle w:val="DDTableBodyText"/>
              <w:rPr>
                <w:b/>
                <w:lang w:val="en-ZA"/>
              </w:rPr>
            </w:pPr>
            <w:r w:rsidRPr="009A7C9A">
              <w:rPr>
                <w:b/>
                <w:lang w:val="en-ZA"/>
              </w:rPr>
              <w:t xml:space="preserve">Business Owner: </w:t>
            </w:r>
            <w:r w:rsidRPr="009A7C9A">
              <w:rPr>
                <w:bCs/>
                <w:lang w:val="en-ZA"/>
              </w:rPr>
              <w:t>[Empty]</w:t>
            </w:r>
          </w:p>
          <w:p w14:paraId="5F028702" w14:textId="77777777" w:rsidR="0082515B" w:rsidRPr="009A7C9A" w:rsidRDefault="0082515B" w:rsidP="0082515B">
            <w:pPr>
              <w:pStyle w:val="DDTableBodyText"/>
              <w:rPr>
                <w:b/>
                <w:lang w:val="en-ZA"/>
              </w:rPr>
            </w:pPr>
            <w:r w:rsidRPr="009A7C9A">
              <w:rPr>
                <w:b/>
                <w:lang w:val="en-ZA"/>
              </w:rPr>
              <w:t xml:space="preserve">Business Unit: </w:t>
            </w:r>
            <w:r w:rsidRPr="009A7C9A">
              <w:rPr>
                <w:bCs/>
                <w:lang w:val="en-ZA"/>
              </w:rPr>
              <w:t>[Empty]</w:t>
            </w:r>
          </w:p>
          <w:p w14:paraId="7F023ADA" w14:textId="77777777" w:rsidR="0082515B" w:rsidRPr="009A7C9A" w:rsidRDefault="0082515B" w:rsidP="0082515B">
            <w:pPr>
              <w:pStyle w:val="DDTableBodyText"/>
              <w:rPr>
                <w:b/>
                <w:lang w:val="en-ZA"/>
              </w:rPr>
            </w:pPr>
            <w:r w:rsidRPr="009A7C9A">
              <w:rPr>
                <w:b/>
                <w:lang w:val="en-ZA"/>
              </w:rPr>
              <w:t xml:space="preserve">Company: </w:t>
            </w:r>
            <w:r w:rsidRPr="009A7C9A">
              <w:rPr>
                <w:bCs/>
                <w:lang w:val="en-ZA"/>
              </w:rPr>
              <w:t>[Empty]</w:t>
            </w:r>
          </w:p>
          <w:p w14:paraId="1398C950" w14:textId="77777777" w:rsidR="0082515B" w:rsidRPr="009A7C9A" w:rsidRDefault="0082515B" w:rsidP="0082515B">
            <w:pPr>
              <w:pStyle w:val="DDTableBodyText"/>
              <w:rPr>
                <w:bCs/>
                <w:lang w:val="en-ZA"/>
              </w:rPr>
            </w:pPr>
            <w:r w:rsidRPr="009A7C9A">
              <w:rPr>
                <w:b/>
                <w:lang w:val="en-ZA"/>
              </w:rPr>
              <w:t xml:space="preserve">CostCenter: </w:t>
            </w:r>
            <w:r w:rsidRPr="009A7C9A">
              <w:rPr>
                <w:bCs/>
                <w:lang w:val="en-ZA"/>
              </w:rPr>
              <w:t>Add Cost Center Tag</w:t>
            </w:r>
          </w:p>
          <w:p w14:paraId="676FCF50" w14:textId="77777777" w:rsidR="0082515B" w:rsidRPr="009A7C9A" w:rsidRDefault="0082515B" w:rsidP="0082515B">
            <w:pPr>
              <w:pStyle w:val="DDTableBodyText"/>
              <w:rPr>
                <w:b/>
                <w:lang w:val="en-ZA"/>
              </w:rPr>
            </w:pPr>
            <w:r w:rsidRPr="009A7C9A">
              <w:rPr>
                <w:b/>
                <w:lang w:val="en-ZA"/>
              </w:rPr>
              <w:t xml:space="preserve">Criticality: </w:t>
            </w:r>
            <w:r w:rsidRPr="009A7C9A">
              <w:rPr>
                <w:bCs/>
                <w:lang w:val="en-ZA"/>
              </w:rPr>
              <w:t>[Empty]</w:t>
            </w:r>
          </w:p>
          <w:p w14:paraId="47711451" w14:textId="77777777" w:rsidR="0082515B" w:rsidRPr="009A7C9A" w:rsidRDefault="0082515B" w:rsidP="0082515B">
            <w:pPr>
              <w:pStyle w:val="DDTableBodyText"/>
              <w:rPr>
                <w:b/>
                <w:lang w:val="en-ZA"/>
              </w:rPr>
            </w:pPr>
            <w:r w:rsidRPr="009A7C9A">
              <w:rPr>
                <w:b/>
                <w:lang w:val="en-ZA"/>
              </w:rPr>
              <w:t xml:space="preserve">Department: </w:t>
            </w:r>
            <w:r w:rsidRPr="009A7C9A">
              <w:rPr>
                <w:bCs/>
                <w:lang w:val="en-ZA"/>
              </w:rPr>
              <w:t>[Empty]</w:t>
            </w:r>
          </w:p>
          <w:p w14:paraId="5825429D" w14:textId="77777777" w:rsidR="0082515B" w:rsidRPr="009A7C9A" w:rsidRDefault="0082515B" w:rsidP="0082515B">
            <w:pPr>
              <w:pStyle w:val="DDTableBodyText"/>
              <w:rPr>
                <w:b/>
                <w:lang w:val="en-ZA"/>
              </w:rPr>
            </w:pPr>
            <w:r w:rsidRPr="009A7C9A">
              <w:rPr>
                <w:b/>
                <w:lang w:val="en-ZA"/>
              </w:rPr>
              <w:t xml:space="preserve">Division: </w:t>
            </w:r>
            <w:r w:rsidRPr="009A7C9A">
              <w:rPr>
                <w:bCs/>
                <w:lang w:val="en-ZA"/>
              </w:rPr>
              <w:t>[Empty]</w:t>
            </w:r>
          </w:p>
          <w:p w14:paraId="3809CDB6" w14:textId="28795D0D" w:rsidR="001501C7" w:rsidRPr="009A7C9A" w:rsidRDefault="0082515B" w:rsidP="0082515B">
            <w:pPr>
              <w:pStyle w:val="DDTableBodyText"/>
              <w:rPr>
                <w:b/>
              </w:rPr>
            </w:pPr>
            <w:r w:rsidRPr="009A7C9A">
              <w:rPr>
                <w:b/>
                <w:lang w:val="en-ZA"/>
              </w:rPr>
              <w:t xml:space="preserve">Role: </w:t>
            </w:r>
            <w:r w:rsidRPr="009A7C9A">
              <w:rPr>
                <w:bCs/>
                <w:lang w:val="en-ZA"/>
              </w:rPr>
              <w:t>[Empty]</w:t>
            </w:r>
          </w:p>
        </w:tc>
      </w:tr>
    </w:tbl>
    <w:p w14:paraId="1CC5BC8A" w14:textId="2245C9F6" w:rsidR="001501C7" w:rsidRPr="009A7C9A" w:rsidRDefault="001501C7" w:rsidP="001501C7">
      <w:pPr>
        <w:pStyle w:val="Caption"/>
      </w:pPr>
      <w:bookmarkStart w:id="39" w:name="_Toc168639182"/>
      <w:bookmarkStart w:id="40" w:name="_Toc201052051"/>
      <w:bookmarkEnd w:id="38"/>
      <w:r w:rsidRPr="009A7C9A">
        <w:t xml:space="preserve">Table </w:t>
      </w:r>
      <w:r w:rsidRPr="009A7C9A">
        <w:fldChar w:fldCharType="begin"/>
      </w:r>
      <w:r w:rsidRPr="009A7C9A">
        <w:instrText>SEQ Table \* ARABIC</w:instrText>
      </w:r>
      <w:r w:rsidRPr="009A7C9A">
        <w:fldChar w:fldCharType="separate"/>
      </w:r>
      <w:r w:rsidR="00E402DB">
        <w:rPr>
          <w:noProof/>
        </w:rPr>
        <w:t>13</w:t>
      </w:r>
      <w:r w:rsidRPr="009A7C9A">
        <w:fldChar w:fldCharType="end"/>
      </w:r>
      <w:r w:rsidRPr="009A7C9A">
        <w:t xml:space="preserve">: </w:t>
      </w:r>
      <w:r w:rsidR="0082515B" w:rsidRPr="009A7C9A">
        <w:t>ExpressRoute –</w:t>
      </w:r>
      <w:r w:rsidRPr="009A7C9A">
        <w:t xml:space="preserve"> </w:t>
      </w:r>
      <w:bookmarkEnd w:id="39"/>
      <w:r w:rsidR="0082515B" w:rsidRPr="009A7C9A">
        <w:t>Virtual Network Gateway</w:t>
      </w:r>
      <w:bookmarkEnd w:id="40"/>
    </w:p>
    <w:p w14:paraId="7B565376" w14:textId="77777777" w:rsidR="00F36A2E" w:rsidRPr="009A7C9A" w:rsidRDefault="00F36A2E" w:rsidP="0027348A">
      <w:pPr>
        <w:pStyle w:val="NTTBodyText"/>
        <w:ind w:left="0"/>
      </w:pPr>
    </w:p>
    <w:p w14:paraId="786B8467" w14:textId="77777777" w:rsidR="00320CED" w:rsidRPr="009A7C9A" w:rsidRDefault="00320CED" w:rsidP="00320CED">
      <w:pPr>
        <w:pStyle w:val="Heading3"/>
      </w:pPr>
      <w:r w:rsidRPr="009A7C9A">
        <w:t>ExpressRoute Circuits</w:t>
      </w:r>
    </w:p>
    <w:p w14:paraId="4FC35FE0" w14:textId="75E0548C" w:rsidR="00320CED" w:rsidRPr="009A7C9A" w:rsidRDefault="00320CED" w:rsidP="00320CED">
      <w:pPr>
        <w:pStyle w:val="NTTBodyText"/>
      </w:pPr>
      <w:r w:rsidRPr="009A7C9A">
        <w:t xml:space="preserve">This section outlines the specifications for the Azure ExpressRoute Circuits to be deployed into the </w:t>
      </w:r>
      <w:r w:rsidR="005C2CA8" w:rsidRPr="009A7C9A">
        <w:t>Landing Zone</w:t>
      </w:r>
      <w:r w:rsidRPr="009A7C9A">
        <w:t xml:space="preserve"> environment.</w:t>
      </w:r>
    </w:p>
    <w:p w14:paraId="1541E2FA" w14:textId="503AA294" w:rsidR="00320CED" w:rsidRPr="009A7C9A" w:rsidRDefault="00320CED" w:rsidP="00320CED">
      <w:pPr>
        <w:pStyle w:val="Heading4"/>
      </w:pPr>
      <w:r w:rsidRPr="009A7C9A">
        <w:t>ExpressRoute Circuit</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5387"/>
      </w:tblGrid>
      <w:tr w:rsidR="00320CED" w:rsidRPr="009A7C9A" w14:paraId="3F2FDC43" w14:textId="77777777" w:rsidTr="00D737C6">
        <w:trPr>
          <w:cantSplit/>
          <w:tblHeader/>
        </w:trPr>
        <w:tc>
          <w:tcPr>
            <w:tcW w:w="2693" w:type="dxa"/>
            <w:tcBorders>
              <w:top w:val="nil"/>
              <w:bottom w:val="single" w:sz="4" w:space="0" w:color="auto"/>
              <w:right w:val="nil"/>
            </w:tcBorders>
          </w:tcPr>
          <w:p w14:paraId="1BAD590E" w14:textId="77777777" w:rsidR="00320CED" w:rsidRPr="009A7C9A" w:rsidRDefault="00320CED" w:rsidP="00AC12B8">
            <w:pPr>
              <w:pStyle w:val="DDTableGreenHeader"/>
              <w:rPr>
                <w:color w:val="auto"/>
              </w:rPr>
            </w:pPr>
            <w:r w:rsidRPr="009A7C9A">
              <w:rPr>
                <w:color w:val="auto"/>
              </w:rPr>
              <w:t>Specification</w:t>
            </w:r>
          </w:p>
        </w:tc>
        <w:tc>
          <w:tcPr>
            <w:tcW w:w="5387" w:type="dxa"/>
            <w:tcBorders>
              <w:top w:val="nil"/>
              <w:left w:val="nil"/>
              <w:bottom w:val="single" w:sz="4" w:space="0" w:color="auto"/>
              <w:right w:val="nil"/>
            </w:tcBorders>
          </w:tcPr>
          <w:p w14:paraId="643E2575" w14:textId="77777777" w:rsidR="00320CED" w:rsidRPr="009A7C9A" w:rsidRDefault="00320CED" w:rsidP="00AC12B8">
            <w:pPr>
              <w:pStyle w:val="DDTableGreenHeader"/>
              <w:rPr>
                <w:color w:val="auto"/>
              </w:rPr>
            </w:pPr>
            <w:r w:rsidRPr="009A7C9A">
              <w:rPr>
                <w:color w:val="auto"/>
              </w:rPr>
              <w:t>Description</w:t>
            </w:r>
          </w:p>
        </w:tc>
      </w:tr>
      <w:tr w:rsidR="009C21A7" w:rsidRPr="009A7C9A" w14:paraId="493A6473" w14:textId="77777777" w:rsidTr="00D737C6">
        <w:trPr>
          <w:cantSplit/>
          <w:trHeight w:val="405"/>
        </w:trPr>
        <w:tc>
          <w:tcPr>
            <w:tcW w:w="2693" w:type="dxa"/>
            <w:tcBorders>
              <w:top w:val="single" w:sz="4" w:space="0" w:color="auto"/>
              <w:bottom w:val="single" w:sz="4" w:space="0" w:color="FFFFFF" w:themeColor="background1"/>
              <w:right w:val="single" w:sz="4" w:space="0" w:color="FFFFFF" w:themeColor="background2"/>
            </w:tcBorders>
            <w:shd w:val="clear" w:color="auto" w:fill="0072BC" w:themeFill="text2"/>
          </w:tcPr>
          <w:p w14:paraId="2A21B941"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Name</w:t>
            </w:r>
          </w:p>
        </w:tc>
        <w:tc>
          <w:tcPr>
            <w:tcW w:w="5387" w:type="dxa"/>
            <w:tcBorders>
              <w:top w:val="single" w:sz="4" w:space="0" w:color="auto"/>
              <w:left w:val="single" w:sz="4" w:space="0" w:color="FFFFFF" w:themeColor="background2"/>
              <w:bottom w:val="single" w:sz="4" w:space="0" w:color="auto"/>
            </w:tcBorders>
          </w:tcPr>
          <w:p w14:paraId="6ACCADF4" w14:textId="176D09F1" w:rsidR="00320CED" w:rsidRPr="009A7C9A" w:rsidRDefault="00A72DE3" w:rsidP="00AC12B8">
            <w:pPr>
              <w:pStyle w:val="DDTableBodyText"/>
            </w:pPr>
            <w:r w:rsidRPr="009A7C9A">
              <w:rPr>
                <w:color w:val="auto"/>
                <w:lang w:val="en-ZA"/>
              </w:rPr>
              <w:t>zanrgercp01</w:t>
            </w:r>
          </w:p>
        </w:tc>
      </w:tr>
      <w:tr w:rsidR="009C21A7" w:rsidRPr="009A7C9A" w14:paraId="44D9E81C" w14:textId="77777777" w:rsidTr="00D737C6">
        <w:trPr>
          <w:cantSplit/>
          <w:trHeight w:val="405"/>
        </w:trPr>
        <w:tc>
          <w:tcPr>
            <w:tcW w:w="2693" w:type="dxa"/>
            <w:tcBorders>
              <w:top w:val="single" w:sz="4" w:space="0" w:color="FFFFFF" w:themeColor="background1"/>
              <w:bottom w:val="single" w:sz="4" w:space="0" w:color="FFFFFF" w:themeColor="background1"/>
              <w:right w:val="single" w:sz="4" w:space="0" w:color="FFFFFF" w:themeColor="background2"/>
            </w:tcBorders>
            <w:shd w:val="clear" w:color="auto" w:fill="0072BC" w:themeFill="text2"/>
          </w:tcPr>
          <w:p w14:paraId="602C5E86"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Provider</w:t>
            </w:r>
          </w:p>
        </w:tc>
        <w:tc>
          <w:tcPr>
            <w:tcW w:w="5387" w:type="dxa"/>
            <w:tcBorders>
              <w:top w:val="single" w:sz="4" w:space="0" w:color="auto"/>
              <w:left w:val="single" w:sz="4" w:space="0" w:color="FFFFFF" w:themeColor="background2"/>
              <w:bottom w:val="single" w:sz="4" w:space="0" w:color="auto"/>
            </w:tcBorders>
          </w:tcPr>
          <w:p w14:paraId="21333736" w14:textId="77777777" w:rsidR="00320CED" w:rsidRPr="009A7C9A" w:rsidRDefault="00320CED" w:rsidP="00AC12B8">
            <w:pPr>
              <w:pStyle w:val="DDTableBodyText"/>
            </w:pPr>
            <w:r w:rsidRPr="009A7C9A">
              <w:t>Internet Solutions (IS) – CloudConnect</w:t>
            </w:r>
          </w:p>
        </w:tc>
      </w:tr>
      <w:tr w:rsidR="009C21A7" w:rsidRPr="009A7C9A" w14:paraId="104F1634" w14:textId="77777777" w:rsidTr="00D737C6">
        <w:trPr>
          <w:cantSplit/>
          <w:trHeight w:val="405"/>
        </w:trPr>
        <w:tc>
          <w:tcPr>
            <w:tcW w:w="2693" w:type="dxa"/>
            <w:tcBorders>
              <w:top w:val="single" w:sz="4" w:space="0" w:color="FFFFFF" w:themeColor="background1"/>
              <w:bottom w:val="single" w:sz="4" w:space="0" w:color="FFFFFF" w:themeColor="background1"/>
              <w:right w:val="single" w:sz="4" w:space="0" w:color="FFFFFF" w:themeColor="background2"/>
            </w:tcBorders>
            <w:shd w:val="clear" w:color="auto" w:fill="0072BC" w:themeFill="text2"/>
          </w:tcPr>
          <w:p w14:paraId="76AA5DAC"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Type</w:t>
            </w:r>
          </w:p>
        </w:tc>
        <w:tc>
          <w:tcPr>
            <w:tcW w:w="5387" w:type="dxa"/>
            <w:tcBorders>
              <w:top w:val="single" w:sz="4" w:space="0" w:color="auto"/>
              <w:left w:val="single" w:sz="4" w:space="0" w:color="FFFFFF" w:themeColor="background2"/>
              <w:bottom w:val="single" w:sz="4" w:space="0" w:color="auto"/>
            </w:tcBorders>
          </w:tcPr>
          <w:p w14:paraId="00D89815" w14:textId="588F109F" w:rsidR="00320CED" w:rsidRPr="009A7C9A" w:rsidRDefault="00F819C0" w:rsidP="00AC12B8">
            <w:pPr>
              <w:pStyle w:val="DDTableBodyText"/>
            </w:pPr>
            <w:r w:rsidRPr="009A7C9A">
              <w:t>100</w:t>
            </w:r>
            <w:r w:rsidR="00320CED" w:rsidRPr="009A7C9A">
              <w:t xml:space="preserve"> Mbps</w:t>
            </w:r>
          </w:p>
        </w:tc>
      </w:tr>
      <w:tr w:rsidR="009C21A7" w:rsidRPr="009A7C9A" w14:paraId="5D096B18" w14:textId="77777777" w:rsidTr="00D737C6">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4C79C78A" w14:textId="4DCF1F9C" w:rsidR="00CE08B0" w:rsidRPr="009A7C9A" w:rsidRDefault="00CE08B0" w:rsidP="00AC12B8">
            <w:pPr>
              <w:pStyle w:val="DDTableGreenHeader"/>
              <w:rPr>
                <w:color w:val="FFFFFF" w:themeColor="background1"/>
                <w:lang w:val="en-ZA"/>
              </w:rPr>
            </w:pPr>
            <w:r w:rsidRPr="009A7C9A">
              <w:rPr>
                <w:color w:val="FFFFFF" w:themeColor="background1"/>
                <w:lang w:val="en-ZA"/>
              </w:rPr>
              <w:t>Billing Model</w:t>
            </w:r>
          </w:p>
        </w:tc>
        <w:tc>
          <w:tcPr>
            <w:tcW w:w="5387" w:type="dxa"/>
            <w:tcBorders>
              <w:top w:val="single" w:sz="4" w:space="0" w:color="auto"/>
              <w:left w:val="single" w:sz="4" w:space="0" w:color="FFFFFF" w:themeColor="background2"/>
              <w:bottom w:val="single" w:sz="4" w:space="0" w:color="auto"/>
            </w:tcBorders>
          </w:tcPr>
          <w:p w14:paraId="76E8D391" w14:textId="2C00F56E" w:rsidR="00CE08B0" w:rsidRPr="009A7C9A" w:rsidRDefault="00CE08B0" w:rsidP="00AC12B8">
            <w:pPr>
              <w:pStyle w:val="DDTableBodyText"/>
            </w:pPr>
            <w:r w:rsidRPr="009A7C9A">
              <w:t>Unlimited</w:t>
            </w:r>
          </w:p>
        </w:tc>
      </w:tr>
      <w:tr w:rsidR="009C21A7" w:rsidRPr="009A7C9A" w14:paraId="2C55331A" w14:textId="77777777" w:rsidTr="00D737C6">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451381B0"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Subscription</w:t>
            </w:r>
          </w:p>
        </w:tc>
        <w:tc>
          <w:tcPr>
            <w:tcW w:w="5387" w:type="dxa"/>
            <w:tcBorders>
              <w:top w:val="single" w:sz="4" w:space="0" w:color="auto"/>
              <w:left w:val="single" w:sz="4" w:space="0" w:color="FFFFFF" w:themeColor="background2"/>
              <w:bottom w:val="single" w:sz="4" w:space="0" w:color="auto"/>
            </w:tcBorders>
          </w:tcPr>
          <w:p w14:paraId="18631624" w14:textId="6FFB52AD" w:rsidR="00320CED" w:rsidRPr="009A7C9A" w:rsidRDefault="005C2CA8" w:rsidP="00AC12B8">
            <w:pPr>
              <w:pStyle w:val="DDTableBodyText"/>
            </w:pPr>
            <w:r w:rsidRPr="009A7C9A">
              <w:t>MCA PROD</w:t>
            </w:r>
          </w:p>
        </w:tc>
      </w:tr>
      <w:tr w:rsidR="009C21A7" w:rsidRPr="009A7C9A" w14:paraId="5512F9A0" w14:textId="77777777" w:rsidTr="00EA2D47">
        <w:trPr>
          <w:cantSplit/>
          <w:trHeight w:val="411"/>
        </w:trPr>
        <w:tc>
          <w:tcPr>
            <w:tcW w:w="2693"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5B9645FC"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Resource Group</w:t>
            </w:r>
          </w:p>
        </w:tc>
        <w:tc>
          <w:tcPr>
            <w:tcW w:w="5387" w:type="dxa"/>
            <w:tcBorders>
              <w:top w:val="single" w:sz="4" w:space="0" w:color="auto"/>
              <w:left w:val="single" w:sz="4" w:space="0" w:color="FFFFFF" w:themeColor="background2"/>
              <w:bottom w:val="single" w:sz="4" w:space="0" w:color="auto"/>
            </w:tcBorders>
          </w:tcPr>
          <w:p w14:paraId="2F07B0B6" w14:textId="61256E38" w:rsidR="00320CED" w:rsidRPr="009A7C9A" w:rsidRDefault="005C2CA8" w:rsidP="00AC12B8">
            <w:pPr>
              <w:pStyle w:val="DDTableBodyText"/>
              <w:rPr>
                <w:b/>
                <w:bCs/>
                <w:color w:val="auto"/>
                <w:lang w:val="en-ZA"/>
              </w:rPr>
            </w:pPr>
            <w:r w:rsidRPr="009A7C9A">
              <w:rPr>
                <w:lang w:val="en-ZA"/>
              </w:rPr>
              <w:t>zanrgrgldzp001</w:t>
            </w:r>
          </w:p>
        </w:tc>
      </w:tr>
      <w:tr w:rsidR="009C21A7" w:rsidRPr="009A7C9A" w14:paraId="301D96F6"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53FF6237"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SKU</w:t>
            </w:r>
          </w:p>
        </w:tc>
        <w:tc>
          <w:tcPr>
            <w:tcW w:w="5387" w:type="dxa"/>
            <w:tcBorders>
              <w:top w:val="single" w:sz="4" w:space="0" w:color="auto"/>
              <w:left w:val="single" w:sz="2" w:space="0" w:color="FFFFFF" w:themeColor="background2"/>
              <w:bottom w:val="single" w:sz="4" w:space="0" w:color="auto"/>
            </w:tcBorders>
          </w:tcPr>
          <w:p w14:paraId="0767B1D3" w14:textId="5A5524C3" w:rsidR="00320CED" w:rsidRPr="009A7C9A" w:rsidRDefault="008E6D9D" w:rsidP="00AC12B8">
            <w:pPr>
              <w:pStyle w:val="DDTableBodyText"/>
              <w:rPr>
                <w:color w:val="auto"/>
                <w:lang w:val="en-ZA"/>
              </w:rPr>
            </w:pPr>
            <w:r w:rsidRPr="009A7C9A">
              <w:rPr>
                <w:color w:val="auto"/>
                <w:lang w:val="en-ZA"/>
              </w:rPr>
              <w:t>Premium</w:t>
            </w:r>
          </w:p>
        </w:tc>
      </w:tr>
      <w:tr w:rsidR="009C21A7" w:rsidRPr="009A7C9A" w14:paraId="37C7F925"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7A3534C1"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Virtual network</w:t>
            </w:r>
          </w:p>
        </w:tc>
        <w:tc>
          <w:tcPr>
            <w:tcW w:w="5387" w:type="dxa"/>
            <w:tcBorders>
              <w:top w:val="single" w:sz="4" w:space="0" w:color="auto"/>
              <w:left w:val="single" w:sz="2" w:space="0" w:color="FFFFFF" w:themeColor="background2"/>
              <w:bottom w:val="single" w:sz="4" w:space="0" w:color="auto"/>
            </w:tcBorders>
          </w:tcPr>
          <w:p w14:paraId="6635C4B3" w14:textId="5E0EB620" w:rsidR="00320CED" w:rsidRPr="009A7C9A" w:rsidRDefault="00B718B5" w:rsidP="00AC12B8">
            <w:pPr>
              <w:pStyle w:val="DDTableBodyText"/>
              <w:rPr>
                <w:color w:val="auto"/>
                <w:lang w:val="en-ZA"/>
              </w:rPr>
            </w:pPr>
            <w:r w:rsidRPr="009A7C9A">
              <w:t>zanrgvnetldzp-10.</w:t>
            </w:r>
            <w:r>
              <w:t>2</w:t>
            </w:r>
            <w:r w:rsidRPr="009A7C9A">
              <w:t>0.</w:t>
            </w:r>
            <w:r>
              <w:t>4</w:t>
            </w:r>
            <w:r w:rsidRPr="009A7C9A">
              <w:t>0.0-24</w:t>
            </w:r>
          </w:p>
        </w:tc>
      </w:tr>
      <w:tr w:rsidR="009C21A7" w:rsidRPr="009A7C9A" w14:paraId="005191A3"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0DADCC6C"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Peering Location</w:t>
            </w:r>
          </w:p>
        </w:tc>
        <w:tc>
          <w:tcPr>
            <w:tcW w:w="5387" w:type="dxa"/>
            <w:tcBorders>
              <w:top w:val="single" w:sz="4" w:space="0" w:color="auto"/>
              <w:left w:val="single" w:sz="2" w:space="0" w:color="FFFFFF" w:themeColor="background2"/>
              <w:bottom w:val="single" w:sz="4" w:space="0" w:color="auto"/>
            </w:tcBorders>
          </w:tcPr>
          <w:p w14:paraId="5F8805C0" w14:textId="3DE3421D" w:rsidR="00320CED" w:rsidRPr="009A7C9A" w:rsidRDefault="00320CED" w:rsidP="00AC12B8">
            <w:pPr>
              <w:pStyle w:val="DDTableBodyText"/>
              <w:rPr>
                <w:color w:val="auto"/>
                <w:lang w:val="en-ZA"/>
              </w:rPr>
            </w:pPr>
            <w:r w:rsidRPr="009A7C9A">
              <w:t>South Africa North</w:t>
            </w:r>
          </w:p>
        </w:tc>
      </w:tr>
      <w:tr w:rsidR="009C21A7" w:rsidRPr="009A7C9A" w14:paraId="06A59E5C"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544CC97E"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Peering Type</w:t>
            </w:r>
          </w:p>
        </w:tc>
        <w:tc>
          <w:tcPr>
            <w:tcW w:w="5387" w:type="dxa"/>
            <w:tcBorders>
              <w:top w:val="single" w:sz="4" w:space="0" w:color="auto"/>
              <w:left w:val="single" w:sz="2" w:space="0" w:color="FFFFFF" w:themeColor="background2"/>
              <w:bottom w:val="single" w:sz="4" w:space="0" w:color="auto"/>
            </w:tcBorders>
          </w:tcPr>
          <w:p w14:paraId="20DAD838" w14:textId="77777777" w:rsidR="00320CED" w:rsidRPr="009A7C9A" w:rsidRDefault="00320CED" w:rsidP="00AC12B8">
            <w:pPr>
              <w:pStyle w:val="DDTableBodyText"/>
              <w:rPr>
                <w:color w:val="auto"/>
                <w:lang w:val="en-ZA"/>
              </w:rPr>
            </w:pPr>
            <w:r w:rsidRPr="009A7C9A">
              <w:rPr>
                <w:color w:val="auto"/>
                <w:lang w:val="en-ZA"/>
              </w:rPr>
              <w:t>Azure private</w:t>
            </w:r>
          </w:p>
        </w:tc>
      </w:tr>
      <w:tr w:rsidR="009C21A7" w:rsidRPr="009A7C9A" w14:paraId="75A91128" w14:textId="77777777" w:rsidTr="00EA2D47">
        <w:trPr>
          <w:cantSplit/>
          <w:trHeight w:val="329"/>
        </w:trPr>
        <w:tc>
          <w:tcPr>
            <w:tcW w:w="2693" w:type="dxa"/>
            <w:tcBorders>
              <w:top w:val="single" w:sz="4" w:space="0" w:color="FFFFFF" w:themeColor="background2"/>
              <w:right w:val="single" w:sz="2" w:space="0" w:color="FFFFFF" w:themeColor="background2"/>
            </w:tcBorders>
            <w:shd w:val="clear" w:color="auto" w:fill="0072BC" w:themeFill="text2"/>
          </w:tcPr>
          <w:p w14:paraId="1AB8E3E0" w14:textId="77777777" w:rsidR="00320CED" w:rsidRPr="009A7C9A" w:rsidRDefault="00320CED" w:rsidP="00AC12B8">
            <w:pPr>
              <w:pStyle w:val="DDTableGreenHeader"/>
              <w:rPr>
                <w:color w:val="FFFFFF" w:themeColor="background1"/>
                <w:lang w:val="en-ZA"/>
              </w:rPr>
            </w:pPr>
            <w:r w:rsidRPr="009A7C9A">
              <w:rPr>
                <w:color w:val="FFFFFF" w:themeColor="background1"/>
                <w:lang w:val="en-ZA"/>
              </w:rPr>
              <w:t>Tags</w:t>
            </w:r>
          </w:p>
        </w:tc>
        <w:tc>
          <w:tcPr>
            <w:tcW w:w="5387" w:type="dxa"/>
            <w:tcBorders>
              <w:top w:val="single" w:sz="4" w:space="0" w:color="auto"/>
              <w:left w:val="single" w:sz="2" w:space="0" w:color="FFFFFF" w:themeColor="background2"/>
            </w:tcBorders>
          </w:tcPr>
          <w:p w14:paraId="34713272" w14:textId="20B88EB6" w:rsidR="00320CED" w:rsidRPr="009A7C9A" w:rsidRDefault="006B60BB" w:rsidP="00AC12B8">
            <w:pPr>
              <w:pStyle w:val="DDTableBodyText"/>
              <w:rPr>
                <w:b/>
              </w:rPr>
            </w:pPr>
            <w:r w:rsidRPr="009A7C9A">
              <w:rPr>
                <w:b/>
              </w:rPr>
              <w:t>[None]</w:t>
            </w:r>
          </w:p>
        </w:tc>
      </w:tr>
    </w:tbl>
    <w:p w14:paraId="122AF815" w14:textId="5287D8AC" w:rsidR="004F28FC" w:rsidRPr="009A7C9A" w:rsidRDefault="00320CED" w:rsidP="00713467">
      <w:pPr>
        <w:pStyle w:val="Caption"/>
      </w:pPr>
      <w:bookmarkStart w:id="41" w:name="_Toc168639180"/>
      <w:bookmarkStart w:id="42" w:name="_Toc201052052"/>
      <w:r w:rsidRPr="009A7C9A">
        <w:t xml:space="preserve">Table </w:t>
      </w:r>
      <w:r w:rsidRPr="009A7C9A">
        <w:fldChar w:fldCharType="begin"/>
      </w:r>
      <w:r w:rsidRPr="009A7C9A">
        <w:instrText>SEQ Table \* ARABIC</w:instrText>
      </w:r>
      <w:r w:rsidRPr="009A7C9A">
        <w:fldChar w:fldCharType="separate"/>
      </w:r>
      <w:r w:rsidR="00E402DB">
        <w:rPr>
          <w:noProof/>
        </w:rPr>
        <w:t>14</w:t>
      </w:r>
      <w:r w:rsidRPr="009A7C9A">
        <w:fldChar w:fldCharType="end"/>
      </w:r>
      <w:r w:rsidRPr="009A7C9A">
        <w:t>: ExpressRoute Circuit</w:t>
      </w:r>
      <w:bookmarkEnd w:id="41"/>
      <w:bookmarkEnd w:id="42"/>
    </w:p>
    <w:p w14:paraId="11C73679" w14:textId="77777777" w:rsidR="003A1C8B" w:rsidRPr="009A7C9A" w:rsidRDefault="003A1C8B" w:rsidP="00112CFA">
      <w:pPr>
        <w:pStyle w:val="NTTBodyText"/>
      </w:pPr>
    </w:p>
    <w:p w14:paraId="278E6EA1" w14:textId="20E17B91" w:rsidR="005563CC" w:rsidRDefault="005563CC" w:rsidP="00BB1CBA">
      <w:pPr>
        <w:pStyle w:val="Heading3"/>
      </w:pPr>
      <w:r>
        <w:t>Azure Firewall Policy</w:t>
      </w:r>
    </w:p>
    <w:p w14:paraId="587AB486" w14:textId="7E6726F3" w:rsidR="005563CC" w:rsidRDefault="005563CC" w:rsidP="005563CC">
      <w:pPr>
        <w:pStyle w:val="NTTBodyText"/>
      </w:pPr>
      <w:r w:rsidRPr="009A7C9A">
        <w:t xml:space="preserve">This section outlines the specifications for the Azure </w:t>
      </w:r>
      <w:r w:rsidR="00CF2E9C">
        <w:t xml:space="preserve">Policy </w:t>
      </w:r>
      <w:r w:rsidRPr="009A7C9A">
        <w:t xml:space="preserve">Firewalls </w:t>
      </w:r>
      <w:r w:rsidR="00CF2E9C">
        <w:t xml:space="preserve">will be created to </w:t>
      </w:r>
      <w:r w:rsidR="004B3953">
        <w:t>define the firewall rulesets</w:t>
      </w:r>
    </w:p>
    <w:p w14:paraId="766C66D2" w14:textId="46327BEA" w:rsidR="005563CC" w:rsidRPr="009A7C9A" w:rsidRDefault="005563CC" w:rsidP="005563CC">
      <w:pPr>
        <w:pStyle w:val="NTTBlueNotedText2Body"/>
      </w:pPr>
      <w:r>
        <w:t xml:space="preserve">The Azure Firewall policy will be </w:t>
      </w:r>
      <w:r w:rsidR="00D31F7A">
        <w:t>recreated,</w:t>
      </w:r>
      <w:r w:rsidR="00C46FE9">
        <w:t xml:space="preserve"> </w:t>
      </w:r>
      <w:r w:rsidR="004B3953">
        <w:t xml:space="preserve">and </w:t>
      </w:r>
      <w:r w:rsidR="006814E0">
        <w:t xml:space="preserve">the </w:t>
      </w:r>
      <w:r w:rsidR="004B3953">
        <w:t xml:space="preserve">rules will be </w:t>
      </w:r>
      <w:r w:rsidR="006814E0">
        <w:t>exported</w:t>
      </w:r>
      <w:r w:rsidR="00942A6E">
        <w:t xml:space="preserve"> to the new policy </w:t>
      </w:r>
      <w:r w:rsidR="003F6EFE">
        <w:t>service.</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5387"/>
      </w:tblGrid>
      <w:tr w:rsidR="005563CC" w:rsidRPr="009A7C9A" w14:paraId="042D8706" w14:textId="77777777" w:rsidTr="00EA2D47">
        <w:trPr>
          <w:cantSplit/>
          <w:tblHeader/>
        </w:trPr>
        <w:tc>
          <w:tcPr>
            <w:tcW w:w="2693" w:type="dxa"/>
            <w:tcBorders>
              <w:top w:val="nil"/>
              <w:bottom w:val="single" w:sz="4" w:space="0" w:color="auto"/>
              <w:right w:val="nil"/>
            </w:tcBorders>
          </w:tcPr>
          <w:p w14:paraId="37B186F1" w14:textId="77777777" w:rsidR="005563CC" w:rsidRPr="009A7C9A" w:rsidRDefault="005563CC" w:rsidP="00AC12B8">
            <w:pPr>
              <w:pStyle w:val="DDTableGreenHeader"/>
              <w:rPr>
                <w:color w:val="auto"/>
              </w:rPr>
            </w:pPr>
            <w:r w:rsidRPr="009A7C9A">
              <w:rPr>
                <w:color w:val="auto"/>
              </w:rPr>
              <w:t>Specification</w:t>
            </w:r>
          </w:p>
        </w:tc>
        <w:tc>
          <w:tcPr>
            <w:tcW w:w="5387" w:type="dxa"/>
            <w:tcBorders>
              <w:top w:val="nil"/>
              <w:left w:val="nil"/>
              <w:bottom w:val="single" w:sz="4" w:space="0" w:color="auto"/>
              <w:right w:val="nil"/>
            </w:tcBorders>
          </w:tcPr>
          <w:p w14:paraId="3092A0BF" w14:textId="77777777" w:rsidR="005563CC" w:rsidRPr="009A7C9A" w:rsidRDefault="005563CC" w:rsidP="00AC12B8">
            <w:pPr>
              <w:pStyle w:val="DDTableGreenHeader"/>
              <w:rPr>
                <w:color w:val="auto"/>
              </w:rPr>
            </w:pPr>
            <w:r w:rsidRPr="009A7C9A">
              <w:rPr>
                <w:color w:val="auto"/>
              </w:rPr>
              <w:t>Description</w:t>
            </w:r>
          </w:p>
        </w:tc>
      </w:tr>
      <w:tr w:rsidR="009C21A7" w:rsidRPr="009A7C9A" w14:paraId="6C246875" w14:textId="77777777" w:rsidTr="00EA2D47">
        <w:trPr>
          <w:cantSplit/>
          <w:trHeight w:val="405"/>
        </w:trPr>
        <w:tc>
          <w:tcPr>
            <w:tcW w:w="2693" w:type="dxa"/>
            <w:tcBorders>
              <w:top w:val="single" w:sz="4" w:space="0" w:color="auto"/>
              <w:bottom w:val="single" w:sz="4" w:space="0" w:color="FFFFFF" w:themeColor="background1"/>
              <w:right w:val="single" w:sz="4" w:space="0" w:color="FFFFFF" w:themeColor="background2"/>
            </w:tcBorders>
            <w:shd w:val="clear" w:color="auto" w:fill="0072BC" w:themeFill="text2"/>
          </w:tcPr>
          <w:p w14:paraId="61A1972B" w14:textId="77777777" w:rsidR="005563CC" w:rsidRPr="009A7C9A" w:rsidRDefault="005563CC" w:rsidP="00AC12B8">
            <w:pPr>
              <w:pStyle w:val="DDTableGreenHeader"/>
              <w:rPr>
                <w:color w:val="FFFFFF" w:themeColor="background1"/>
                <w:lang w:val="en-ZA"/>
              </w:rPr>
            </w:pPr>
            <w:r w:rsidRPr="009A7C9A">
              <w:rPr>
                <w:color w:val="FFFFFF" w:themeColor="background1"/>
                <w:lang w:val="en-ZA"/>
              </w:rPr>
              <w:t>Name</w:t>
            </w:r>
          </w:p>
        </w:tc>
        <w:tc>
          <w:tcPr>
            <w:tcW w:w="5387" w:type="dxa"/>
            <w:tcBorders>
              <w:top w:val="single" w:sz="4" w:space="0" w:color="auto"/>
              <w:left w:val="single" w:sz="4" w:space="0" w:color="FFFFFF" w:themeColor="background2"/>
              <w:bottom w:val="single" w:sz="4" w:space="0" w:color="auto"/>
            </w:tcBorders>
          </w:tcPr>
          <w:p w14:paraId="0F3129FC" w14:textId="1CA947E0" w:rsidR="005563CC" w:rsidRPr="009A7C9A" w:rsidRDefault="003A47AD" w:rsidP="00AC12B8">
            <w:pPr>
              <w:pStyle w:val="DDTableBodyText"/>
            </w:pPr>
            <w:r>
              <w:t>FirewallPolicy</w:t>
            </w:r>
          </w:p>
        </w:tc>
      </w:tr>
      <w:tr w:rsidR="009C21A7" w:rsidRPr="009A7C9A" w14:paraId="1F35B961" w14:textId="77777777" w:rsidTr="00EA2D47">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4BC84E62" w14:textId="77777777" w:rsidR="005563CC" w:rsidRPr="009A7C9A" w:rsidRDefault="005563CC" w:rsidP="00AC12B8">
            <w:pPr>
              <w:pStyle w:val="DDTableGreenHeader"/>
              <w:rPr>
                <w:color w:val="FFFFFF" w:themeColor="background1"/>
                <w:lang w:val="en-ZA"/>
              </w:rPr>
            </w:pPr>
            <w:r w:rsidRPr="009A7C9A">
              <w:rPr>
                <w:color w:val="FFFFFF" w:themeColor="background1"/>
                <w:lang w:val="en-ZA"/>
              </w:rPr>
              <w:t>Subscription</w:t>
            </w:r>
          </w:p>
        </w:tc>
        <w:tc>
          <w:tcPr>
            <w:tcW w:w="5387" w:type="dxa"/>
            <w:tcBorders>
              <w:top w:val="single" w:sz="4" w:space="0" w:color="auto"/>
              <w:left w:val="single" w:sz="4" w:space="0" w:color="FFFFFF" w:themeColor="background2"/>
              <w:bottom w:val="single" w:sz="4" w:space="0" w:color="auto"/>
            </w:tcBorders>
          </w:tcPr>
          <w:p w14:paraId="5E73E56F" w14:textId="77777777" w:rsidR="005563CC" w:rsidRPr="009A7C9A" w:rsidRDefault="005563CC" w:rsidP="00AC12B8">
            <w:pPr>
              <w:pStyle w:val="DDTableBodyText"/>
            </w:pPr>
            <w:r w:rsidRPr="009A7C9A">
              <w:t>MCA PROD</w:t>
            </w:r>
          </w:p>
        </w:tc>
      </w:tr>
      <w:tr w:rsidR="009C21A7" w:rsidRPr="009A7C9A" w14:paraId="2CB77E79" w14:textId="77777777" w:rsidTr="00EA2D47">
        <w:trPr>
          <w:cantSplit/>
          <w:trHeight w:val="411"/>
        </w:trPr>
        <w:tc>
          <w:tcPr>
            <w:tcW w:w="2693"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6B1580D9" w14:textId="77777777" w:rsidR="005563CC" w:rsidRPr="009A7C9A" w:rsidRDefault="005563CC" w:rsidP="00AC12B8">
            <w:pPr>
              <w:pStyle w:val="DDTableGreenHeader"/>
              <w:rPr>
                <w:color w:val="FFFFFF" w:themeColor="background1"/>
                <w:lang w:val="en-ZA"/>
              </w:rPr>
            </w:pPr>
            <w:r w:rsidRPr="009A7C9A">
              <w:rPr>
                <w:color w:val="FFFFFF" w:themeColor="background1"/>
                <w:lang w:val="en-ZA"/>
              </w:rPr>
              <w:t>Resource Group</w:t>
            </w:r>
          </w:p>
        </w:tc>
        <w:tc>
          <w:tcPr>
            <w:tcW w:w="5387" w:type="dxa"/>
            <w:tcBorders>
              <w:top w:val="single" w:sz="4" w:space="0" w:color="auto"/>
              <w:left w:val="single" w:sz="4" w:space="0" w:color="FFFFFF" w:themeColor="background2"/>
              <w:bottom w:val="single" w:sz="4" w:space="0" w:color="auto"/>
            </w:tcBorders>
          </w:tcPr>
          <w:p w14:paraId="32FCF108" w14:textId="77777777" w:rsidR="005563CC" w:rsidRPr="009A7C9A" w:rsidRDefault="005563CC" w:rsidP="00AC12B8">
            <w:pPr>
              <w:pStyle w:val="DDTableBodyText"/>
              <w:rPr>
                <w:b/>
                <w:bCs/>
                <w:color w:val="auto"/>
                <w:lang w:val="en-ZA"/>
              </w:rPr>
            </w:pPr>
            <w:r w:rsidRPr="009A7C9A">
              <w:rPr>
                <w:lang w:val="en-ZA"/>
              </w:rPr>
              <w:t>zanrgrgldzp001</w:t>
            </w:r>
          </w:p>
        </w:tc>
      </w:tr>
      <w:tr w:rsidR="009C21A7" w:rsidRPr="009A7C9A" w14:paraId="21CB6A87"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67BB523" w14:textId="77777777" w:rsidR="005563CC" w:rsidRPr="009A7C9A" w:rsidRDefault="005563CC" w:rsidP="00AC12B8">
            <w:pPr>
              <w:pStyle w:val="DDTableGreenHeader"/>
              <w:rPr>
                <w:color w:val="FFFFFF" w:themeColor="background1"/>
                <w:lang w:val="en-ZA"/>
              </w:rPr>
            </w:pPr>
            <w:r w:rsidRPr="009A7C9A">
              <w:rPr>
                <w:color w:val="FFFFFF" w:themeColor="background1"/>
                <w:lang w:val="en-ZA"/>
              </w:rPr>
              <w:t>Region</w:t>
            </w:r>
          </w:p>
        </w:tc>
        <w:tc>
          <w:tcPr>
            <w:tcW w:w="5387" w:type="dxa"/>
            <w:tcBorders>
              <w:top w:val="single" w:sz="4" w:space="0" w:color="auto"/>
              <w:left w:val="single" w:sz="2" w:space="0" w:color="FFFFFF" w:themeColor="background2"/>
              <w:bottom w:val="single" w:sz="4" w:space="0" w:color="auto"/>
            </w:tcBorders>
          </w:tcPr>
          <w:p w14:paraId="22E0B6A4" w14:textId="77777777" w:rsidR="005563CC" w:rsidRPr="009A7C9A" w:rsidRDefault="005563CC" w:rsidP="00AC12B8">
            <w:pPr>
              <w:pStyle w:val="DDTableBodyText"/>
              <w:rPr>
                <w:color w:val="auto"/>
                <w:lang w:val="en-ZA"/>
              </w:rPr>
            </w:pPr>
            <w:r w:rsidRPr="009A7C9A">
              <w:t>South Africa North</w:t>
            </w:r>
          </w:p>
        </w:tc>
      </w:tr>
      <w:tr w:rsidR="009C21A7" w:rsidRPr="009A7C9A" w14:paraId="496603AD"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3C27252" w14:textId="39D60323" w:rsidR="005563CC" w:rsidRPr="009A7C9A" w:rsidRDefault="00BE2CA2" w:rsidP="00AC12B8">
            <w:pPr>
              <w:pStyle w:val="DDTableGreenHeader"/>
              <w:rPr>
                <w:color w:val="FFFFFF" w:themeColor="background1"/>
                <w:lang w:val="en-ZA"/>
              </w:rPr>
            </w:pPr>
            <w:r>
              <w:rPr>
                <w:color w:val="FFFFFF" w:themeColor="background1"/>
                <w:lang w:val="en-ZA"/>
              </w:rPr>
              <w:t>Policy Tier</w:t>
            </w:r>
          </w:p>
        </w:tc>
        <w:tc>
          <w:tcPr>
            <w:tcW w:w="5387" w:type="dxa"/>
            <w:tcBorders>
              <w:top w:val="single" w:sz="4" w:space="0" w:color="auto"/>
              <w:left w:val="single" w:sz="2" w:space="0" w:color="FFFFFF" w:themeColor="background2"/>
              <w:bottom w:val="single" w:sz="4" w:space="0" w:color="auto"/>
            </w:tcBorders>
          </w:tcPr>
          <w:p w14:paraId="25A86CE3" w14:textId="13CCB731" w:rsidR="005563CC" w:rsidRPr="009A7C9A" w:rsidRDefault="003A47AD" w:rsidP="00AC12B8">
            <w:pPr>
              <w:pStyle w:val="DDTableBodyText"/>
              <w:rPr>
                <w:color w:val="auto"/>
                <w:lang w:val="en-ZA"/>
              </w:rPr>
            </w:pPr>
            <w:r>
              <w:rPr>
                <w:color w:val="auto"/>
                <w:lang w:val="en-ZA"/>
              </w:rPr>
              <w:t>Standard</w:t>
            </w:r>
          </w:p>
        </w:tc>
      </w:tr>
      <w:tr w:rsidR="009C21A7" w:rsidRPr="009A7C9A" w14:paraId="12F6E9D9"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6E3DA6BF" w14:textId="3A33DEC1" w:rsidR="003A47AD" w:rsidRPr="009A7C9A" w:rsidRDefault="00E520EB" w:rsidP="00AC12B8">
            <w:pPr>
              <w:pStyle w:val="DDTableGreenHeader"/>
              <w:rPr>
                <w:color w:val="FFFFFF" w:themeColor="background1"/>
                <w:lang w:val="en-ZA"/>
              </w:rPr>
            </w:pPr>
            <w:r>
              <w:rPr>
                <w:color w:val="FFFFFF" w:themeColor="background1"/>
                <w:lang w:val="en-ZA"/>
              </w:rPr>
              <w:t>DNS</w:t>
            </w:r>
            <w:r w:rsidR="00AE0D2C">
              <w:rPr>
                <w:color w:val="FFFFFF" w:themeColor="background1"/>
                <w:lang w:val="en-ZA"/>
              </w:rPr>
              <w:t xml:space="preserve"> Settings</w:t>
            </w:r>
          </w:p>
        </w:tc>
        <w:tc>
          <w:tcPr>
            <w:tcW w:w="5387" w:type="dxa"/>
            <w:tcBorders>
              <w:top w:val="single" w:sz="4" w:space="0" w:color="auto"/>
              <w:left w:val="single" w:sz="2" w:space="0" w:color="FFFFFF" w:themeColor="background2"/>
              <w:bottom w:val="single" w:sz="4" w:space="0" w:color="auto"/>
            </w:tcBorders>
          </w:tcPr>
          <w:p w14:paraId="0CA49B39" w14:textId="77777777" w:rsidR="003A47AD" w:rsidRDefault="00565423" w:rsidP="00AC12B8">
            <w:pPr>
              <w:pStyle w:val="DDTableBodyText"/>
              <w:rPr>
                <w:color w:val="auto"/>
                <w:lang w:val="en-ZA"/>
              </w:rPr>
            </w:pPr>
            <w:r>
              <w:rPr>
                <w:color w:val="auto"/>
                <w:lang w:val="en-ZA"/>
              </w:rPr>
              <w:t>Enabled</w:t>
            </w:r>
          </w:p>
          <w:p w14:paraId="451A3A24" w14:textId="77777777" w:rsidR="00565423" w:rsidRDefault="00565423" w:rsidP="00AC12B8">
            <w:pPr>
              <w:pStyle w:val="DDTableBodyText"/>
              <w:rPr>
                <w:color w:val="auto"/>
                <w:lang w:val="en-ZA"/>
              </w:rPr>
            </w:pPr>
            <w:r>
              <w:rPr>
                <w:color w:val="auto"/>
                <w:lang w:val="en-ZA"/>
              </w:rPr>
              <w:t>DNS Servers: Default (Azure-provided)</w:t>
            </w:r>
          </w:p>
          <w:p w14:paraId="4E32EE90" w14:textId="11278519" w:rsidR="00FE1F58" w:rsidRDefault="00565423" w:rsidP="00AC12B8">
            <w:pPr>
              <w:pStyle w:val="DDTableBodyText"/>
              <w:rPr>
                <w:color w:val="auto"/>
                <w:lang w:val="en-ZA"/>
              </w:rPr>
            </w:pPr>
            <w:r>
              <w:rPr>
                <w:color w:val="auto"/>
                <w:lang w:val="en-ZA"/>
              </w:rPr>
              <w:t xml:space="preserve">DNS Proxy: </w:t>
            </w:r>
            <w:r w:rsidR="00FE1F58">
              <w:rPr>
                <w:color w:val="auto"/>
                <w:lang w:val="en-ZA"/>
              </w:rPr>
              <w:t>Enabled</w:t>
            </w:r>
          </w:p>
        </w:tc>
      </w:tr>
      <w:tr w:rsidR="009C21A7" w:rsidRPr="009A7C9A" w14:paraId="382F985E"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44A5C010" w14:textId="3637D45C" w:rsidR="006E5016" w:rsidRDefault="006E5016" w:rsidP="00AC12B8">
            <w:pPr>
              <w:pStyle w:val="DDTableGreenHeader"/>
              <w:rPr>
                <w:color w:val="FFFFFF" w:themeColor="background1"/>
                <w:lang w:val="en-ZA"/>
              </w:rPr>
            </w:pPr>
            <w:r>
              <w:rPr>
                <w:color w:val="FFFFFF" w:themeColor="background1"/>
                <w:lang w:val="en-ZA"/>
              </w:rPr>
              <w:t>TLS Inspection</w:t>
            </w:r>
          </w:p>
        </w:tc>
        <w:tc>
          <w:tcPr>
            <w:tcW w:w="5387" w:type="dxa"/>
            <w:tcBorders>
              <w:top w:val="single" w:sz="4" w:space="0" w:color="auto"/>
              <w:left w:val="single" w:sz="2" w:space="0" w:color="FFFFFF" w:themeColor="background2"/>
              <w:bottom w:val="single" w:sz="4" w:space="0" w:color="auto"/>
            </w:tcBorders>
          </w:tcPr>
          <w:p w14:paraId="25C60160" w14:textId="1B17A00F" w:rsidR="006E5016" w:rsidRDefault="006E5016" w:rsidP="00AC12B8">
            <w:pPr>
              <w:pStyle w:val="DDTableBodyText"/>
              <w:rPr>
                <w:color w:val="auto"/>
                <w:lang w:val="en-ZA"/>
              </w:rPr>
            </w:pPr>
            <w:r>
              <w:rPr>
                <w:color w:val="auto"/>
                <w:lang w:val="en-ZA"/>
              </w:rPr>
              <w:t>Disabled</w:t>
            </w:r>
          </w:p>
        </w:tc>
      </w:tr>
      <w:tr w:rsidR="009C21A7" w:rsidRPr="009A7C9A" w14:paraId="7E420E2B"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3256DC27" w14:textId="3EC044F5" w:rsidR="006E5016" w:rsidRDefault="006E5016" w:rsidP="00AC12B8">
            <w:pPr>
              <w:pStyle w:val="DDTableGreenHeader"/>
              <w:rPr>
                <w:color w:val="FFFFFF" w:themeColor="background1"/>
                <w:lang w:val="en-ZA"/>
              </w:rPr>
            </w:pPr>
            <w:r>
              <w:rPr>
                <w:color w:val="FFFFFF" w:themeColor="background1"/>
                <w:lang w:val="en-ZA"/>
              </w:rPr>
              <w:t>Rules</w:t>
            </w:r>
          </w:p>
        </w:tc>
        <w:tc>
          <w:tcPr>
            <w:tcW w:w="5387" w:type="dxa"/>
            <w:tcBorders>
              <w:top w:val="single" w:sz="4" w:space="0" w:color="auto"/>
              <w:left w:val="single" w:sz="2" w:space="0" w:color="FFFFFF" w:themeColor="background2"/>
              <w:bottom w:val="single" w:sz="4" w:space="0" w:color="auto"/>
            </w:tcBorders>
          </w:tcPr>
          <w:p w14:paraId="4BAAA56F" w14:textId="71179D99" w:rsidR="002E168F" w:rsidRPr="006E79C7" w:rsidRDefault="002E168F" w:rsidP="00D31F7A">
            <w:pPr>
              <w:pStyle w:val="DDBodyText"/>
              <w:numPr>
                <w:ilvl w:val="0"/>
                <w:numId w:val="47"/>
              </w:numPr>
              <w:rPr>
                <w:sz w:val="18"/>
                <w:szCs w:val="18"/>
                <w:lang w:val="en-ZA"/>
              </w:rPr>
            </w:pPr>
            <w:r w:rsidRPr="006E79C7">
              <w:rPr>
                <w:b/>
                <w:bCs/>
                <w:sz w:val="18"/>
                <w:szCs w:val="18"/>
                <w:lang w:val="en-ZA"/>
              </w:rPr>
              <w:t>DNAT rules:</w:t>
            </w:r>
            <w:r w:rsidRPr="006E79C7">
              <w:rPr>
                <w:sz w:val="18"/>
                <w:szCs w:val="18"/>
                <w:lang w:val="en-ZA"/>
              </w:rPr>
              <w:t xml:space="preserve"> 0 rules in 0 collections</w:t>
            </w:r>
          </w:p>
          <w:p w14:paraId="5553F20D" w14:textId="59A6E774" w:rsidR="002E168F" w:rsidRPr="006E79C7" w:rsidRDefault="002E168F" w:rsidP="00D31F7A">
            <w:pPr>
              <w:pStyle w:val="DDBodyText"/>
              <w:numPr>
                <w:ilvl w:val="0"/>
                <w:numId w:val="47"/>
              </w:numPr>
              <w:rPr>
                <w:sz w:val="18"/>
                <w:szCs w:val="18"/>
                <w:lang w:val="en-ZA"/>
              </w:rPr>
            </w:pPr>
            <w:r w:rsidRPr="006E79C7">
              <w:rPr>
                <w:b/>
                <w:bCs/>
                <w:sz w:val="18"/>
                <w:szCs w:val="18"/>
                <w:lang w:val="en-ZA"/>
              </w:rPr>
              <w:t>Network rules</w:t>
            </w:r>
            <w:r w:rsidR="00D31F7A" w:rsidRPr="006E79C7">
              <w:rPr>
                <w:b/>
                <w:bCs/>
                <w:sz w:val="18"/>
                <w:szCs w:val="18"/>
                <w:lang w:val="en-ZA"/>
              </w:rPr>
              <w:t>:</w:t>
            </w:r>
            <w:r w:rsidR="00D31F7A" w:rsidRPr="006E79C7">
              <w:rPr>
                <w:sz w:val="18"/>
                <w:szCs w:val="18"/>
                <w:lang w:val="en-ZA"/>
              </w:rPr>
              <w:t xml:space="preserve"> </w:t>
            </w:r>
            <w:r w:rsidRPr="006E79C7">
              <w:rPr>
                <w:sz w:val="18"/>
                <w:szCs w:val="18"/>
                <w:lang w:val="en-ZA"/>
              </w:rPr>
              <w:t>41 rules in 15 collections</w:t>
            </w:r>
          </w:p>
          <w:p w14:paraId="494885CE" w14:textId="161671A3" w:rsidR="006E5016" w:rsidRDefault="002E168F" w:rsidP="00D31F7A">
            <w:pPr>
              <w:pStyle w:val="DDBodyText"/>
              <w:numPr>
                <w:ilvl w:val="0"/>
                <w:numId w:val="47"/>
              </w:numPr>
              <w:rPr>
                <w:lang w:val="en-ZA"/>
              </w:rPr>
            </w:pPr>
            <w:r w:rsidRPr="006E79C7">
              <w:rPr>
                <w:b/>
                <w:bCs/>
                <w:sz w:val="18"/>
                <w:szCs w:val="18"/>
                <w:lang w:val="en-ZA"/>
              </w:rPr>
              <w:t>Application rules</w:t>
            </w:r>
            <w:r w:rsidR="00D31F7A" w:rsidRPr="006E79C7">
              <w:rPr>
                <w:b/>
                <w:bCs/>
                <w:sz w:val="18"/>
                <w:szCs w:val="18"/>
                <w:lang w:val="en-ZA"/>
              </w:rPr>
              <w:t>:</w:t>
            </w:r>
            <w:r w:rsidR="00D31F7A" w:rsidRPr="006E79C7">
              <w:rPr>
                <w:sz w:val="18"/>
                <w:szCs w:val="18"/>
                <w:lang w:val="en-ZA"/>
              </w:rPr>
              <w:t xml:space="preserve"> </w:t>
            </w:r>
            <w:r w:rsidRPr="006E79C7">
              <w:rPr>
                <w:sz w:val="18"/>
                <w:szCs w:val="18"/>
                <w:lang w:val="en-ZA"/>
              </w:rPr>
              <w:t>11 rules in 10 collections</w:t>
            </w:r>
          </w:p>
        </w:tc>
      </w:tr>
      <w:tr w:rsidR="009C21A7" w:rsidRPr="009A7C9A" w14:paraId="39FED040"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69ABF46B" w14:textId="1F7441CB" w:rsidR="006E5016" w:rsidRDefault="00E4047A" w:rsidP="00AC12B8">
            <w:pPr>
              <w:pStyle w:val="DDTableGreenHeader"/>
              <w:rPr>
                <w:color w:val="FFFFFF" w:themeColor="background1"/>
                <w:lang w:val="en-ZA"/>
              </w:rPr>
            </w:pPr>
            <w:r>
              <w:rPr>
                <w:color w:val="FFFFFF" w:themeColor="background1"/>
                <w:lang w:val="en-ZA"/>
              </w:rPr>
              <w:t>IDPS</w:t>
            </w:r>
          </w:p>
        </w:tc>
        <w:tc>
          <w:tcPr>
            <w:tcW w:w="5387" w:type="dxa"/>
            <w:tcBorders>
              <w:top w:val="single" w:sz="4" w:space="0" w:color="auto"/>
              <w:left w:val="single" w:sz="2" w:space="0" w:color="FFFFFF" w:themeColor="background2"/>
              <w:bottom w:val="single" w:sz="4" w:space="0" w:color="auto"/>
            </w:tcBorders>
          </w:tcPr>
          <w:p w14:paraId="04CCA5BC" w14:textId="532BA44E" w:rsidR="006E5016" w:rsidRPr="006F49BA" w:rsidRDefault="00247EAF" w:rsidP="00247EAF">
            <w:pPr>
              <w:pStyle w:val="DDBodyText"/>
              <w:ind w:left="0"/>
              <w:rPr>
                <w:sz w:val="18"/>
                <w:szCs w:val="18"/>
                <w:lang w:val="en-ZA"/>
              </w:rPr>
            </w:pPr>
            <w:r w:rsidRPr="006F49BA">
              <w:rPr>
                <w:sz w:val="18"/>
                <w:szCs w:val="18"/>
                <w:lang w:val="en-ZA"/>
              </w:rPr>
              <w:t>Disabled</w:t>
            </w:r>
          </w:p>
        </w:tc>
      </w:tr>
      <w:tr w:rsidR="009C21A7" w:rsidRPr="009A7C9A" w14:paraId="02C9C82A"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C5E2366" w14:textId="34E09091" w:rsidR="00247EAF" w:rsidRDefault="00247EAF" w:rsidP="00AC12B8">
            <w:pPr>
              <w:pStyle w:val="DDTableGreenHeader"/>
              <w:rPr>
                <w:color w:val="FFFFFF" w:themeColor="background1"/>
                <w:lang w:val="en-ZA"/>
              </w:rPr>
            </w:pPr>
            <w:r>
              <w:rPr>
                <w:color w:val="FFFFFF" w:themeColor="background1"/>
                <w:lang w:val="en-ZA"/>
              </w:rPr>
              <w:t>Threat Intelligence</w:t>
            </w:r>
          </w:p>
        </w:tc>
        <w:tc>
          <w:tcPr>
            <w:tcW w:w="5387" w:type="dxa"/>
            <w:tcBorders>
              <w:top w:val="single" w:sz="4" w:space="0" w:color="auto"/>
              <w:left w:val="single" w:sz="2" w:space="0" w:color="FFFFFF" w:themeColor="background2"/>
              <w:bottom w:val="single" w:sz="4" w:space="0" w:color="auto"/>
            </w:tcBorders>
          </w:tcPr>
          <w:p w14:paraId="6280D073" w14:textId="73814B32" w:rsidR="00247EAF" w:rsidRPr="006F49BA" w:rsidRDefault="00CF2E9C" w:rsidP="00247EAF">
            <w:pPr>
              <w:pStyle w:val="DDBodyText"/>
              <w:ind w:left="0"/>
              <w:rPr>
                <w:sz w:val="18"/>
                <w:szCs w:val="18"/>
                <w:lang w:val="en-ZA"/>
              </w:rPr>
            </w:pPr>
            <w:r w:rsidRPr="006F49BA">
              <w:rPr>
                <w:sz w:val="18"/>
                <w:szCs w:val="18"/>
                <w:lang w:val="en-ZA"/>
              </w:rPr>
              <w:t>Alert and Deny</w:t>
            </w:r>
          </w:p>
        </w:tc>
      </w:tr>
      <w:tr w:rsidR="009C21A7" w:rsidRPr="009A7C9A" w14:paraId="1003CCC4"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011DDB99" w14:textId="2C187DE5" w:rsidR="00CF2E9C" w:rsidRDefault="00CF2E9C" w:rsidP="00AC12B8">
            <w:pPr>
              <w:pStyle w:val="DDTableGreenHeader"/>
              <w:rPr>
                <w:color w:val="FFFFFF" w:themeColor="background1"/>
                <w:lang w:val="en-ZA"/>
              </w:rPr>
            </w:pPr>
            <w:r>
              <w:rPr>
                <w:color w:val="FFFFFF" w:themeColor="background1"/>
                <w:lang w:val="en-ZA"/>
              </w:rPr>
              <w:t>Tags</w:t>
            </w:r>
          </w:p>
        </w:tc>
        <w:tc>
          <w:tcPr>
            <w:tcW w:w="5387" w:type="dxa"/>
            <w:tcBorders>
              <w:top w:val="single" w:sz="4" w:space="0" w:color="auto"/>
              <w:left w:val="single" w:sz="2" w:space="0" w:color="FFFFFF" w:themeColor="background2"/>
              <w:bottom w:val="single" w:sz="4" w:space="0" w:color="auto"/>
            </w:tcBorders>
          </w:tcPr>
          <w:p w14:paraId="717E2950" w14:textId="189811A1" w:rsidR="00CF2E9C" w:rsidRPr="006F49BA" w:rsidRDefault="00CF2E9C" w:rsidP="00247EAF">
            <w:pPr>
              <w:pStyle w:val="DDBodyText"/>
              <w:ind w:left="0"/>
              <w:rPr>
                <w:b/>
                <w:bCs/>
                <w:sz w:val="18"/>
                <w:szCs w:val="18"/>
                <w:lang w:val="en-ZA"/>
              </w:rPr>
            </w:pPr>
            <w:r w:rsidRPr="006F49BA">
              <w:rPr>
                <w:b/>
                <w:bCs/>
                <w:sz w:val="18"/>
                <w:szCs w:val="18"/>
                <w:lang w:val="en-ZA"/>
              </w:rPr>
              <w:t>[None]</w:t>
            </w:r>
          </w:p>
        </w:tc>
      </w:tr>
    </w:tbl>
    <w:p w14:paraId="2184AA0C" w14:textId="67A28A0D" w:rsidR="005563CC" w:rsidRDefault="004B3953" w:rsidP="004B3953">
      <w:pPr>
        <w:pStyle w:val="Caption"/>
      </w:pPr>
      <w:bookmarkStart w:id="43" w:name="_Toc201052053"/>
      <w:r w:rsidRPr="009A7C9A">
        <w:t xml:space="preserve">Table </w:t>
      </w:r>
      <w:r w:rsidRPr="009A7C9A">
        <w:fldChar w:fldCharType="begin"/>
      </w:r>
      <w:r w:rsidRPr="009A7C9A">
        <w:instrText>SEQ Table \* ARABIC</w:instrText>
      </w:r>
      <w:r w:rsidRPr="009A7C9A">
        <w:fldChar w:fldCharType="separate"/>
      </w:r>
      <w:r w:rsidR="00E402DB">
        <w:rPr>
          <w:noProof/>
        </w:rPr>
        <w:t>15</w:t>
      </w:r>
      <w:r w:rsidRPr="009A7C9A">
        <w:fldChar w:fldCharType="end"/>
      </w:r>
      <w:r w:rsidRPr="009A7C9A">
        <w:t>: Azure Firewall</w:t>
      </w:r>
      <w:r>
        <w:t xml:space="preserve"> Policy</w:t>
      </w:r>
      <w:bookmarkEnd w:id="43"/>
    </w:p>
    <w:p w14:paraId="4256917C" w14:textId="77777777" w:rsidR="004B3953" w:rsidRPr="004B3953" w:rsidRDefault="004B3953" w:rsidP="004B3953">
      <w:pPr>
        <w:pStyle w:val="NTTBodyText"/>
        <w:rPr>
          <w:lang w:eastAsia="en-GB"/>
        </w:rPr>
      </w:pPr>
    </w:p>
    <w:p w14:paraId="525E4D08" w14:textId="0C0FF2C7" w:rsidR="00BB1CBA" w:rsidRPr="009A7C9A" w:rsidRDefault="00BB1CBA" w:rsidP="00BB1CBA">
      <w:pPr>
        <w:pStyle w:val="Heading3"/>
      </w:pPr>
      <w:r w:rsidRPr="009A7C9A">
        <w:t>Azure Firewall</w:t>
      </w:r>
    </w:p>
    <w:p w14:paraId="45EEBF87" w14:textId="35C13110" w:rsidR="00BB1CBA" w:rsidRDefault="00BB1CBA" w:rsidP="00BB1CBA">
      <w:pPr>
        <w:pStyle w:val="NTTBodyText"/>
      </w:pPr>
      <w:r w:rsidRPr="009A7C9A">
        <w:t>This section outlines the specifications for the Azure Firewalls to be deployed into the Landing Zone environment:</w:t>
      </w:r>
    </w:p>
    <w:p w14:paraId="455A6023" w14:textId="3BF80AF1" w:rsidR="00921389" w:rsidRPr="009A7C9A" w:rsidRDefault="00921389" w:rsidP="00921389">
      <w:pPr>
        <w:pStyle w:val="NTTBlueNotedText2Body"/>
      </w:pPr>
      <w:r>
        <w:t>The Azure Firewall policy will be recreated.</w:t>
      </w:r>
      <w:r w:rsidR="000C2B9E">
        <w:t xml:space="preserve"> Premium SKU will be used for this </w:t>
      </w:r>
      <w:r w:rsidR="00490B2F">
        <w:t>Firewall.</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2693"/>
        <w:gridCol w:w="5387"/>
      </w:tblGrid>
      <w:tr w:rsidR="00BB1CBA" w:rsidRPr="009A7C9A" w14:paraId="7EE7783A" w14:textId="77777777" w:rsidTr="00BB1CBA">
        <w:trPr>
          <w:cantSplit/>
          <w:tblHeader/>
        </w:trPr>
        <w:tc>
          <w:tcPr>
            <w:tcW w:w="2693" w:type="dxa"/>
            <w:tcBorders>
              <w:top w:val="nil"/>
              <w:bottom w:val="single" w:sz="4" w:space="0" w:color="auto"/>
              <w:right w:val="nil"/>
            </w:tcBorders>
          </w:tcPr>
          <w:p w14:paraId="733683A5" w14:textId="77777777" w:rsidR="00BB1CBA" w:rsidRPr="009A7C9A" w:rsidRDefault="00BB1CBA" w:rsidP="00AC12B8">
            <w:pPr>
              <w:pStyle w:val="DDTableGreenHeader"/>
              <w:rPr>
                <w:color w:val="auto"/>
              </w:rPr>
            </w:pPr>
            <w:r w:rsidRPr="009A7C9A">
              <w:rPr>
                <w:color w:val="auto"/>
              </w:rPr>
              <w:t>Specification</w:t>
            </w:r>
          </w:p>
        </w:tc>
        <w:tc>
          <w:tcPr>
            <w:tcW w:w="5387" w:type="dxa"/>
            <w:tcBorders>
              <w:top w:val="nil"/>
              <w:left w:val="nil"/>
              <w:bottom w:val="single" w:sz="4" w:space="0" w:color="auto"/>
              <w:right w:val="nil"/>
            </w:tcBorders>
          </w:tcPr>
          <w:p w14:paraId="0D653679" w14:textId="77777777" w:rsidR="00BB1CBA" w:rsidRPr="009A7C9A" w:rsidRDefault="00BB1CBA" w:rsidP="00AC12B8">
            <w:pPr>
              <w:pStyle w:val="DDTableGreenHeader"/>
              <w:rPr>
                <w:color w:val="auto"/>
              </w:rPr>
            </w:pPr>
            <w:r w:rsidRPr="009A7C9A">
              <w:rPr>
                <w:color w:val="auto"/>
              </w:rPr>
              <w:t>Description</w:t>
            </w:r>
          </w:p>
        </w:tc>
      </w:tr>
      <w:tr w:rsidR="009C21A7" w:rsidRPr="009A7C9A" w14:paraId="4E78017C" w14:textId="77777777" w:rsidTr="00BB1CBA">
        <w:trPr>
          <w:cantSplit/>
          <w:trHeight w:val="405"/>
        </w:trPr>
        <w:tc>
          <w:tcPr>
            <w:tcW w:w="2693" w:type="dxa"/>
            <w:tcBorders>
              <w:top w:val="single" w:sz="4" w:space="0" w:color="auto"/>
              <w:bottom w:val="single" w:sz="4" w:space="0" w:color="FFFFFF" w:themeColor="background1"/>
              <w:right w:val="single" w:sz="4" w:space="0" w:color="FFFFFF" w:themeColor="background2"/>
            </w:tcBorders>
            <w:shd w:val="clear" w:color="auto" w:fill="0072BC" w:themeFill="text2"/>
          </w:tcPr>
          <w:p w14:paraId="10FC32B9" w14:textId="77777777" w:rsidR="00BB1CBA" w:rsidRPr="009A7C9A" w:rsidRDefault="00BB1CBA" w:rsidP="00AC12B8">
            <w:pPr>
              <w:pStyle w:val="DDTableGreenHeader"/>
              <w:rPr>
                <w:color w:val="FFFFFF" w:themeColor="background1"/>
                <w:lang w:val="en-ZA"/>
              </w:rPr>
            </w:pPr>
            <w:bookmarkStart w:id="44" w:name="_Hlk162090730"/>
            <w:r w:rsidRPr="009A7C9A">
              <w:rPr>
                <w:color w:val="FFFFFF" w:themeColor="background1"/>
                <w:lang w:val="en-ZA"/>
              </w:rPr>
              <w:t>Name</w:t>
            </w:r>
          </w:p>
        </w:tc>
        <w:tc>
          <w:tcPr>
            <w:tcW w:w="5387" w:type="dxa"/>
            <w:tcBorders>
              <w:top w:val="single" w:sz="4" w:space="0" w:color="auto"/>
              <w:left w:val="single" w:sz="4" w:space="0" w:color="FFFFFF" w:themeColor="background2"/>
              <w:bottom w:val="single" w:sz="4" w:space="0" w:color="auto"/>
            </w:tcBorders>
          </w:tcPr>
          <w:p w14:paraId="36329B2E" w14:textId="75DFECB3" w:rsidR="00BB1CBA" w:rsidRPr="009A7C9A" w:rsidRDefault="0048584D" w:rsidP="00AC12B8">
            <w:pPr>
              <w:pStyle w:val="DDTableBodyText"/>
            </w:pPr>
            <w:r w:rsidRPr="009A7C9A">
              <w:t>zanrgfwldzp01</w:t>
            </w:r>
          </w:p>
        </w:tc>
      </w:tr>
      <w:tr w:rsidR="009C21A7" w:rsidRPr="009A7C9A" w14:paraId="5D5436B5" w14:textId="77777777" w:rsidTr="00BB1CBA">
        <w:trPr>
          <w:cantSplit/>
          <w:trHeight w:val="405"/>
        </w:trPr>
        <w:tc>
          <w:tcPr>
            <w:tcW w:w="2693" w:type="dxa"/>
            <w:tcBorders>
              <w:top w:val="single" w:sz="4" w:space="0" w:color="FFFFFF" w:themeColor="background1"/>
              <w:bottom w:val="single" w:sz="2" w:space="0" w:color="FFFFFF" w:themeColor="background2"/>
              <w:right w:val="single" w:sz="4" w:space="0" w:color="FFFFFF" w:themeColor="background2"/>
            </w:tcBorders>
            <w:shd w:val="clear" w:color="auto" w:fill="0072BC" w:themeFill="text2"/>
          </w:tcPr>
          <w:p w14:paraId="6CDDE0B7"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Subscription</w:t>
            </w:r>
          </w:p>
        </w:tc>
        <w:tc>
          <w:tcPr>
            <w:tcW w:w="5387" w:type="dxa"/>
            <w:tcBorders>
              <w:top w:val="single" w:sz="4" w:space="0" w:color="auto"/>
              <w:left w:val="single" w:sz="4" w:space="0" w:color="FFFFFF" w:themeColor="background2"/>
              <w:bottom w:val="single" w:sz="4" w:space="0" w:color="auto"/>
            </w:tcBorders>
          </w:tcPr>
          <w:p w14:paraId="1702B130" w14:textId="751D1671" w:rsidR="00BB1CBA" w:rsidRPr="009A7C9A" w:rsidRDefault="0048584D" w:rsidP="00AC12B8">
            <w:pPr>
              <w:pStyle w:val="DDTableBodyText"/>
            </w:pPr>
            <w:r w:rsidRPr="009A7C9A">
              <w:t>MCA PROD</w:t>
            </w:r>
          </w:p>
        </w:tc>
      </w:tr>
      <w:tr w:rsidR="009C21A7" w:rsidRPr="009A7C9A" w14:paraId="5EC31226" w14:textId="77777777" w:rsidTr="00EA2D47">
        <w:trPr>
          <w:cantSplit/>
          <w:trHeight w:val="411"/>
        </w:trPr>
        <w:tc>
          <w:tcPr>
            <w:tcW w:w="2693" w:type="dxa"/>
            <w:tcBorders>
              <w:top w:val="single" w:sz="2" w:space="0" w:color="FFFFFF" w:themeColor="background2"/>
              <w:bottom w:val="single" w:sz="4" w:space="0" w:color="FFFFFF" w:themeColor="background2"/>
              <w:right w:val="single" w:sz="4" w:space="0" w:color="FFFFFF" w:themeColor="background2"/>
            </w:tcBorders>
            <w:shd w:val="clear" w:color="auto" w:fill="0072BC" w:themeFill="text2"/>
          </w:tcPr>
          <w:p w14:paraId="02C3A768"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Resource Group</w:t>
            </w:r>
          </w:p>
        </w:tc>
        <w:tc>
          <w:tcPr>
            <w:tcW w:w="5387" w:type="dxa"/>
            <w:tcBorders>
              <w:top w:val="single" w:sz="4" w:space="0" w:color="auto"/>
              <w:left w:val="single" w:sz="4" w:space="0" w:color="FFFFFF" w:themeColor="background2"/>
              <w:bottom w:val="single" w:sz="4" w:space="0" w:color="auto"/>
            </w:tcBorders>
          </w:tcPr>
          <w:p w14:paraId="26F9F89B" w14:textId="6096B4EE" w:rsidR="00BB1CBA" w:rsidRPr="009A7C9A" w:rsidRDefault="0048584D" w:rsidP="00AC12B8">
            <w:pPr>
              <w:pStyle w:val="DDTableBodyText"/>
              <w:rPr>
                <w:b/>
                <w:bCs/>
                <w:color w:val="auto"/>
                <w:lang w:val="en-ZA"/>
              </w:rPr>
            </w:pPr>
            <w:r w:rsidRPr="009A7C9A">
              <w:rPr>
                <w:lang w:val="en-ZA"/>
              </w:rPr>
              <w:t>zanrgrgldzp001</w:t>
            </w:r>
          </w:p>
        </w:tc>
      </w:tr>
      <w:tr w:rsidR="009C21A7" w:rsidRPr="009A7C9A" w14:paraId="1BCD0E7E"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7C9C235A"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Region</w:t>
            </w:r>
          </w:p>
        </w:tc>
        <w:tc>
          <w:tcPr>
            <w:tcW w:w="5387" w:type="dxa"/>
            <w:tcBorders>
              <w:top w:val="single" w:sz="4" w:space="0" w:color="auto"/>
              <w:left w:val="single" w:sz="2" w:space="0" w:color="FFFFFF" w:themeColor="background2"/>
              <w:bottom w:val="single" w:sz="4" w:space="0" w:color="auto"/>
            </w:tcBorders>
          </w:tcPr>
          <w:p w14:paraId="0D0534F3" w14:textId="53268305" w:rsidR="00BB1CBA" w:rsidRPr="009A7C9A" w:rsidRDefault="00BB1CBA" w:rsidP="00AC12B8">
            <w:pPr>
              <w:pStyle w:val="DDTableBodyText"/>
              <w:rPr>
                <w:color w:val="auto"/>
                <w:lang w:val="en-ZA"/>
              </w:rPr>
            </w:pPr>
            <w:r w:rsidRPr="009A7C9A">
              <w:t>South Africa North</w:t>
            </w:r>
          </w:p>
        </w:tc>
      </w:tr>
      <w:tr w:rsidR="009C21A7" w:rsidRPr="009A7C9A" w14:paraId="394D4ED7"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24B1C4CD"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SKU</w:t>
            </w:r>
          </w:p>
        </w:tc>
        <w:tc>
          <w:tcPr>
            <w:tcW w:w="5387" w:type="dxa"/>
            <w:tcBorders>
              <w:top w:val="single" w:sz="4" w:space="0" w:color="auto"/>
              <w:left w:val="single" w:sz="2" w:space="0" w:color="FFFFFF" w:themeColor="background2"/>
              <w:bottom w:val="single" w:sz="4" w:space="0" w:color="auto"/>
            </w:tcBorders>
          </w:tcPr>
          <w:p w14:paraId="52D7BBD2" w14:textId="343D11A7" w:rsidR="00BB1CBA" w:rsidRPr="009A7C9A" w:rsidRDefault="0048584D" w:rsidP="00AC12B8">
            <w:pPr>
              <w:pStyle w:val="DDTableBodyText"/>
              <w:rPr>
                <w:color w:val="auto"/>
                <w:lang w:val="en-ZA"/>
              </w:rPr>
            </w:pPr>
            <w:r w:rsidRPr="009A7C9A">
              <w:rPr>
                <w:color w:val="auto"/>
                <w:lang w:val="en-ZA"/>
              </w:rPr>
              <w:t>Premium</w:t>
            </w:r>
          </w:p>
        </w:tc>
      </w:tr>
      <w:tr w:rsidR="009C21A7" w:rsidRPr="009A7C9A" w14:paraId="65519E59"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65D668FE"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Parent Policy Name</w:t>
            </w:r>
          </w:p>
        </w:tc>
        <w:tc>
          <w:tcPr>
            <w:tcW w:w="5387" w:type="dxa"/>
            <w:tcBorders>
              <w:top w:val="single" w:sz="4" w:space="0" w:color="auto"/>
              <w:left w:val="single" w:sz="2" w:space="0" w:color="FFFFFF" w:themeColor="background2"/>
              <w:bottom w:val="single" w:sz="4" w:space="0" w:color="auto"/>
            </w:tcBorders>
          </w:tcPr>
          <w:p w14:paraId="6D86BEC6" w14:textId="23003582" w:rsidR="00BB1CBA" w:rsidRPr="009A7C9A" w:rsidRDefault="003A52CE" w:rsidP="00AC12B8">
            <w:pPr>
              <w:pStyle w:val="DDTableBodyText"/>
              <w:rPr>
                <w:color w:val="auto"/>
                <w:lang w:val="en-ZA"/>
              </w:rPr>
            </w:pPr>
            <w:r w:rsidRPr="009A7C9A">
              <w:rPr>
                <w:color w:val="auto"/>
                <w:lang w:val="en-ZA"/>
              </w:rPr>
              <w:t>FirewallPolicy</w:t>
            </w:r>
          </w:p>
        </w:tc>
      </w:tr>
      <w:tr w:rsidR="009C21A7" w:rsidRPr="009A7C9A" w14:paraId="1589FAA1"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0734B63F"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Virtual network</w:t>
            </w:r>
          </w:p>
        </w:tc>
        <w:tc>
          <w:tcPr>
            <w:tcW w:w="5387" w:type="dxa"/>
            <w:tcBorders>
              <w:top w:val="single" w:sz="4" w:space="0" w:color="auto"/>
              <w:left w:val="single" w:sz="2" w:space="0" w:color="FFFFFF" w:themeColor="background2"/>
              <w:bottom w:val="single" w:sz="4" w:space="0" w:color="auto"/>
            </w:tcBorders>
          </w:tcPr>
          <w:p w14:paraId="0C40304F" w14:textId="0FDC334D" w:rsidR="00BB1CBA" w:rsidRPr="009A7C9A" w:rsidRDefault="00B718B5" w:rsidP="00AC12B8">
            <w:pPr>
              <w:pStyle w:val="DDTableBodyText"/>
              <w:rPr>
                <w:color w:val="auto"/>
                <w:lang w:val="en-ZA"/>
              </w:rPr>
            </w:pPr>
            <w:r w:rsidRPr="009A7C9A">
              <w:t>zanrgvnetldzp-10.</w:t>
            </w:r>
            <w:r>
              <w:t>2</w:t>
            </w:r>
            <w:r w:rsidRPr="009A7C9A">
              <w:t>0.</w:t>
            </w:r>
            <w:r>
              <w:t>4</w:t>
            </w:r>
            <w:r w:rsidRPr="009A7C9A">
              <w:t>0.0-24</w:t>
            </w:r>
          </w:p>
        </w:tc>
      </w:tr>
      <w:tr w:rsidR="009C21A7" w:rsidRPr="009A7C9A" w14:paraId="703327B1"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6960A13E"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Subnet</w:t>
            </w:r>
          </w:p>
        </w:tc>
        <w:tc>
          <w:tcPr>
            <w:tcW w:w="5387" w:type="dxa"/>
            <w:tcBorders>
              <w:top w:val="single" w:sz="4" w:space="0" w:color="auto"/>
              <w:left w:val="single" w:sz="2" w:space="0" w:color="FFFFFF" w:themeColor="background2"/>
              <w:bottom w:val="single" w:sz="4" w:space="0" w:color="auto"/>
            </w:tcBorders>
          </w:tcPr>
          <w:p w14:paraId="3B16AE8D" w14:textId="256C31FE" w:rsidR="00BB1CBA" w:rsidRPr="009A7C9A" w:rsidRDefault="00BB1CBA" w:rsidP="00AC12B8">
            <w:pPr>
              <w:pStyle w:val="DDTableBodyText"/>
              <w:rPr>
                <w:color w:val="auto"/>
                <w:lang w:val="en-ZA"/>
              </w:rPr>
            </w:pPr>
            <w:r w:rsidRPr="009A7C9A">
              <w:rPr>
                <w:lang w:val="fr-FR"/>
              </w:rPr>
              <w:t>AzureFirewallSubnet</w:t>
            </w:r>
            <w:r w:rsidR="001163BD">
              <w:rPr>
                <w:lang w:val="fr-FR"/>
              </w:rPr>
              <w:t xml:space="preserve"> (</w:t>
            </w:r>
            <w:r w:rsidR="001163BD" w:rsidRPr="001163BD">
              <w:rPr>
                <w:lang w:val="fr-FR"/>
              </w:rPr>
              <w:t>10.20.40.0/26</w:t>
            </w:r>
            <w:r w:rsidR="001163BD">
              <w:rPr>
                <w:lang w:val="fr-FR"/>
              </w:rPr>
              <w:t>)</w:t>
            </w:r>
          </w:p>
        </w:tc>
      </w:tr>
      <w:tr w:rsidR="009C21A7" w:rsidRPr="009A7C9A" w14:paraId="7F98EA14"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4B7388E5" w14:textId="5256902D" w:rsidR="005E77C1" w:rsidRPr="009A7C9A" w:rsidRDefault="005E77C1" w:rsidP="00AC12B8">
            <w:pPr>
              <w:pStyle w:val="DDTableGreenHeader"/>
              <w:rPr>
                <w:color w:val="FFFFFF" w:themeColor="background1"/>
                <w:lang w:val="en-ZA"/>
              </w:rPr>
            </w:pPr>
            <w:r>
              <w:rPr>
                <w:color w:val="FFFFFF" w:themeColor="background1"/>
                <w:lang w:val="en-ZA"/>
              </w:rPr>
              <w:t>Private IP</w:t>
            </w:r>
          </w:p>
        </w:tc>
        <w:tc>
          <w:tcPr>
            <w:tcW w:w="5387" w:type="dxa"/>
            <w:tcBorders>
              <w:top w:val="single" w:sz="4" w:space="0" w:color="auto"/>
              <w:left w:val="single" w:sz="2" w:space="0" w:color="FFFFFF" w:themeColor="background2"/>
              <w:bottom w:val="single" w:sz="4" w:space="0" w:color="auto"/>
            </w:tcBorders>
          </w:tcPr>
          <w:p w14:paraId="2A57A670" w14:textId="6D97E577" w:rsidR="005E77C1" w:rsidRDefault="001163BD" w:rsidP="005E77C1">
            <w:pPr>
              <w:pStyle w:val="DDTableBodyText"/>
            </w:pPr>
            <w:r w:rsidRPr="001163BD">
              <w:t>10.20.40.</w:t>
            </w:r>
            <w:r w:rsidR="007918EB">
              <w:t>4</w:t>
            </w:r>
          </w:p>
        </w:tc>
      </w:tr>
      <w:tr w:rsidR="009C21A7" w:rsidRPr="009A7C9A" w14:paraId="19716784" w14:textId="77777777" w:rsidTr="00EA2D47">
        <w:trPr>
          <w:cantSplit/>
          <w:trHeight w:val="417"/>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7586B4A6"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Public IP address</w:t>
            </w:r>
          </w:p>
        </w:tc>
        <w:tc>
          <w:tcPr>
            <w:tcW w:w="5387" w:type="dxa"/>
            <w:tcBorders>
              <w:top w:val="single" w:sz="4" w:space="0" w:color="auto"/>
              <w:left w:val="single" w:sz="2" w:space="0" w:color="FFFFFF" w:themeColor="background2"/>
              <w:bottom w:val="single" w:sz="4" w:space="0" w:color="auto"/>
            </w:tcBorders>
          </w:tcPr>
          <w:p w14:paraId="2E33C355" w14:textId="10D83127" w:rsidR="000E16D6" w:rsidRDefault="000E16D6" w:rsidP="00D720D3">
            <w:pPr>
              <w:pStyle w:val="DDTableBodyText"/>
              <w:numPr>
                <w:ilvl w:val="0"/>
                <w:numId w:val="43"/>
              </w:numPr>
            </w:pPr>
            <w:r>
              <w:t xml:space="preserve">Name: </w:t>
            </w:r>
            <w:r w:rsidR="002658EC" w:rsidRPr="002658EC">
              <w:t>zanrgfwpip001</w:t>
            </w:r>
            <w:r>
              <w:t xml:space="preserve"> (New)</w:t>
            </w:r>
          </w:p>
          <w:p w14:paraId="12D95D76" w14:textId="77777777" w:rsidR="000E16D6" w:rsidRDefault="000E16D6" w:rsidP="00D720D3">
            <w:pPr>
              <w:pStyle w:val="DDTableBodyText"/>
              <w:numPr>
                <w:ilvl w:val="0"/>
                <w:numId w:val="43"/>
              </w:numPr>
            </w:pPr>
            <w:r>
              <w:t>IP Address: TBC</w:t>
            </w:r>
          </w:p>
          <w:p w14:paraId="288C3FA9" w14:textId="1A0A07A6" w:rsidR="00997ABA" w:rsidRDefault="00997ABA" w:rsidP="00D720D3">
            <w:pPr>
              <w:pStyle w:val="DDTableBodyText"/>
              <w:numPr>
                <w:ilvl w:val="0"/>
                <w:numId w:val="43"/>
              </w:numPr>
            </w:pPr>
            <w:r>
              <w:t>SKU: Standard</w:t>
            </w:r>
          </w:p>
          <w:p w14:paraId="1FC73825" w14:textId="6F17F756" w:rsidR="00997ABA" w:rsidRDefault="00EB3414" w:rsidP="00D720D3">
            <w:pPr>
              <w:pStyle w:val="DDTableBodyText"/>
              <w:numPr>
                <w:ilvl w:val="0"/>
                <w:numId w:val="43"/>
              </w:numPr>
            </w:pPr>
            <w:r>
              <w:t>Tier: Regional</w:t>
            </w:r>
          </w:p>
          <w:p w14:paraId="4BCD2E2E" w14:textId="39EA6527" w:rsidR="00BB1CBA" w:rsidRPr="009A7C9A" w:rsidRDefault="000E16D6" w:rsidP="00D720D3">
            <w:pPr>
              <w:pStyle w:val="DDTableBodyText"/>
              <w:numPr>
                <w:ilvl w:val="0"/>
                <w:numId w:val="43"/>
              </w:numPr>
            </w:pPr>
            <w:r>
              <w:t xml:space="preserve">Assignment: </w:t>
            </w:r>
            <w:r w:rsidR="00F03B03">
              <w:t>Static</w:t>
            </w:r>
          </w:p>
        </w:tc>
      </w:tr>
      <w:tr w:rsidR="009C21A7" w:rsidRPr="009A7C9A" w14:paraId="4A0EB75A" w14:textId="77777777" w:rsidTr="00EA2D47">
        <w:trPr>
          <w:cantSplit/>
          <w:trHeight w:val="329"/>
        </w:trPr>
        <w:tc>
          <w:tcPr>
            <w:tcW w:w="2693" w:type="dxa"/>
            <w:tcBorders>
              <w:top w:val="single" w:sz="4" w:space="0" w:color="FFFFFF" w:themeColor="background2"/>
              <w:bottom w:val="single" w:sz="4" w:space="0" w:color="FFFFFF" w:themeColor="background2"/>
              <w:right w:val="single" w:sz="2" w:space="0" w:color="FFFFFF" w:themeColor="background2"/>
            </w:tcBorders>
            <w:shd w:val="clear" w:color="auto" w:fill="0072BC" w:themeFill="text2"/>
          </w:tcPr>
          <w:p w14:paraId="1AA6CE9C" w14:textId="1F594092" w:rsidR="00BB1CBA" w:rsidRPr="009A7C9A" w:rsidRDefault="00BB1CBA" w:rsidP="00AC12B8">
            <w:pPr>
              <w:pStyle w:val="DDTableGreenHeader"/>
              <w:rPr>
                <w:color w:val="FFFFFF" w:themeColor="background1"/>
                <w:lang w:val="en-ZA"/>
              </w:rPr>
            </w:pPr>
            <w:r w:rsidRPr="009A7C9A">
              <w:rPr>
                <w:color w:val="FFFFFF" w:themeColor="background1"/>
                <w:lang w:val="en-ZA"/>
              </w:rPr>
              <w:t>Rule</w:t>
            </w:r>
            <w:r w:rsidR="006D1E68" w:rsidRPr="009A7C9A">
              <w:rPr>
                <w:color w:val="FFFFFF" w:themeColor="background1"/>
                <w:lang w:val="en-ZA"/>
              </w:rPr>
              <w:t>s</w:t>
            </w:r>
          </w:p>
        </w:tc>
        <w:tc>
          <w:tcPr>
            <w:tcW w:w="5387" w:type="dxa"/>
            <w:tcBorders>
              <w:top w:val="single" w:sz="4" w:space="0" w:color="auto"/>
              <w:left w:val="single" w:sz="2" w:space="0" w:color="FFFFFF" w:themeColor="background2"/>
              <w:bottom w:val="single" w:sz="4" w:space="0" w:color="auto"/>
            </w:tcBorders>
          </w:tcPr>
          <w:p w14:paraId="609CA756" w14:textId="2E53F4BC" w:rsidR="006D1E68" w:rsidRPr="00D720D3" w:rsidRDefault="006D1E68" w:rsidP="00D720D3">
            <w:pPr>
              <w:pStyle w:val="DDTableBodyText"/>
              <w:numPr>
                <w:ilvl w:val="0"/>
                <w:numId w:val="44"/>
              </w:numPr>
              <w:rPr>
                <w:color w:val="auto"/>
                <w:lang w:val="en-ZA"/>
              </w:rPr>
            </w:pPr>
            <w:r w:rsidRPr="009A7C9A">
              <w:rPr>
                <w:color w:val="auto"/>
                <w:lang w:val="en-ZA"/>
              </w:rPr>
              <w:t>DNAT rules</w:t>
            </w:r>
            <w:r w:rsidR="00D720D3">
              <w:rPr>
                <w:color w:val="auto"/>
                <w:lang w:val="en-ZA"/>
              </w:rPr>
              <w:t xml:space="preserve">: </w:t>
            </w:r>
            <w:r w:rsidRPr="00D720D3">
              <w:rPr>
                <w:color w:val="auto"/>
                <w:lang w:val="en-ZA"/>
              </w:rPr>
              <w:t>0 rules in 0 collections</w:t>
            </w:r>
          </w:p>
          <w:p w14:paraId="65B84623" w14:textId="23660280" w:rsidR="006D1E68" w:rsidRPr="00D720D3" w:rsidRDefault="006D1E68" w:rsidP="00D720D3">
            <w:pPr>
              <w:pStyle w:val="DDTableBodyText"/>
              <w:numPr>
                <w:ilvl w:val="0"/>
                <w:numId w:val="44"/>
              </w:numPr>
              <w:rPr>
                <w:color w:val="auto"/>
                <w:lang w:val="en-ZA"/>
              </w:rPr>
            </w:pPr>
            <w:r w:rsidRPr="009A7C9A">
              <w:rPr>
                <w:color w:val="auto"/>
                <w:lang w:val="en-ZA"/>
              </w:rPr>
              <w:t>Network rules</w:t>
            </w:r>
            <w:r w:rsidR="00D720D3">
              <w:rPr>
                <w:color w:val="auto"/>
                <w:lang w:val="en-ZA"/>
              </w:rPr>
              <w:t xml:space="preserve">: </w:t>
            </w:r>
            <w:r w:rsidRPr="00D720D3">
              <w:rPr>
                <w:color w:val="auto"/>
                <w:lang w:val="en-ZA"/>
              </w:rPr>
              <w:t>41 rules in 15 collections</w:t>
            </w:r>
          </w:p>
          <w:p w14:paraId="17C05F24" w14:textId="41BC85FE" w:rsidR="00BB1CBA" w:rsidRPr="00D720D3" w:rsidRDefault="006D1E68" w:rsidP="00D720D3">
            <w:pPr>
              <w:pStyle w:val="DDTableBodyText"/>
              <w:numPr>
                <w:ilvl w:val="0"/>
                <w:numId w:val="44"/>
              </w:numPr>
              <w:rPr>
                <w:color w:val="auto"/>
                <w:lang w:val="en-ZA"/>
              </w:rPr>
            </w:pPr>
            <w:r w:rsidRPr="009A7C9A">
              <w:rPr>
                <w:color w:val="auto"/>
                <w:lang w:val="en-ZA"/>
              </w:rPr>
              <w:t>Application rules</w:t>
            </w:r>
            <w:r w:rsidR="00D720D3">
              <w:rPr>
                <w:color w:val="auto"/>
                <w:lang w:val="en-ZA"/>
              </w:rPr>
              <w:t xml:space="preserve">: </w:t>
            </w:r>
            <w:r w:rsidRPr="00D720D3">
              <w:rPr>
                <w:color w:val="auto"/>
                <w:lang w:val="en-ZA"/>
              </w:rPr>
              <w:t>11 rules in 10 collections</w:t>
            </w:r>
          </w:p>
        </w:tc>
      </w:tr>
      <w:bookmarkEnd w:id="44"/>
      <w:tr w:rsidR="009C21A7" w:rsidRPr="009A7C9A" w14:paraId="4802DF5B" w14:textId="77777777" w:rsidTr="00EA2D47">
        <w:trPr>
          <w:cantSplit/>
          <w:trHeight w:val="329"/>
        </w:trPr>
        <w:tc>
          <w:tcPr>
            <w:tcW w:w="2693" w:type="dxa"/>
            <w:tcBorders>
              <w:top w:val="single" w:sz="4" w:space="0" w:color="FFFFFF" w:themeColor="background2"/>
              <w:right w:val="single" w:sz="2" w:space="0" w:color="FFFFFF" w:themeColor="background2"/>
            </w:tcBorders>
            <w:shd w:val="clear" w:color="auto" w:fill="0072BC" w:themeFill="text2"/>
          </w:tcPr>
          <w:p w14:paraId="319CD847" w14:textId="77777777" w:rsidR="00BB1CBA" w:rsidRPr="009A7C9A" w:rsidRDefault="00BB1CBA" w:rsidP="00AC12B8">
            <w:pPr>
              <w:pStyle w:val="DDTableGreenHeader"/>
              <w:rPr>
                <w:color w:val="FFFFFF" w:themeColor="background1"/>
                <w:lang w:val="en-ZA"/>
              </w:rPr>
            </w:pPr>
            <w:r w:rsidRPr="009A7C9A">
              <w:rPr>
                <w:color w:val="FFFFFF" w:themeColor="background1"/>
                <w:lang w:val="en-ZA"/>
              </w:rPr>
              <w:t>Tags</w:t>
            </w:r>
          </w:p>
        </w:tc>
        <w:tc>
          <w:tcPr>
            <w:tcW w:w="5387" w:type="dxa"/>
            <w:tcBorders>
              <w:top w:val="single" w:sz="4" w:space="0" w:color="auto"/>
              <w:left w:val="single" w:sz="2" w:space="0" w:color="FFFFFF" w:themeColor="background2"/>
            </w:tcBorders>
          </w:tcPr>
          <w:p w14:paraId="72BFED63" w14:textId="6597A116" w:rsidR="00BB1CBA" w:rsidRPr="009A7C9A" w:rsidRDefault="00F6409B" w:rsidP="00AC12B8">
            <w:pPr>
              <w:pStyle w:val="DDTableBodyText"/>
              <w:keepNext/>
              <w:rPr>
                <w:b/>
                <w:lang w:val="en-ZA"/>
              </w:rPr>
            </w:pPr>
            <w:r w:rsidRPr="009A7C9A">
              <w:rPr>
                <w:b/>
                <w:lang w:val="en-ZA"/>
              </w:rPr>
              <w:t>[None]</w:t>
            </w:r>
          </w:p>
        </w:tc>
      </w:tr>
    </w:tbl>
    <w:p w14:paraId="313F9195" w14:textId="6769D1F6" w:rsidR="00BB1CBA" w:rsidRPr="009A7C9A" w:rsidRDefault="00BB1CBA" w:rsidP="00BB1CBA">
      <w:pPr>
        <w:pStyle w:val="Caption"/>
      </w:pPr>
      <w:bookmarkStart w:id="45" w:name="_Toc168639184"/>
      <w:bookmarkStart w:id="46" w:name="_Toc201052054"/>
      <w:r w:rsidRPr="009A7C9A">
        <w:t xml:space="preserve">Table </w:t>
      </w:r>
      <w:r w:rsidRPr="009A7C9A">
        <w:fldChar w:fldCharType="begin"/>
      </w:r>
      <w:r w:rsidRPr="009A7C9A">
        <w:instrText>SEQ Table \* ARABIC</w:instrText>
      </w:r>
      <w:r w:rsidRPr="009A7C9A">
        <w:fldChar w:fldCharType="separate"/>
      </w:r>
      <w:r w:rsidR="00E402DB">
        <w:rPr>
          <w:noProof/>
        </w:rPr>
        <w:t>16</w:t>
      </w:r>
      <w:r w:rsidRPr="009A7C9A">
        <w:fldChar w:fldCharType="end"/>
      </w:r>
      <w:r w:rsidRPr="009A7C9A">
        <w:t xml:space="preserve">: </w:t>
      </w:r>
      <w:bookmarkEnd w:id="45"/>
      <w:r w:rsidR="00F6409B" w:rsidRPr="009A7C9A">
        <w:t>Azure Firewall</w:t>
      </w:r>
      <w:bookmarkEnd w:id="46"/>
    </w:p>
    <w:p w14:paraId="7421F5AB" w14:textId="77777777" w:rsidR="000D537A" w:rsidRPr="009A7C9A" w:rsidRDefault="000D537A" w:rsidP="000D537A">
      <w:pPr>
        <w:pStyle w:val="NTTBodyText"/>
        <w:rPr>
          <w:lang w:eastAsia="en-GB"/>
        </w:rPr>
      </w:pPr>
    </w:p>
    <w:p w14:paraId="5515E490" w14:textId="77777777" w:rsidR="00234F40" w:rsidRDefault="00234F40" w:rsidP="000D537A">
      <w:pPr>
        <w:pStyle w:val="Heading3"/>
        <w:rPr>
          <w:lang w:val="en-ZA"/>
        </w:rPr>
        <w:sectPr w:rsidR="00234F40" w:rsidSect="00636D67">
          <w:type w:val="evenPage"/>
          <w:pgSz w:w="11907" w:h="16839" w:code="9"/>
          <w:pgMar w:top="1276" w:right="1418" w:bottom="851" w:left="1418" w:header="568" w:footer="583" w:gutter="0"/>
          <w:pgNumType w:start="1"/>
          <w:cols w:space="708"/>
          <w:docGrid w:linePitch="360"/>
        </w:sectPr>
      </w:pPr>
    </w:p>
    <w:p w14:paraId="149B14FA" w14:textId="5CB65507" w:rsidR="00DA0922" w:rsidRDefault="00DA0922" w:rsidP="00DA0922">
      <w:pPr>
        <w:pStyle w:val="Heading3"/>
      </w:pPr>
      <w:r>
        <w:t>Azure Firewall Rules</w:t>
      </w:r>
    </w:p>
    <w:p w14:paraId="11260512" w14:textId="3BE0B7E7" w:rsidR="00DA0922" w:rsidRPr="00DA0922" w:rsidRDefault="00DA0922" w:rsidP="00DA0922">
      <w:pPr>
        <w:pStyle w:val="NTTBodyText"/>
      </w:pPr>
      <w:r w:rsidRPr="00DA0922">
        <w:t>The section outlines the Azure firewall DNAT, Network and Application Rules:</w:t>
      </w:r>
    </w:p>
    <w:p w14:paraId="21E940A2" w14:textId="77777777" w:rsidR="00234F40" w:rsidRDefault="00234F40" w:rsidP="00AA68BE">
      <w:pPr>
        <w:pStyle w:val="Heading4"/>
      </w:pPr>
      <w:r>
        <w:t>DNAT Rules</w:t>
      </w:r>
    </w:p>
    <w:p w14:paraId="0C613BAE" w14:textId="1D10B3AC" w:rsidR="00234F40" w:rsidRDefault="00234F40" w:rsidP="006A7C70">
      <w:pPr>
        <w:pStyle w:val="NTTBlueNotedText2Body"/>
      </w:pPr>
      <w:r>
        <w:t xml:space="preserve">No rules </w:t>
      </w:r>
      <w:r w:rsidR="00EA1AE1">
        <w:t>in place for DNAT</w:t>
      </w:r>
      <w:r w:rsidR="006A7C70">
        <w:t>.</w:t>
      </w:r>
    </w:p>
    <w:p w14:paraId="093B37DD" w14:textId="77777777" w:rsidR="00234F40" w:rsidRDefault="00234F40" w:rsidP="00234F40"/>
    <w:p w14:paraId="3FDACEDC" w14:textId="77777777" w:rsidR="00234F40" w:rsidRDefault="00234F40" w:rsidP="00AA68BE">
      <w:pPr>
        <w:pStyle w:val="Heading4"/>
      </w:pPr>
      <w:r>
        <w:t>Network Rules</w:t>
      </w:r>
    </w:p>
    <w:tbl>
      <w:tblPr>
        <w:tblStyle w:val="GridTable4-Accent1"/>
        <w:tblW w:w="13266" w:type="dxa"/>
        <w:tblInd w:w="850"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2632"/>
        <w:gridCol w:w="908"/>
        <w:gridCol w:w="822"/>
        <w:gridCol w:w="1840"/>
        <w:gridCol w:w="1414"/>
        <w:gridCol w:w="3259"/>
        <w:gridCol w:w="1278"/>
        <w:gridCol w:w="1113"/>
      </w:tblGrid>
      <w:tr w:rsidR="00AA68BE" w14:paraId="7B337546" w14:textId="77777777" w:rsidTr="00AA68B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934" w:type="dxa"/>
            <w:tcBorders>
              <w:top w:val="nil"/>
              <w:bottom w:val="nil"/>
              <w:right w:val="single" w:sz="4" w:space="0" w:color="FFFFFF"/>
            </w:tcBorders>
            <w:shd w:val="clear" w:color="auto" w:fill="0072BC"/>
          </w:tcPr>
          <w:p w14:paraId="483EA2E4" w14:textId="77777777" w:rsidR="00234F40" w:rsidRPr="00B253B5" w:rsidRDefault="00234F40" w:rsidP="00AA68BE">
            <w:pPr>
              <w:pStyle w:val="NTTTableWhiteHeader"/>
            </w:pPr>
            <w:r w:rsidRPr="00B253B5">
              <w:t>Collection Name</w:t>
            </w:r>
          </w:p>
        </w:tc>
        <w:tc>
          <w:tcPr>
            <w:tcW w:w="993" w:type="dxa"/>
            <w:tcBorders>
              <w:top w:val="nil"/>
              <w:left w:val="single" w:sz="4" w:space="0" w:color="FFFFFF"/>
              <w:bottom w:val="nil"/>
              <w:right w:val="single" w:sz="4" w:space="0" w:color="FFFFFF"/>
            </w:tcBorders>
            <w:shd w:val="clear" w:color="auto" w:fill="0072BC"/>
          </w:tcPr>
          <w:p w14:paraId="25FBDDEB" w14:textId="77777777" w:rsidR="00234F40" w:rsidRPr="00B253B5" w:rsidRDefault="00234F40" w:rsidP="00AA68BE">
            <w:pPr>
              <w:pStyle w:val="NTTTableWhiteHeader"/>
              <w:cnfStyle w:val="100000000000" w:firstRow="1" w:lastRow="0" w:firstColumn="0" w:lastColumn="0" w:oddVBand="0" w:evenVBand="0" w:oddHBand="0" w:evenHBand="0" w:firstRowFirstColumn="0" w:firstRowLastColumn="0" w:lastRowFirstColumn="0" w:lastRowLastColumn="0"/>
            </w:pPr>
            <w:r w:rsidRPr="00B253B5">
              <w:t>Priority</w:t>
            </w:r>
          </w:p>
        </w:tc>
        <w:tc>
          <w:tcPr>
            <w:tcW w:w="896" w:type="dxa"/>
            <w:tcBorders>
              <w:top w:val="nil"/>
              <w:left w:val="single" w:sz="4" w:space="0" w:color="FFFFFF"/>
              <w:bottom w:val="nil"/>
              <w:right w:val="single" w:sz="4" w:space="0" w:color="FFFFFF"/>
            </w:tcBorders>
            <w:shd w:val="clear" w:color="auto" w:fill="0072BC"/>
          </w:tcPr>
          <w:p w14:paraId="4A7D5916" w14:textId="77777777" w:rsidR="00234F40" w:rsidRPr="00B253B5" w:rsidRDefault="00234F40" w:rsidP="00AA68BE">
            <w:pPr>
              <w:pStyle w:val="NTTTableWhiteHeader"/>
              <w:cnfStyle w:val="100000000000" w:firstRow="1" w:lastRow="0" w:firstColumn="0" w:lastColumn="0" w:oddVBand="0" w:evenVBand="0" w:oddHBand="0" w:evenHBand="0" w:firstRowFirstColumn="0" w:firstRowLastColumn="0" w:lastRowFirstColumn="0" w:lastRowLastColumn="0"/>
            </w:pPr>
            <w:r w:rsidRPr="00B253B5">
              <w:t>Action</w:t>
            </w:r>
          </w:p>
        </w:tc>
        <w:tc>
          <w:tcPr>
            <w:tcW w:w="2043" w:type="dxa"/>
            <w:tcBorders>
              <w:top w:val="nil"/>
              <w:left w:val="single" w:sz="4" w:space="0" w:color="FFFFFF"/>
              <w:bottom w:val="nil"/>
              <w:right w:val="single" w:sz="4" w:space="0" w:color="FFFFFF"/>
            </w:tcBorders>
            <w:shd w:val="clear" w:color="auto" w:fill="0072BC"/>
          </w:tcPr>
          <w:p w14:paraId="45CF7D3B" w14:textId="77777777" w:rsidR="00234F40" w:rsidRPr="00B253B5" w:rsidRDefault="00234F40" w:rsidP="00AA68BE">
            <w:pPr>
              <w:pStyle w:val="NTTTableWhiteHeader"/>
              <w:cnfStyle w:val="100000000000" w:firstRow="1" w:lastRow="0" w:firstColumn="0" w:lastColumn="0" w:oddVBand="0" w:evenVBand="0" w:oddHBand="0" w:evenHBand="0" w:firstRowFirstColumn="0" w:firstRowLastColumn="0" w:lastRowFirstColumn="0" w:lastRowLastColumn="0"/>
            </w:pPr>
            <w:r w:rsidRPr="00B253B5">
              <w:t>Rule Name</w:t>
            </w:r>
          </w:p>
        </w:tc>
        <w:tc>
          <w:tcPr>
            <w:tcW w:w="1563" w:type="dxa"/>
            <w:tcBorders>
              <w:top w:val="nil"/>
              <w:left w:val="single" w:sz="4" w:space="0" w:color="FFFFFF"/>
              <w:bottom w:val="nil"/>
              <w:right w:val="single" w:sz="4" w:space="0" w:color="FFFFFF"/>
            </w:tcBorders>
            <w:shd w:val="clear" w:color="auto" w:fill="0072BC"/>
          </w:tcPr>
          <w:p w14:paraId="44040AEA" w14:textId="77777777" w:rsidR="00234F40" w:rsidRPr="00B253B5" w:rsidRDefault="00234F40" w:rsidP="00AA68BE">
            <w:pPr>
              <w:pStyle w:val="NTTTableWhiteHeader"/>
              <w:cnfStyle w:val="100000000000" w:firstRow="1" w:lastRow="0" w:firstColumn="0" w:lastColumn="0" w:oddVBand="0" w:evenVBand="0" w:oddHBand="0" w:evenHBand="0" w:firstRowFirstColumn="0" w:firstRowLastColumn="0" w:lastRowFirstColumn="0" w:lastRowLastColumn="0"/>
            </w:pPr>
            <w:r w:rsidRPr="00B253B5">
              <w:t>Source Addresses</w:t>
            </w:r>
          </w:p>
        </w:tc>
        <w:tc>
          <w:tcPr>
            <w:tcW w:w="3640" w:type="dxa"/>
            <w:tcBorders>
              <w:top w:val="nil"/>
              <w:left w:val="single" w:sz="4" w:space="0" w:color="FFFFFF"/>
              <w:bottom w:val="nil"/>
              <w:right w:val="single" w:sz="4" w:space="0" w:color="FFFFFF"/>
            </w:tcBorders>
            <w:shd w:val="clear" w:color="auto" w:fill="0072BC"/>
          </w:tcPr>
          <w:p w14:paraId="6A237B9C" w14:textId="77777777" w:rsidR="00234F40" w:rsidRPr="00B253B5" w:rsidRDefault="00234F40" w:rsidP="00AA68BE">
            <w:pPr>
              <w:pStyle w:val="NTTTableWhiteHeader"/>
              <w:cnfStyle w:val="100000000000" w:firstRow="1" w:lastRow="0" w:firstColumn="0" w:lastColumn="0" w:oddVBand="0" w:evenVBand="0" w:oddHBand="0" w:evenHBand="0" w:firstRowFirstColumn="0" w:firstRowLastColumn="0" w:lastRowFirstColumn="0" w:lastRowLastColumn="0"/>
            </w:pPr>
            <w:r w:rsidRPr="00B253B5">
              <w:t>Destination Addresses</w:t>
            </w:r>
          </w:p>
        </w:tc>
        <w:tc>
          <w:tcPr>
            <w:tcW w:w="1409" w:type="dxa"/>
            <w:tcBorders>
              <w:top w:val="nil"/>
              <w:left w:val="single" w:sz="4" w:space="0" w:color="FFFFFF"/>
              <w:bottom w:val="nil"/>
              <w:right w:val="single" w:sz="4" w:space="0" w:color="FFFFFF"/>
            </w:tcBorders>
            <w:shd w:val="clear" w:color="auto" w:fill="0072BC"/>
          </w:tcPr>
          <w:p w14:paraId="6E4A103F" w14:textId="77777777" w:rsidR="00234F40" w:rsidRPr="00B253B5" w:rsidRDefault="00234F40" w:rsidP="00AA68BE">
            <w:pPr>
              <w:pStyle w:val="NTTTableWhiteHeader"/>
              <w:cnfStyle w:val="100000000000" w:firstRow="1" w:lastRow="0" w:firstColumn="0" w:lastColumn="0" w:oddVBand="0" w:evenVBand="0" w:oddHBand="0" w:evenHBand="0" w:firstRowFirstColumn="0" w:firstRowLastColumn="0" w:lastRowFirstColumn="0" w:lastRowLastColumn="0"/>
            </w:pPr>
            <w:r w:rsidRPr="00B253B5">
              <w:t>Destination Ports</w:t>
            </w:r>
          </w:p>
        </w:tc>
        <w:tc>
          <w:tcPr>
            <w:tcW w:w="1224" w:type="dxa"/>
            <w:tcBorders>
              <w:top w:val="nil"/>
              <w:left w:val="single" w:sz="4" w:space="0" w:color="FFFFFF"/>
              <w:bottom w:val="nil"/>
            </w:tcBorders>
            <w:shd w:val="clear" w:color="auto" w:fill="0072BC"/>
          </w:tcPr>
          <w:p w14:paraId="2A5E3567" w14:textId="77777777" w:rsidR="00234F40" w:rsidRPr="00B253B5" w:rsidRDefault="00234F40" w:rsidP="00AA68BE">
            <w:pPr>
              <w:pStyle w:val="NTTTableWhiteHeader"/>
              <w:cnfStyle w:val="100000000000" w:firstRow="1" w:lastRow="0" w:firstColumn="0" w:lastColumn="0" w:oddVBand="0" w:evenVBand="0" w:oddHBand="0" w:evenHBand="0" w:firstRowFirstColumn="0" w:firstRowLastColumn="0" w:lastRowFirstColumn="0" w:lastRowLastColumn="0"/>
            </w:pPr>
            <w:r w:rsidRPr="00B253B5">
              <w:t>Protocols</w:t>
            </w:r>
          </w:p>
        </w:tc>
      </w:tr>
      <w:tr w:rsidR="00AA68BE" w14:paraId="75C0C130"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tcBorders>
              <w:top w:val="nil"/>
            </w:tcBorders>
            <w:shd w:val="clear" w:color="auto" w:fill="auto"/>
          </w:tcPr>
          <w:p w14:paraId="0026FBDD" w14:textId="77777777" w:rsidR="00234F40" w:rsidRDefault="00234F40" w:rsidP="00AA68BE">
            <w:pPr>
              <w:pStyle w:val="NTTTableBodyText"/>
            </w:pPr>
            <w:r>
              <w:t>Net-Allow-Jbx-2-Dcs</w:t>
            </w:r>
          </w:p>
        </w:tc>
        <w:tc>
          <w:tcPr>
            <w:tcW w:w="993" w:type="dxa"/>
            <w:tcBorders>
              <w:top w:val="nil"/>
            </w:tcBorders>
            <w:shd w:val="clear" w:color="auto" w:fill="auto"/>
          </w:tcPr>
          <w:p w14:paraId="7299037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201</w:t>
            </w:r>
          </w:p>
        </w:tc>
        <w:tc>
          <w:tcPr>
            <w:tcW w:w="896" w:type="dxa"/>
            <w:tcBorders>
              <w:top w:val="nil"/>
            </w:tcBorders>
            <w:shd w:val="clear" w:color="auto" w:fill="auto"/>
          </w:tcPr>
          <w:p w14:paraId="732685D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tcBorders>
              <w:top w:val="nil"/>
            </w:tcBorders>
            <w:shd w:val="clear" w:color="auto" w:fill="auto"/>
          </w:tcPr>
          <w:p w14:paraId="27EA0F6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Allow-Rdp-Dcs</w:t>
            </w:r>
          </w:p>
        </w:tc>
        <w:tc>
          <w:tcPr>
            <w:tcW w:w="1563" w:type="dxa"/>
            <w:tcBorders>
              <w:top w:val="nil"/>
            </w:tcBorders>
            <w:shd w:val="clear" w:color="auto" w:fill="auto"/>
          </w:tcPr>
          <w:p w14:paraId="595EC5F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181.0.3.4</w:t>
            </w:r>
          </w:p>
        </w:tc>
        <w:tc>
          <w:tcPr>
            <w:tcW w:w="3640" w:type="dxa"/>
            <w:tcBorders>
              <w:top w:val="nil"/>
            </w:tcBorders>
            <w:shd w:val="clear" w:color="auto" w:fill="auto"/>
          </w:tcPr>
          <w:p w14:paraId="23DCF71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181.0.2.4</w:t>
            </w:r>
          </w:p>
        </w:tc>
        <w:tc>
          <w:tcPr>
            <w:tcW w:w="1409" w:type="dxa"/>
            <w:tcBorders>
              <w:top w:val="nil"/>
            </w:tcBorders>
            <w:shd w:val="clear" w:color="auto" w:fill="auto"/>
          </w:tcPr>
          <w:p w14:paraId="6EFED6F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3389</w:t>
            </w:r>
          </w:p>
        </w:tc>
        <w:tc>
          <w:tcPr>
            <w:tcW w:w="1224" w:type="dxa"/>
            <w:tcBorders>
              <w:top w:val="nil"/>
            </w:tcBorders>
            <w:shd w:val="clear" w:color="auto" w:fill="auto"/>
          </w:tcPr>
          <w:p w14:paraId="418A67E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0657624B"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7EC03815" w14:textId="77777777" w:rsidR="00234F40" w:rsidRDefault="00234F40" w:rsidP="00AA68BE">
            <w:pPr>
              <w:pStyle w:val="NTTTableBodyText"/>
            </w:pPr>
            <w:r>
              <w:t>Net-Allow-Jbx-2-DevSql</w:t>
            </w:r>
          </w:p>
        </w:tc>
        <w:tc>
          <w:tcPr>
            <w:tcW w:w="993" w:type="dxa"/>
          </w:tcPr>
          <w:p w14:paraId="2F34825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202</w:t>
            </w:r>
          </w:p>
        </w:tc>
        <w:tc>
          <w:tcPr>
            <w:tcW w:w="896" w:type="dxa"/>
          </w:tcPr>
          <w:p w14:paraId="0C789E5F"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0A604B6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Allow-Rdp-DevSql</w:t>
            </w:r>
          </w:p>
        </w:tc>
        <w:tc>
          <w:tcPr>
            <w:tcW w:w="1563" w:type="dxa"/>
          </w:tcPr>
          <w:p w14:paraId="2B3A4ED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181.0.3.4</w:t>
            </w:r>
          </w:p>
        </w:tc>
        <w:tc>
          <w:tcPr>
            <w:tcW w:w="3640" w:type="dxa"/>
          </w:tcPr>
          <w:p w14:paraId="76EE86EF"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182.0.1.4</w:t>
            </w:r>
          </w:p>
        </w:tc>
        <w:tc>
          <w:tcPr>
            <w:tcW w:w="1409" w:type="dxa"/>
          </w:tcPr>
          <w:p w14:paraId="37BB64F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3389</w:t>
            </w:r>
          </w:p>
        </w:tc>
        <w:tc>
          <w:tcPr>
            <w:tcW w:w="1224" w:type="dxa"/>
          </w:tcPr>
          <w:p w14:paraId="2B1CAE4C"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4A3D6329"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61629210" w14:textId="77777777" w:rsidR="00234F40" w:rsidRDefault="00234F40" w:rsidP="00AA68BE">
            <w:pPr>
              <w:pStyle w:val="NTTTableBodyText"/>
            </w:pPr>
            <w:r>
              <w:t>Net-Deny-182.0-to-181.0.2.x</w:t>
            </w:r>
          </w:p>
        </w:tc>
        <w:tc>
          <w:tcPr>
            <w:tcW w:w="993" w:type="dxa"/>
            <w:shd w:val="clear" w:color="auto" w:fill="auto"/>
          </w:tcPr>
          <w:p w14:paraId="1D8A603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210</w:t>
            </w:r>
          </w:p>
        </w:tc>
        <w:tc>
          <w:tcPr>
            <w:tcW w:w="896" w:type="dxa"/>
            <w:shd w:val="clear" w:color="auto" w:fill="auto"/>
          </w:tcPr>
          <w:p w14:paraId="60999669"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Deny</w:t>
            </w:r>
          </w:p>
        </w:tc>
        <w:tc>
          <w:tcPr>
            <w:tcW w:w="2043" w:type="dxa"/>
            <w:shd w:val="clear" w:color="auto" w:fill="auto"/>
          </w:tcPr>
          <w:p w14:paraId="7F2C2D1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Deny-182.0-to181.0.2</w:t>
            </w:r>
          </w:p>
        </w:tc>
        <w:tc>
          <w:tcPr>
            <w:tcW w:w="1563" w:type="dxa"/>
            <w:shd w:val="clear" w:color="auto" w:fill="auto"/>
          </w:tcPr>
          <w:p w14:paraId="5CCA70E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182.0.0.0/16</w:t>
            </w:r>
          </w:p>
        </w:tc>
        <w:tc>
          <w:tcPr>
            <w:tcW w:w="3640" w:type="dxa"/>
            <w:shd w:val="clear" w:color="auto" w:fill="auto"/>
          </w:tcPr>
          <w:p w14:paraId="5D59DB2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181.0.2.0/24</w:t>
            </w:r>
          </w:p>
        </w:tc>
        <w:tc>
          <w:tcPr>
            <w:tcW w:w="1409" w:type="dxa"/>
            <w:shd w:val="clear" w:color="auto" w:fill="auto"/>
          </w:tcPr>
          <w:p w14:paraId="5B3A535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224" w:type="dxa"/>
            <w:shd w:val="clear" w:color="auto" w:fill="auto"/>
          </w:tcPr>
          <w:p w14:paraId="679B41EF"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Any</w:t>
            </w:r>
          </w:p>
        </w:tc>
      </w:tr>
      <w:tr w:rsidR="00AA68BE" w14:paraId="73C113E5"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301206F8" w14:textId="77777777" w:rsidR="00234F40" w:rsidRDefault="00234F40" w:rsidP="00AA68BE">
            <w:pPr>
              <w:pStyle w:val="NTTTableBodyText"/>
            </w:pPr>
            <w:r>
              <w:t>Net-Deny-182.0-to-181.0.2.x</w:t>
            </w:r>
          </w:p>
        </w:tc>
        <w:tc>
          <w:tcPr>
            <w:tcW w:w="993" w:type="dxa"/>
          </w:tcPr>
          <w:p w14:paraId="3EA2213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210</w:t>
            </w:r>
          </w:p>
        </w:tc>
        <w:tc>
          <w:tcPr>
            <w:tcW w:w="896" w:type="dxa"/>
          </w:tcPr>
          <w:p w14:paraId="6CE16C5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Deny</w:t>
            </w:r>
          </w:p>
        </w:tc>
        <w:tc>
          <w:tcPr>
            <w:tcW w:w="2043" w:type="dxa"/>
          </w:tcPr>
          <w:p w14:paraId="1F05F6E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Deny-182.0-to181.0.10</w:t>
            </w:r>
          </w:p>
        </w:tc>
        <w:tc>
          <w:tcPr>
            <w:tcW w:w="1563" w:type="dxa"/>
          </w:tcPr>
          <w:p w14:paraId="42DE103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182.0.0.0/16</w:t>
            </w:r>
          </w:p>
        </w:tc>
        <w:tc>
          <w:tcPr>
            <w:tcW w:w="3640" w:type="dxa"/>
          </w:tcPr>
          <w:p w14:paraId="5C20604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181.0.10.0/24</w:t>
            </w:r>
          </w:p>
        </w:tc>
        <w:tc>
          <w:tcPr>
            <w:tcW w:w="1409" w:type="dxa"/>
          </w:tcPr>
          <w:p w14:paraId="611A3EE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224" w:type="dxa"/>
          </w:tcPr>
          <w:p w14:paraId="46EC568C"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Any</w:t>
            </w:r>
          </w:p>
        </w:tc>
      </w:tr>
      <w:tr w:rsidR="00AA68BE" w14:paraId="5FEF96C5"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51252CA1" w14:textId="77777777" w:rsidR="00234F40" w:rsidRDefault="00234F40" w:rsidP="00AA68BE">
            <w:pPr>
              <w:pStyle w:val="NTTTableBodyText"/>
            </w:pPr>
            <w:r>
              <w:t>Net-Deny-Port</w:t>
            </w:r>
          </w:p>
        </w:tc>
        <w:tc>
          <w:tcPr>
            <w:tcW w:w="993" w:type="dxa"/>
            <w:shd w:val="clear" w:color="auto" w:fill="auto"/>
          </w:tcPr>
          <w:p w14:paraId="1A2E00D2"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211</w:t>
            </w:r>
          </w:p>
        </w:tc>
        <w:tc>
          <w:tcPr>
            <w:tcW w:w="896" w:type="dxa"/>
            <w:shd w:val="clear" w:color="auto" w:fill="auto"/>
          </w:tcPr>
          <w:p w14:paraId="71E2341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Deny</w:t>
            </w:r>
          </w:p>
        </w:tc>
        <w:tc>
          <w:tcPr>
            <w:tcW w:w="2043" w:type="dxa"/>
            <w:shd w:val="clear" w:color="auto" w:fill="auto"/>
          </w:tcPr>
          <w:p w14:paraId="0DF4E18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Deby-RPC-and-SharePort</w:t>
            </w:r>
          </w:p>
        </w:tc>
        <w:tc>
          <w:tcPr>
            <w:tcW w:w="1563" w:type="dxa"/>
            <w:shd w:val="clear" w:color="auto" w:fill="auto"/>
          </w:tcPr>
          <w:p w14:paraId="067C87B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3640" w:type="dxa"/>
            <w:shd w:val="clear" w:color="auto" w:fill="auto"/>
          </w:tcPr>
          <w:p w14:paraId="726EDCC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409" w:type="dxa"/>
            <w:shd w:val="clear" w:color="auto" w:fill="auto"/>
          </w:tcPr>
          <w:p w14:paraId="2219B19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135, 136, 137, 138, 138, 445</w:t>
            </w:r>
          </w:p>
        </w:tc>
        <w:tc>
          <w:tcPr>
            <w:tcW w:w="1224" w:type="dxa"/>
            <w:shd w:val="clear" w:color="auto" w:fill="auto"/>
          </w:tcPr>
          <w:p w14:paraId="4EBDBC5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 UDP, ICMP, Any</w:t>
            </w:r>
          </w:p>
        </w:tc>
      </w:tr>
      <w:tr w:rsidR="00AA68BE" w14:paraId="3478A2EF"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0577E7C0" w14:textId="77777777" w:rsidR="00234F40" w:rsidRDefault="00234F40" w:rsidP="00AA68BE">
            <w:pPr>
              <w:pStyle w:val="NTTTableBodyText"/>
            </w:pPr>
            <w:r>
              <w:t>Net-Allow-RPA-AzServiceBus</w:t>
            </w:r>
          </w:p>
        </w:tc>
        <w:tc>
          <w:tcPr>
            <w:tcW w:w="993" w:type="dxa"/>
          </w:tcPr>
          <w:p w14:paraId="64025E9B"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205</w:t>
            </w:r>
          </w:p>
        </w:tc>
        <w:tc>
          <w:tcPr>
            <w:tcW w:w="896" w:type="dxa"/>
          </w:tcPr>
          <w:p w14:paraId="49F44071"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3A590A9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Allow-RPA-AzServiceBus</w:t>
            </w:r>
          </w:p>
        </w:tc>
        <w:tc>
          <w:tcPr>
            <w:tcW w:w="1563" w:type="dxa"/>
          </w:tcPr>
          <w:p w14:paraId="04F9018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183.0.11.68</w:t>
            </w:r>
          </w:p>
        </w:tc>
        <w:tc>
          <w:tcPr>
            <w:tcW w:w="3640" w:type="dxa"/>
          </w:tcPr>
          <w:p w14:paraId="5FBC5F6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AzureServiceBus, ServiceTags-AzPowerBi, PowerPlatform-VirtualAgents</w:t>
            </w:r>
          </w:p>
        </w:tc>
        <w:tc>
          <w:tcPr>
            <w:tcW w:w="1409" w:type="dxa"/>
          </w:tcPr>
          <w:p w14:paraId="58A3BCB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80, 443, 5671-5672, 9350-9354</w:t>
            </w:r>
          </w:p>
        </w:tc>
        <w:tc>
          <w:tcPr>
            <w:tcW w:w="1224" w:type="dxa"/>
          </w:tcPr>
          <w:p w14:paraId="1C8BA65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6F03F91B"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130F6A11" w14:textId="77777777" w:rsidR="00234F40" w:rsidRDefault="00234F40" w:rsidP="00AA68BE">
            <w:pPr>
              <w:pStyle w:val="NTTTableBodyText"/>
            </w:pPr>
            <w:r>
              <w:t>Net-Allow-Peering</w:t>
            </w:r>
          </w:p>
        </w:tc>
        <w:tc>
          <w:tcPr>
            <w:tcW w:w="993" w:type="dxa"/>
            <w:shd w:val="clear" w:color="auto" w:fill="auto"/>
          </w:tcPr>
          <w:p w14:paraId="5164CD5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100</w:t>
            </w:r>
          </w:p>
        </w:tc>
        <w:tc>
          <w:tcPr>
            <w:tcW w:w="896" w:type="dxa"/>
            <w:shd w:val="clear" w:color="auto" w:fill="auto"/>
          </w:tcPr>
          <w:p w14:paraId="2326612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126A6AF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NewProd&gt;OldDev</w:t>
            </w:r>
          </w:p>
        </w:tc>
        <w:tc>
          <w:tcPr>
            <w:tcW w:w="1563" w:type="dxa"/>
            <w:shd w:val="clear" w:color="auto" w:fill="auto"/>
          </w:tcPr>
          <w:p w14:paraId="17955B7F"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183.0.0.0/16</w:t>
            </w:r>
          </w:p>
        </w:tc>
        <w:tc>
          <w:tcPr>
            <w:tcW w:w="3640" w:type="dxa"/>
            <w:shd w:val="clear" w:color="auto" w:fill="auto"/>
          </w:tcPr>
          <w:p w14:paraId="57E3D69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182.0.0.0/16</w:t>
            </w:r>
          </w:p>
        </w:tc>
        <w:tc>
          <w:tcPr>
            <w:tcW w:w="1409" w:type="dxa"/>
            <w:shd w:val="clear" w:color="auto" w:fill="auto"/>
          </w:tcPr>
          <w:p w14:paraId="5AACA603"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224" w:type="dxa"/>
            <w:shd w:val="clear" w:color="auto" w:fill="auto"/>
          </w:tcPr>
          <w:p w14:paraId="2C69B9A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Any</w:t>
            </w:r>
          </w:p>
        </w:tc>
      </w:tr>
      <w:tr w:rsidR="00AA68BE" w14:paraId="049FF9F9"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06787EEB" w14:textId="77777777" w:rsidR="00234F40" w:rsidRDefault="00234F40" w:rsidP="00AA68BE">
            <w:pPr>
              <w:pStyle w:val="NTTTableBodyText"/>
            </w:pPr>
            <w:r>
              <w:t>Net-Allow-Peering</w:t>
            </w:r>
          </w:p>
        </w:tc>
        <w:tc>
          <w:tcPr>
            <w:tcW w:w="993" w:type="dxa"/>
          </w:tcPr>
          <w:p w14:paraId="57A9A57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100</w:t>
            </w:r>
          </w:p>
        </w:tc>
        <w:tc>
          <w:tcPr>
            <w:tcW w:w="896" w:type="dxa"/>
          </w:tcPr>
          <w:p w14:paraId="223D5A2A"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26B8BCE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NewProd&gt;NewDev</w:t>
            </w:r>
          </w:p>
        </w:tc>
        <w:tc>
          <w:tcPr>
            <w:tcW w:w="1563" w:type="dxa"/>
          </w:tcPr>
          <w:p w14:paraId="1832990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183.0.0.0/16</w:t>
            </w:r>
          </w:p>
        </w:tc>
        <w:tc>
          <w:tcPr>
            <w:tcW w:w="3640" w:type="dxa"/>
          </w:tcPr>
          <w:p w14:paraId="68251EC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184.0.0.0/16</w:t>
            </w:r>
          </w:p>
        </w:tc>
        <w:tc>
          <w:tcPr>
            <w:tcW w:w="1409" w:type="dxa"/>
          </w:tcPr>
          <w:p w14:paraId="731A501E"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224" w:type="dxa"/>
          </w:tcPr>
          <w:p w14:paraId="538085F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Any</w:t>
            </w:r>
          </w:p>
        </w:tc>
      </w:tr>
      <w:tr w:rsidR="00AA68BE" w14:paraId="2CB29C56"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08458380" w14:textId="77777777" w:rsidR="00234F40" w:rsidRDefault="00234F40" w:rsidP="00AA68BE">
            <w:pPr>
              <w:pStyle w:val="NTTTableBodyText"/>
            </w:pPr>
            <w:r>
              <w:t>Net-Allow-Peering</w:t>
            </w:r>
          </w:p>
        </w:tc>
        <w:tc>
          <w:tcPr>
            <w:tcW w:w="993" w:type="dxa"/>
            <w:shd w:val="clear" w:color="auto" w:fill="auto"/>
          </w:tcPr>
          <w:p w14:paraId="6DD28842"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100</w:t>
            </w:r>
          </w:p>
        </w:tc>
        <w:tc>
          <w:tcPr>
            <w:tcW w:w="896" w:type="dxa"/>
            <w:shd w:val="clear" w:color="auto" w:fill="auto"/>
          </w:tcPr>
          <w:p w14:paraId="40C2461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78087D0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NewDev&gt;OldDev</w:t>
            </w:r>
          </w:p>
        </w:tc>
        <w:tc>
          <w:tcPr>
            <w:tcW w:w="1563" w:type="dxa"/>
            <w:shd w:val="clear" w:color="auto" w:fill="auto"/>
          </w:tcPr>
          <w:p w14:paraId="78B0919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184.0.0.0/16</w:t>
            </w:r>
          </w:p>
        </w:tc>
        <w:tc>
          <w:tcPr>
            <w:tcW w:w="3640" w:type="dxa"/>
            <w:shd w:val="clear" w:color="auto" w:fill="auto"/>
          </w:tcPr>
          <w:p w14:paraId="28CE1C02"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182.0.0.0/16</w:t>
            </w:r>
          </w:p>
        </w:tc>
        <w:tc>
          <w:tcPr>
            <w:tcW w:w="1409" w:type="dxa"/>
            <w:shd w:val="clear" w:color="auto" w:fill="auto"/>
          </w:tcPr>
          <w:p w14:paraId="06153D9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224" w:type="dxa"/>
            <w:shd w:val="clear" w:color="auto" w:fill="auto"/>
          </w:tcPr>
          <w:p w14:paraId="77E87A8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Any</w:t>
            </w:r>
          </w:p>
        </w:tc>
      </w:tr>
      <w:tr w:rsidR="00AA68BE" w14:paraId="58ABBA79"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5B2467BB" w14:textId="77777777" w:rsidR="00234F40" w:rsidRDefault="00234F40" w:rsidP="00AA68BE">
            <w:pPr>
              <w:pStyle w:val="NTTTableBodyText"/>
            </w:pPr>
            <w:r>
              <w:t>Net-Allow-Peering</w:t>
            </w:r>
          </w:p>
        </w:tc>
        <w:tc>
          <w:tcPr>
            <w:tcW w:w="993" w:type="dxa"/>
          </w:tcPr>
          <w:p w14:paraId="1EAC5EA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100</w:t>
            </w:r>
          </w:p>
        </w:tc>
        <w:tc>
          <w:tcPr>
            <w:tcW w:w="896" w:type="dxa"/>
          </w:tcPr>
          <w:p w14:paraId="55B71D5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6CED0D5C"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OldDev&gt;NewDev</w:t>
            </w:r>
          </w:p>
        </w:tc>
        <w:tc>
          <w:tcPr>
            <w:tcW w:w="1563" w:type="dxa"/>
          </w:tcPr>
          <w:p w14:paraId="5D26673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182.0.0.0/16</w:t>
            </w:r>
          </w:p>
        </w:tc>
        <w:tc>
          <w:tcPr>
            <w:tcW w:w="3640" w:type="dxa"/>
          </w:tcPr>
          <w:p w14:paraId="2551F53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184.0.0.0/16</w:t>
            </w:r>
          </w:p>
        </w:tc>
        <w:tc>
          <w:tcPr>
            <w:tcW w:w="1409" w:type="dxa"/>
          </w:tcPr>
          <w:p w14:paraId="5438B86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224" w:type="dxa"/>
          </w:tcPr>
          <w:p w14:paraId="1F06886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Any</w:t>
            </w:r>
          </w:p>
        </w:tc>
      </w:tr>
      <w:tr w:rsidR="00AA68BE" w14:paraId="7465FF1D"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4F1D92BE" w14:textId="77777777" w:rsidR="00234F40" w:rsidRDefault="00234F40" w:rsidP="00AA68BE">
            <w:pPr>
              <w:pStyle w:val="NTTTableBodyText"/>
            </w:pPr>
            <w:r>
              <w:t>Net-Allow-Peering</w:t>
            </w:r>
          </w:p>
        </w:tc>
        <w:tc>
          <w:tcPr>
            <w:tcW w:w="993" w:type="dxa"/>
            <w:shd w:val="clear" w:color="auto" w:fill="auto"/>
          </w:tcPr>
          <w:p w14:paraId="3C93543F"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100</w:t>
            </w:r>
          </w:p>
        </w:tc>
        <w:tc>
          <w:tcPr>
            <w:tcW w:w="896" w:type="dxa"/>
            <w:shd w:val="clear" w:color="auto" w:fill="auto"/>
          </w:tcPr>
          <w:p w14:paraId="7B13CAD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41590DF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OldDev&gt;NewProd</w:t>
            </w:r>
          </w:p>
        </w:tc>
        <w:tc>
          <w:tcPr>
            <w:tcW w:w="1563" w:type="dxa"/>
            <w:shd w:val="clear" w:color="auto" w:fill="auto"/>
          </w:tcPr>
          <w:p w14:paraId="1079ACC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182.0.0.0/16</w:t>
            </w:r>
          </w:p>
        </w:tc>
        <w:tc>
          <w:tcPr>
            <w:tcW w:w="3640" w:type="dxa"/>
            <w:shd w:val="clear" w:color="auto" w:fill="auto"/>
          </w:tcPr>
          <w:p w14:paraId="26E50A6F"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183.0.0.0/16</w:t>
            </w:r>
          </w:p>
        </w:tc>
        <w:tc>
          <w:tcPr>
            <w:tcW w:w="1409" w:type="dxa"/>
            <w:shd w:val="clear" w:color="auto" w:fill="auto"/>
          </w:tcPr>
          <w:p w14:paraId="3BCDFF2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224" w:type="dxa"/>
            <w:shd w:val="clear" w:color="auto" w:fill="auto"/>
          </w:tcPr>
          <w:p w14:paraId="68C1F87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Any</w:t>
            </w:r>
          </w:p>
        </w:tc>
      </w:tr>
      <w:tr w:rsidR="00AA68BE" w14:paraId="43072C23"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07F8EE7B" w14:textId="77777777" w:rsidR="00234F40" w:rsidRDefault="00234F40" w:rsidP="00AA68BE">
            <w:pPr>
              <w:pStyle w:val="NTTTableBodyText"/>
            </w:pPr>
            <w:r>
              <w:t>Net-Allow-Peering</w:t>
            </w:r>
          </w:p>
        </w:tc>
        <w:tc>
          <w:tcPr>
            <w:tcW w:w="993" w:type="dxa"/>
          </w:tcPr>
          <w:p w14:paraId="73E18A5F"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100</w:t>
            </w:r>
          </w:p>
        </w:tc>
        <w:tc>
          <w:tcPr>
            <w:tcW w:w="896" w:type="dxa"/>
          </w:tcPr>
          <w:p w14:paraId="2E86465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70462E5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NewDev&gt;NewProd</w:t>
            </w:r>
          </w:p>
        </w:tc>
        <w:tc>
          <w:tcPr>
            <w:tcW w:w="1563" w:type="dxa"/>
          </w:tcPr>
          <w:p w14:paraId="4F6C56D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184.0.0.0/16</w:t>
            </w:r>
          </w:p>
        </w:tc>
        <w:tc>
          <w:tcPr>
            <w:tcW w:w="3640" w:type="dxa"/>
          </w:tcPr>
          <w:p w14:paraId="0A4C0F3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183.0.0.0/16</w:t>
            </w:r>
          </w:p>
        </w:tc>
        <w:tc>
          <w:tcPr>
            <w:tcW w:w="1409" w:type="dxa"/>
          </w:tcPr>
          <w:p w14:paraId="22F0385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224" w:type="dxa"/>
          </w:tcPr>
          <w:p w14:paraId="74AD9A5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Any</w:t>
            </w:r>
          </w:p>
        </w:tc>
      </w:tr>
      <w:tr w:rsidR="00AA68BE" w14:paraId="2AF95F64"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05351276" w14:textId="77777777" w:rsidR="00234F40" w:rsidRDefault="00234F40" w:rsidP="00AA68BE">
            <w:pPr>
              <w:pStyle w:val="NTTTableBodyText"/>
            </w:pPr>
            <w:r>
              <w:t>Net-Allow-DNS</w:t>
            </w:r>
          </w:p>
        </w:tc>
        <w:tc>
          <w:tcPr>
            <w:tcW w:w="993" w:type="dxa"/>
            <w:shd w:val="clear" w:color="auto" w:fill="auto"/>
          </w:tcPr>
          <w:p w14:paraId="6011E0E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200</w:t>
            </w:r>
          </w:p>
        </w:tc>
        <w:tc>
          <w:tcPr>
            <w:tcW w:w="896" w:type="dxa"/>
            <w:shd w:val="clear" w:color="auto" w:fill="auto"/>
          </w:tcPr>
          <w:p w14:paraId="28ECF16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24F6CCB3"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Allow-DNS</w:t>
            </w:r>
          </w:p>
        </w:tc>
        <w:tc>
          <w:tcPr>
            <w:tcW w:w="1563" w:type="dxa"/>
            <w:shd w:val="clear" w:color="auto" w:fill="auto"/>
          </w:tcPr>
          <w:p w14:paraId="2B17AA4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181.0.2.4, 184.0.100.4</w:t>
            </w:r>
          </w:p>
        </w:tc>
        <w:tc>
          <w:tcPr>
            <w:tcW w:w="3640" w:type="dxa"/>
            <w:shd w:val="clear" w:color="auto" w:fill="auto"/>
          </w:tcPr>
          <w:p w14:paraId="45ECF31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169.63.129.16, 209.244.0.3, 209.244.0.4</w:t>
            </w:r>
          </w:p>
        </w:tc>
        <w:tc>
          <w:tcPr>
            <w:tcW w:w="1409" w:type="dxa"/>
            <w:shd w:val="clear" w:color="auto" w:fill="auto"/>
          </w:tcPr>
          <w:p w14:paraId="2E3665C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53</w:t>
            </w:r>
          </w:p>
        </w:tc>
        <w:tc>
          <w:tcPr>
            <w:tcW w:w="1224" w:type="dxa"/>
            <w:shd w:val="clear" w:color="auto" w:fill="auto"/>
          </w:tcPr>
          <w:p w14:paraId="77EBC53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UDP</w:t>
            </w:r>
          </w:p>
        </w:tc>
      </w:tr>
      <w:tr w:rsidR="00AA68BE" w14:paraId="4B4D5134"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3BCD50C7" w14:textId="77777777" w:rsidR="00234F40" w:rsidRDefault="00234F40" w:rsidP="00AA68BE">
            <w:pPr>
              <w:pStyle w:val="NTTTableBodyText"/>
            </w:pPr>
            <w:r>
              <w:t>Net-Allow-DNS</w:t>
            </w:r>
          </w:p>
        </w:tc>
        <w:tc>
          <w:tcPr>
            <w:tcW w:w="993" w:type="dxa"/>
          </w:tcPr>
          <w:p w14:paraId="4EA0A6C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200</w:t>
            </w:r>
          </w:p>
        </w:tc>
        <w:tc>
          <w:tcPr>
            <w:tcW w:w="896" w:type="dxa"/>
          </w:tcPr>
          <w:p w14:paraId="042AFAE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7FE77ABA"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Allow-DNS-Jbox</w:t>
            </w:r>
          </w:p>
        </w:tc>
        <w:tc>
          <w:tcPr>
            <w:tcW w:w="1563" w:type="dxa"/>
          </w:tcPr>
          <w:p w14:paraId="6E5C2E7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181.0.3.4</w:t>
            </w:r>
          </w:p>
        </w:tc>
        <w:tc>
          <w:tcPr>
            <w:tcW w:w="3640" w:type="dxa"/>
          </w:tcPr>
          <w:p w14:paraId="616FD05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169.63.129.16, 209.244.0.3, 209.244.0.4</w:t>
            </w:r>
          </w:p>
        </w:tc>
        <w:tc>
          <w:tcPr>
            <w:tcW w:w="1409" w:type="dxa"/>
          </w:tcPr>
          <w:p w14:paraId="19997C1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53</w:t>
            </w:r>
          </w:p>
        </w:tc>
        <w:tc>
          <w:tcPr>
            <w:tcW w:w="1224" w:type="dxa"/>
          </w:tcPr>
          <w:p w14:paraId="303A654F"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UDP</w:t>
            </w:r>
          </w:p>
        </w:tc>
      </w:tr>
      <w:tr w:rsidR="00AA68BE" w14:paraId="6C73D5C6"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703118FF" w14:textId="77777777" w:rsidR="00234F40" w:rsidRDefault="00234F40" w:rsidP="00AA68BE">
            <w:pPr>
              <w:pStyle w:val="NTTTableBodyText"/>
            </w:pPr>
            <w:r>
              <w:t>Net-Allow-DNS</w:t>
            </w:r>
          </w:p>
        </w:tc>
        <w:tc>
          <w:tcPr>
            <w:tcW w:w="993" w:type="dxa"/>
            <w:shd w:val="clear" w:color="auto" w:fill="auto"/>
          </w:tcPr>
          <w:p w14:paraId="2698D81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200</w:t>
            </w:r>
          </w:p>
        </w:tc>
        <w:tc>
          <w:tcPr>
            <w:tcW w:w="896" w:type="dxa"/>
            <w:shd w:val="clear" w:color="auto" w:fill="auto"/>
          </w:tcPr>
          <w:p w14:paraId="50A5A72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7E0AEFC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Allow-DNS-Dev-DataBricks</w:t>
            </w:r>
          </w:p>
        </w:tc>
        <w:tc>
          <w:tcPr>
            <w:tcW w:w="1563" w:type="dxa"/>
            <w:shd w:val="clear" w:color="auto" w:fill="auto"/>
          </w:tcPr>
          <w:p w14:paraId="049E0A0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182.0.0.0/16</w:t>
            </w:r>
          </w:p>
        </w:tc>
        <w:tc>
          <w:tcPr>
            <w:tcW w:w="3640" w:type="dxa"/>
            <w:shd w:val="clear" w:color="auto" w:fill="auto"/>
          </w:tcPr>
          <w:p w14:paraId="3DF45D5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169.63.129.16, 209.244.0.3, 209.244.0.4</w:t>
            </w:r>
          </w:p>
        </w:tc>
        <w:tc>
          <w:tcPr>
            <w:tcW w:w="1409" w:type="dxa"/>
            <w:shd w:val="clear" w:color="auto" w:fill="auto"/>
          </w:tcPr>
          <w:p w14:paraId="62AD39B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53</w:t>
            </w:r>
          </w:p>
        </w:tc>
        <w:tc>
          <w:tcPr>
            <w:tcW w:w="1224" w:type="dxa"/>
            <w:shd w:val="clear" w:color="auto" w:fill="auto"/>
          </w:tcPr>
          <w:p w14:paraId="2A8C891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UDP</w:t>
            </w:r>
          </w:p>
        </w:tc>
      </w:tr>
      <w:tr w:rsidR="00AA68BE" w14:paraId="0F7A8962"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32DD0364" w14:textId="77777777" w:rsidR="00234F40" w:rsidRDefault="00234F40" w:rsidP="00AA68BE">
            <w:pPr>
              <w:pStyle w:val="NTTTableBodyText"/>
            </w:pPr>
            <w:r>
              <w:t>Net-Allow-Zanrgvmbaip01</w:t>
            </w:r>
          </w:p>
        </w:tc>
        <w:tc>
          <w:tcPr>
            <w:tcW w:w="993" w:type="dxa"/>
          </w:tcPr>
          <w:p w14:paraId="63D7F3E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101</w:t>
            </w:r>
          </w:p>
        </w:tc>
        <w:tc>
          <w:tcPr>
            <w:tcW w:w="896" w:type="dxa"/>
          </w:tcPr>
          <w:p w14:paraId="6EB510A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334CBCCC"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Bidvest Dev Mgmt</w:t>
            </w:r>
          </w:p>
        </w:tc>
        <w:tc>
          <w:tcPr>
            <w:tcW w:w="1563" w:type="dxa"/>
          </w:tcPr>
          <w:p w14:paraId="21F3A7C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181.0.10.5</w:t>
            </w:r>
          </w:p>
        </w:tc>
        <w:tc>
          <w:tcPr>
            <w:tcW w:w="3640" w:type="dxa"/>
          </w:tcPr>
          <w:p w14:paraId="1B77D2E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154.66.197.165</w:t>
            </w:r>
          </w:p>
        </w:tc>
        <w:tc>
          <w:tcPr>
            <w:tcW w:w="1409" w:type="dxa"/>
          </w:tcPr>
          <w:p w14:paraId="5EE2094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1433</w:t>
            </w:r>
          </w:p>
        </w:tc>
        <w:tc>
          <w:tcPr>
            <w:tcW w:w="1224" w:type="dxa"/>
          </w:tcPr>
          <w:p w14:paraId="208AFF8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43A62F4D"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6AF5412D" w14:textId="77777777" w:rsidR="00234F40" w:rsidRDefault="00234F40" w:rsidP="00AA68BE">
            <w:pPr>
              <w:pStyle w:val="NTTTableBodyText"/>
            </w:pPr>
            <w:r>
              <w:t>Net-Allow-Zanrgvmbaip01</w:t>
            </w:r>
          </w:p>
        </w:tc>
        <w:tc>
          <w:tcPr>
            <w:tcW w:w="993" w:type="dxa"/>
            <w:shd w:val="clear" w:color="auto" w:fill="auto"/>
          </w:tcPr>
          <w:p w14:paraId="5DD24D9D"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101</w:t>
            </w:r>
          </w:p>
        </w:tc>
        <w:tc>
          <w:tcPr>
            <w:tcW w:w="896" w:type="dxa"/>
            <w:shd w:val="clear" w:color="auto" w:fill="auto"/>
          </w:tcPr>
          <w:p w14:paraId="67F85A0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3DA277C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Bidvest Temp</w:t>
            </w:r>
          </w:p>
        </w:tc>
        <w:tc>
          <w:tcPr>
            <w:tcW w:w="1563" w:type="dxa"/>
            <w:shd w:val="clear" w:color="auto" w:fill="auto"/>
          </w:tcPr>
          <w:p w14:paraId="1CDA518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181.0.10.5</w:t>
            </w:r>
          </w:p>
        </w:tc>
        <w:tc>
          <w:tcPr>
            <w:tcW w:w="3640" w:type="dxa"/>
            <w:shd w:val="clear" w:color="auto" w:fill="auto"/>
          </w:tcPr>
          <w:p w14:paraId="7E769D6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102.37.99.148</w:t>
            </w:r>
          </w:p>
        </w:tc>
        <w:tc>
          <w:tcPr>
            <w:tcW w:w="1409" w:type="dxa"/>
            <w:shd w:val="clear" w:color="auto" w:fill="auto"/>
          </w:tcPr>
          <w:p w14:paraId="27807D5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1433</w:t>
            </w:r>
          </w:p>
        </w:tc>
        <w:tc>
          <w:tcPr>
            <w:tcW w:w="1224" w:type="dxa"/>
            <w:shd w:val="clear" w:color="auto" w:fill="auto"/>
          </w:tcPr>
          <w:p w14:paraId="07542F4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32E0D920"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59717084" w14:textId="77777777" w:rsidR="00234F40" w:rsidRDefault="00234F40" w:rsidP="00AA68BE">
            <w:pPr>
              <w:pStyle w:val="NTTTableBodyText"/>
            </w:pPr>
            <w:r>
              <w:t>Net-Allow-Zanrgvmbaip01</w:t>
            </w:r>
          </w:p>
        </w:tc>
        <w:tc>
          <w:tcPr>
            <w:tcW w:w="993" w:type="dxa"/>
          </w:tcPr>
          <w:p w14:paraId="6FF6661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101</w:t>
            </w:r>
          </w:p>
        </w:tc>
        <w:tc>
          <w:tcPr>
            <w:tcW w:w="896" w:type="dxa"/>
          </w:tcPr>
          <w:p w14:paraId="5AB7A75F"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529CBCB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Bidvest Temp Orig</w:t>
            </w:r>
          </w:p>
        </w:tc>
        <w:tc>
          <w:tcPr>
            <w:tcW w:w="1563" w:type="dxa"/>
          </w:tcPr>
          <w:p w14:paraId="6200336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181.0.10.5</w:t>
            </w:r>
          </w:p>
        </w:tc>
        <w:tc>
          <w:tcPr>
            <w:tcW w:w="3640" w:type="dxa"/>
          </w:tcPr>
          <w:p w14:paraId="3CC02951"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154.66.197.184</w:t>
            </w:r>
          </w:p>
        </w:tc>
        <w:tc>
          <w:tcPr>
            <w:tcW w:w="1409" w:type="dxa"/>
          </w:tcPr>
          <w:p w14:paraId="32FDE5CA"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1433</w:t>
            </w:r>
          </w:p>
        </w:tc>
        <w:tc>
          <w:tcPr>
            <w:tcW w:w="1224" w:type="dxa"/>
          </w:tcPr>
          <w:p w14:paraId="5165364C"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45F28166"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76F68075" w14:textId="77777777" w:rsidR="00234F40" w:rsidRDefault="00234F40" w:rsidP="00AA68BE">
            <w:pPr>
              <w:pStyle w:val="NTTTableBodyText"/>
            </w:pPr>
            <w:r>
              <w:t>Net-Allow-Cybereason</w:t>
            </w:r>
          </w:p>
        </w:tc>
        <w:tc>
          <w:tcPr>
            <w:tcW w:w="993" w:type="dxa"/>
            <w:shd w:val="clear" w:color="auto" w:fill="auto"/>
          </w:tcPr>
          <w:p w14:paraId="69AAEE8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102</w:t>
            </w:r>
          </w:p>
        </w:tc>
        <w:tc>
          <w:tcPr>
            <w:tcW w:w="896" w:type="dxa"/>
            <w:shd w:val="clear" w:color="auto" w:fill="auto"/>
          </w:tcPr>
          <w:p w14:paraId="5D8EA6B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449E67E3"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CybeReason-Reg</w:t>
            </w:r>
          </w:p>
        </w:tc>
        <w:tc>
          <w:tcPr>
            <w:tcW w:w="1563" w:type="dxa"/>
            <w:shd w:val="clear" w:color="auto" w:fill="auto"/>
          </w:tcPr>
          <w:p w14:paraId="0C044C2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3640" w:type="dxa"/>
            <w:shd w:val="clear" w:color="auto" w:fill="auto"/>
          </w:tcPr>
          <w:p w14:paraId="1BEA4219"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manedrover-r.cybereason.net</w:t>
            </w:r>
          </w:p>
        </w:tc>
        <w:tc>
          <w:tcPr>
            <w:tcW w:w="1409" w:type="dxa"/>
            <w:shd w:val="clear" w:color="auto" w:fill="auto"/>
          </w:tcPr>
          <w:p w14:paraId="04F668F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443, 8443</w:t>
            </w:r>
          </w:p>
        </w:tc>
        <w:tc>
          <w:tcPr>
            <w:tcW w:w="1224" w:type="dxa"/>
            <w:shd w:val="clear" w:color="auto" w:fill="auto"/>
          </w:tcPr>
          <w:p w14:paraId="7C2581D3"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3E9DD797"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035B08BD" w14:textId="77777777" w:rsidR="00234F40" w:rsidRDefault="00234F40" w:rsidP="00AA68BE">
            <w:pPr>
              <w:pStyle w:val="NTTTableBodyText"/>
            </w:pPr>
            <w:r>
              <w:t>Net-Allow-Cybereason</w:t>
            </w:r>
          </w:p>
        </w:tc>
        <w:tc>
          <w:tcPr>
            <w:tcW w:w="993" w:type="dxa"/>
          </w:tcPr>
          <w:p w14:paraId="566AF69A"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102</w:t>
            </w:r>
          </w:p>
        </w:tc>
        <w:tc>
          <w:tcPr>
            <w:tcW w:w="896" w:type="dxa"/>
          </w:tcPr>
          <w:p w14:paraId="608357C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29CB1B0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CybeReason 1</w:t>
            </w:r>
          </w:p>
        </w:tc>
        <w:tc>
          <w:tcPr>
            <w:tcW w:w="1563" w:type="dxa"/>
          </w:tcPr>
          <w:p w14:paraId="6FD7A13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3640" w:type="dxa"/>
          </w:tcPr>
          <w:p w14:paraId="3E4FDEF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manedrover-1-t.cybereason.net</w:t>
            </w:r>
          </w:p>
        </w:tc>
        <w:tc>
          <w:tcPr>
            <w:tcW w:w="1409" w:type="dxa"/>
          </w:tcPr>
          <w:p w14:paraId="1929A7D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443, 8443</w:t>
            </w:r>
          </w:p>
        </w:tc>
        <w:tc>
          <w:tcPr>
            <w:tcW w:w="1224" w:type="dxa"/>
          </w:tcPr>
          <w:p w14:paraId="6E188B1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7F0EDF8B"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48647FAA" w14:textId="77777777" w:rsidR="00234F40" w:rsidRDefault="00234F40" w:rsidP="00AA68BE">
            <w:pPr>
              <w:pStyle w:val="NTTTableBodyText"/>
            </w:pPr>
            <w:r>
              <w:t>Net-Allow-Cybereason</w:t>
            </w:r>
          </w:p>
        </w:tc>
        <w:tc>
          <w:tcPr>
            <w:tcW w:w="993" w:type="dxa"/>
            <w:shd w:val="clear" w:color="auto" w:fill="auto"/>
          </w:tcPr>
          <w:p w14:paraId="5282855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102</w:t>
            </w:r>
          </w:p>
        </w:tc>
        <w:tc>
          <w:tcPr>
            <w:tcW w:w="896" w:type="dxa"/>
            <w:shd w:val="clear" w:color="auto" w:fill="auto"/>
          </w:tcPr>
          <w:p w14:paraId="7442E3C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45291C7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CybeReason 2</w:t>
            </w:r>
          </w:p>
        </w:tc>
        <w:tc>
          <w:tcPr>
            <w:tcW w:w="1563" w:type="dxa"/>
            <w:shd w:val="clear" w:color="auto" w:fill="auto"/>
          </w:tcPr>
          <w:p w14:paraId="5535CCAF"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3640" w:type="dxa"/>
            <w:shd w:val="clear" w:color="auto" w:fill="auto"/>
          </w:tcPr>
          <w:p w14:paraId="0BFA2C0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manedrover-2-t.cybereason.net</w:t>
            </w:r>
          </w:p>
        </w:tc>
        <w:tc>
          <w:tcPr>
            <w:tcW w:w="1409" w:type="dxa"/>
            <w:shd w:val="clear" w:color="auto" w:fill="auto"/>
          </w:tcPr>
          <w:p w14:paraId="17786D0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443, 8443</w:t>
            </w:r>
          </w:p>
        </w:tc>
        <w:tc>
          <w:tcPr>
            <w:tcW w:w="1224" w:type="dxa"/>
            <w:shd w:val="clear" w:color="auto" w:fill="auto"/>
          </w:tcPr>
          <w:p w14:paraId="01FA6C0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7F4656A8"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78A2CEA2" w14:textId="77777777" w:rsidR="00234F40" w:rsidRDefault="00234F40" w:rsidP="00AA68BE">
            <w:pPr>
              <w:pStyle w:val="NTTTableBodyText"/>
            </w:pPr>
            <w:r>
              <w:t>Net-Allow-Cybereason</w:t>
            </w:r>
          </w:p>
        </w:tc>
        <w:tc>
          <w:tcPr>
            <w:tcW w:w="993" w:type="dxa"/>
          </w:tcPr>
          <w:p w14:paraId="18DE066E"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102</w:t>
            </w:r>
          </w:p>
        </w:tc>
        <w:tc>
          <w:tcPr>
            <w:tcW w:w="896" w:type="dxa"/>
          </w:tcPr>
          <w:p w14:paraId="18A95AE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3410A7C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CybeReason 3</w:t>
            </w:r>
          </w:p>
        </w:tc>
        <w:tc>
          <w:tcPr>
            <w:tcW w:w="1563" w:type="dxa"/>
          </w:tcPr>
          <w:p w14:paraId="7E00898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3640" w:type="dxa"/>
          </w:tcPr>
          <w:p w14:paraId="75A8E7E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manedrover-3-t.cybereason.net</w:t>
            </w:r>
          </w:p>
        </w:tc>
        <w:tc>
          <w:tcPr>
            <w:tcW w:w="1409" w:type="dxa"/>
          </w:tcPr>
          <w:p w14:paraId="6BD50CB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443, 8443</w:t>
            </w:r>
          </w:p>
        </w:tc>
        <w:tc>
          <w:tcPr>
            <w:tcW w:w="1224" w:type="dxa"/>
          </w:tcPr>
          <w:p w14:paraId="675692B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7BF5367D"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48775A60" w14:textId="77777777" w:rsidR="00234F40" w:rsidRDefault="00234F40" w:rsidP="00AA68BE">
            <w:pPr>
              <w:pStyle w:val="NTTTableBodyText"/>
            </w:pPr>
            <w:r>
              <w:t>Allow-KMS</w:t>
            </w:r>
          </w:p>
        </w:tc>
        <w:tc>
          <w:tcPr>
            <w:tcW w:w="993" w:type="dxa"/>
            <w:shd w:val="clear" w:color="auto" w:fill="auto"/>
          </w:tcPr>
          <w:p w14:paraId="25D2EBB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103</w:t>
            </w:r>
          </w:p>
        </w:tc>
        <w:tc>
          <w:tcPr>
            <w:tcW w:w="896" w:type="dxa"/>
            <w:shd w:val="clear" w:color="auto" w:fill="auto"/>
          </w:tcPr>
          <w:p w14:paraId="27A9B95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353789EF"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KMS</w:t>
            </w:r>
          </w:p>
        </w:tc>
        <w:tc>
          <w:tcPr>
            <w:tcW w:w="1563" w:type="dxa"/>
            <w:shd w:val="clear" w:color="auto" w:fill="auto"/>
          </w:tcPr>
          <w:p w14:paraId="2EB3551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181.0.0.0/16, 182.0.0.0/16, 183.0.0.0/16, 184.0.0.0/16</w:t>
            </w:r>
          </w:p>
        </w:tc>
        <w:tc>
          <w:tcPr>
            <w:tcW w:w="3640" w:type="dxa"/>
            <w:shd w:val="clear" w:color="auto" w:fill="auto"/>
          </w:tcPr>
          <w:p w14:paraId="30D32C5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20.118.99.224, 40.83.235.53, 23.102.135.246</w:t>
            </w:r>
          </w:p>
        </w:tc>
        <w:tc>
          <w:tcPr>
            <w:tcW w:w="1409" w:type="dxa"/>
            <w:shd w:val="clear" w:color="auto" w:fill="auto"/>
          </w:tcPr>
          <w:p w14:paraId="3058E42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1688</w:t>
            </w:r>
          </w:p>
        </w:tc>
        <w:tc>
          <w:tcPr>
            <w:tcW w:w="1224" w:type="dxa"/>
            <w:shd w:val="clear" w:color="auto" w:fill="auto"/>
          </w:tcPr>
          <w:p w14:paraId="5D3601F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75CBE4BC"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0938659B" w14:textId="77777777" w:rsidR="00234F40" w:rsidRDefault="00234F40" w:rsidP="00AA68BE">
            <w:pPr>
              <w:pStyle w:val="NTTTableBodyText"/>
            </w:pPr>
            <w:r>
              <w:t>Net-Allow-10.20-OnPrem</w:t>
            </w:r>
          </w:p>
        </w:tc>
        <w:tc>
          <w:tcPr>
            <w:tcW w:w="993" w:type="dxa"/>
          </w:tcPr>
          <w:p w14:paraId="539E991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204</w:t>
            </w:r>
          </w:p>
        </w:tc>
        <w:tc>
          <w:tcPr>
            <w:tcW w:w="896" w:type="dxa"/>
          </w:tcPr>
          <w:p w14:paraId="0663E08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40A92E0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10.20-OnPrem</w:t>
            </w:r>
          </w:p>
        </w:tc>
        <w:tc>
          <w:tcPr>
            <w:tcW w:w="1563" w:type="dxa"/>
          </w:tcPr>
          <w:p w14:paraId="35568E1E"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181.0.3.4</w:t>
            </w:r>
          </w:p>
        </w:tc>
        <w:tc>
          <w:tcPr>
            <w:tcW w:w="3640" w:type="dxa"/>
          </w:tcPr>
          <w:p w14:paraId="5496DFC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10.20.0.0/24</w:t>
            </w:r>
          </w:p>
        </w:tc>
        <w:tc>
          <w:tcPr>
            <w:tcW w:w="1409" w:type="dxa"/>
          </w:tcPr>
          <w:p w14:paraId="3B12B43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224" w:type="dxa"/>
          </w:tcPr>
          <w:p w14:paraId="5797CE2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Any, ICMP, UDP, TCP</w:t>
            </w:r>
          </w:p>
        </w:tc>
      </w:tr>
      <w:tr w:rsidR="00AA68BE" w14:paraId="02863620"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2A130033" w14:textId="77777777" w:rsidR="00234F40" w:rsidRDefault="00234F40" w:rsidP="00AA68BE">
            <w:pPr>
              <w:pStyle w:val="NTTTableBodyText"/>
            </w:pPr>
            <w:r>
              <w:t>DC-PasswordProtectionAgent</w:t>
            </w:r>
          </w:p>
        </w:tc>
        <w:tc>
          <w:tcPr>
            <w:tcW w:w="993" w:type="dxa"/>
            <w:shd w:val="clear" w:color="auto" w:fill="auto"/>
          </w:tcPr>
          <w:p w14:paraId="35FB80C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104</w:t>
            </w:r>
          </w:p>
        </w:tc>
        <w:tc>
          <w:tcPr>
            <w:tcW w:w="896" w:type="dxa"/>
            <w:shd w:val="clear" w:color="auto" w:fill="auto"/>
          </w:tcPr>
          <w:p w14:paraId="0C87A9AF"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4B85672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Permitted URLs</w:t>
            </w:r>
          </w:p>
        </w:tc>
        <w:tc>
          <w:tcPr>
            <w:tcW w:w="1563" w:type="dxa"/>
            <w:shd w:val="clear" w:color="auto" w:fill="auto"/>
          </w:tcPr>
          <w:p w14:paraId="57D429E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183.0.11.36</w:t>
            </w:r>
          </w:p>
        </w:tc>
        <w:tc>
          <w:tcPr>
            <w:tcW w:w="3640" w:type="dxa"/>
            <w:shd w:val="clear" w:color="auto" w:fill="auto"/>
          </w:tcPr>
          <w:p w14:paraId="0159374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login.microsoftonline.com, enterpriseregistration.windows.net, autoupdate.msappproxy.net, office.com</w:t>
            </w:r>
          </w:p>
        </w:tc>
        <w:tc>
          <w:tcPr>
            <w:tcW w:w="1409" w:type="dxa"/>
            <w:shd w:val="clear" w:color="auto" w:fill="auto"/>
          </w:tcPr>
          <w:p w14:paraId="56A9570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443</w:t>
            </w:r>
          </w:p>
        </w:tc>
        <w:tc>
          <w:tcPr>
            <w:tcW w:w="1224" w:type="dxa"/>
            <w:shd w:val="clear" w:color="auto" w:fill="auto"/>
          </w:tcPr>
          <w:p w14:paraId="397CC45F"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6D44D9AD"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71D71348" w14:textId="77777777" w:rsidR="00234F40" w:rsidRDefault="00234F40" w:rsidP="00AA68BE">
            <w:pPr>
              <w:pStyle w:val="NTTTableBodyText"/>
            </w:pPr>
            <w:r>
              <w:t>Net-Allow-CustomerSpend</w:t>
            </w:r>
          </w:p>
        </w:tc>
        <w:tc>
          <w:tcPr>
            <w:tcW w:w="993" w:type="dxa"/>
          </w:tcPr>
          <w:p w14:paraId="630BB10F"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105</w:t>
            </w:r>
          </w:p>
        </w:tc>
        <w:tc>
          <w:tcPr>
            <w:tcW w:w="896" w:type="dxa"/>
          </w:tcPr>
          <w:p w14:paraId="52947F9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25F08AD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1Ai</w:t>
            </w:r>
          </w:p>
        </w:tc>
        <w:tc>
          <w:tcPr>
            <w:tcW w:w="1563" w:type="dxa"/>
          </w:tcPr>
          <w:p w14:paraId="180B4E0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183.0.12.84, 183.0.12.85, 184.0.11.244</w:t>
            </w:r>
          </w:p>
        </w:tc>
        <w:tc>
          <w:tcPr>
            <w:tcW w:w="3640" w:type="dxa"/>
          </w:tcPr>
          <w:p w14:paraId="04BCEF9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1ai.database.windows.net</w:t>
            </w:r>
          </w:p>
        </w:tc>
        <w:tc>
          <w:tcPr>
            <w:tcW w:w="1409" w:type="dxa"/>
          </w:tcPr>
          <w:p w14:paraId="5F3FF1D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1433</w:t>
            </w:r>
          </w:p>
        </w:tc>
        <w:tc>
          <w:tcPr>
            <w:tcW w:w="1224" w:type="dxa"/>
          </w:tcPr>
          <w:p w14:paraId="332D55E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4F788F07"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055FB77D" w14:textId="77777777" w:rsidR="00234F40" w:rsidRDefault="00234F40" w:rsidP="00AA68BE">
            <w:pPr>
              <w:pStyle w:val="NTTTableBodyText"/>
            </w:pPr>
            <w:r>
              <w:t>Net-Allow-CustomerSpend</w:t>
            </w:r>
          </w:p>
        </w:tc>
        <w:tc>
          <w:tcPr>
            <w:tcW w:w="993" w:type="dxa"/>
            <w:shd w:val="clear" w:color="auto" w:fill="auto"/>
          </w:tcPr>
          <w:p w14:paraId="440EF0C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105</w:t>
            </w:r>
          </w:p>
        </w:tc>
        <w:tc>
          <w:tcPr>
            <w:tcW w:w="896" w:type="dxa"/>
            <w:shd w:val="clear" w:color="auto" w:fill="auto"/>
          </w:tcPr>
          <w:p w14:paraId="0C37EF3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58E1D50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Azure Services</w:t>
            </w:r>
          </w:p>
        </w:tc>
        <w:tc>
          <w:tcPr>
            <w:tcW w:w="1563" w:type="dxa"/>
            <w:shd w:val="clear" w:color="auto" w:fill="auto"/>
          </w:tcPr>
          <w:p w14:paraId="6AB6F7B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184.0.11.244, 183.0.12.84, 183.0.12.85</w:t>
            </w:r>
          </w:p>
        </w:tc>
        <w:tc>
          <w:tcPr>
            <w:tcW w:w="3640" w:type="dxa"/>
            <w:shd w:val="clear" w:color="auto" w:fill="auto"/>
          </w:tcPr>
          <w:p w14:paraId="0848FBF9"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AzureMonitor, AzureCloud, Sql, Sql.SouthAfricaNorth, Storage, Storage.SouthAfricaNorth</w:t>
            </w:r>
          </w:p>
        </w:tc>
        <w:tc>
          <w:tcPr>
            <w:tcW w:w="1409" w:type="dxa"/>
            <w:shd w:val="clear" w:color="auto" w:fill="auto"/>
          </w:tcPr>
          <w:p w14:paraId="72F73B8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224" w:type="dxa"/>
            <w:shd w:val="clear" w:color="auto" w:fill="auto"/>
          </w:tcPr>
          <w:p w14:paraId="11B45DA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 UDP, Any, ICMP</w:t>
            </w:r>
          </w:p>
        </w:tc>
      </w:tr>
      <w:tr w:rsidR="00AA68BE" w14:paraId="026010DC"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5F13D975" w14:textId="77777777" w:rsidR="00234F40" w:rsidRDefault="00234F40" w:rsidP="00AA68BE">
            <w:pPr>
              <w:pStyle w:val="NTTTableBodyText"/>
            </w:pPr>
            <w:r>
              <w:t>Net-Allow-Internet</w:t>
            </w:r>
          </w:p>
        </w:tc>
        <w:tc>
          <w:tcPr>
            <w:tcW w:w="993" w:type="dxa"/>
          </w:tcPr>
          <w:p w14:paraId="178A362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203</w:t>
            </w:r>
          </w:p>
        </w:tc>
        <w:tc>
          <w:tcPr>
            <w:tcW w:w="896" w:type="dxa"/>
          </w:tcPr>
          <w:p w14:paraId="2C4BFEB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7A775AB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Allow-Dcs-Internet</w:t>
            </w:r>
          </w:p>
        </w:tc>
        <w:tc>
          <w:tcPr>
            <w:tcW w:w="1563" w:type="dxa"/>
          </w:tcPr>
          <w:p w14:paraId="4FE00D1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181.0.2.4, 183.0.2.4</w:t>
            </w:r>
          </w:p>
        </w:tc>
        <w:tc>
          <w:tcPr>
            <w:tcW w:w="3640" w:type="dxa"/>
          </w:tcPr>
          <w:p w14:paraId="61626FA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409" w:type="dxa"/>
          </w:tcPr>
          <w:p w14:paraId="1861A2F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80, 443</w:t>
            </w:r>
          </w:p>
        </w:tc>
        <w:tc>
          <w:tcPr>
            <w:tcW w:w="1224" w:type="dxa"/>
          </w:tcPr>
          <w:p w14:paraId="74B5ED5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21013DA0"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3A737601" w14:textId="77777777" w:rsidR="00234F40" w:rsidRDefault="00234F40" w:rsidP="00AA68BE">
            <w:pPr>
              <w:pStyle w:val="NTTTableBodyText"/>
            </w:pPr>
            <w:r>
              <w:t>Net-Allow-Internet</w:t>
            </w:r>
          </w:p>
        </w:tc>
        <w:tc>
          <w:tcPr>
            <w:tcW w:w="993" w:type="dxa"/>
            <w:shd w:val="clear" w:color="auto" w:fill="auto"/>
          </w:tcPr>
          <w:p w14:paraId="7A82D309"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203</w:t>
            </w:r>
          </w:p>
        </w:tc>
        <w:tc>
          <w:tcPr>
            <w:tcW w:w="896" w:type="dxa"/>
            <w:shd w:val="clear" w:color="auto" w:fill="auto"/>
          </w:tcPr>
          <w:p w14:paraId="07E70CD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45E43E4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Allow-DevSql-Internet</w:t>
            </w:r>
          </w:p>
        </w:tc>
        <w:tc>
          <w:tcPr>
            <w:tcW w:w="1563" w:type="dxa"/>
            <w:shd w:val="clear" w:color="auto" w:fill="auto"/>
          </w:tcPr>
          <w:p w14:paraId="603680D6"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182.0.1.4</w:t>
            </w:r>
          </w:p>
        </w:tc>
        <w:tc>
          <w:tcPr>
            <w:tcW w:w="3640" w:type="dxa"/>
            <w:shd w:val="clear" w:color="auto" w:fill="auto"/>
          </w:tcPr>
          <w:p w14:paraId="25F9776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409" w:type="dxa"/>
            <w:shd w:val="clear" w:color="auto" w:fill="auto"/>
          </w:tcPr>
          <w:p w14:paraId="6E67305D"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80, 443</w:t>
            </w:r>
          </w:p>
        </w:tc>
        <w:tc>
          <w:tcPr>
            <w:tcW w:w="1224" w:type="dxa"/>
            <w:shd w:val="clear" w:color="auto" w:fill="auto"/>
          </w:tcPr>
          <w:p w14:paraId="07B7609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543E0589"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47A5E284" w14:textId="77777777" w:rsidR="00234F40" w:rsidRDefault="00234F40" w:rsidP="00AA68BE">
            <w:pPr>
              <w:pStyle w:val="NTTTableBodyText"/>
            </w:pPr>
            <w:r>
              <w:t>Net-Allow-Internet</w:t>
            </w:r>
          </w:p>
        </w:tc>
        <w:tc>
          <w:tcPr>
            <w:tcW w:w="993" w:type="dxa"/>
          </w:tcPr>
          <w:p w14:paraId="41EFAF0E"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203</w:t>
            </w:r>
          </w:p>
        </w:tc>
        <w:tc>
          <w:tcPr>
            <w:tcW w:w="896" w:type="dxa"/>
          </w:tcPr>
          <w:p w14:paraId="231B826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71668CD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Allow-Jbx-Internet</w:t>
            </w:r>
          </w:p>
        </w:tc>
        <w:tc>
          <w:tcPr>
            <w:tcW w:w="1563" w:type="dxa"/>
          </w:tcPr>
          <w:p w14:paraId="06363C1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181.0.3.4</w:t>
            </w:r>
          </w:p>
        </w:tc>
        <w:tc>
          <w:tcPr>
            <w:tcW w:w="3640" w:type="dxa"/>
          </w:tcPr>
          <w:p w14:paraId="69AC47D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409" w:type="dxa"/>
          </w:tcPr>
          <w:p w14:paraId="114D359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80, 443</w:t>
            </w:r>
          </w:p>
        </w:tc>
        <w:tc>
          <w:tcPr>
            <w:tcW w:w="1224" w:type="dxa"/>
          </w:tcPr>
          <w:p w14:paraId="5A0D889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0AD84CE9"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6A673C32" w14:textId="77777777" w:rsidR="00234F40" w:rsidRDefault="00234F40" w:rsidP="00AA68BE">
            <w:pPr>
              <w:pStyle w:val="NTTTableBodyText"/>
            </w:pPr>
            <w:r>
              <w:t>Net-Allow-Internet</w:t>
            </w:r>
          </w:p>
        </w:tc>
        <w:tc>
          <w:tcPr>
            <w:tcW w:w="993" w:type="dxa"/>
            <w:shd w:val="clear" w:color="auto" w:fill="auto"/>
          </w:tcPr>
          <w:p w14:paraId="157D4BC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203</w:t>
            </w:r>
          </w:p>
        </w:tc>
        <w:tc>
          <w:tcPr>
            <w:tcW w:w="896" w:type="dxa"/>
            <w:shd w:val="clear" w:color="auto" w:fill="auto"/>
          </w:tcPr>
          <w:p w14:paraId="02D1675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3677329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Allow-ProdSQL-Internet</w:t>
            </w:r>
          </w:p>
        </w:tc>
        <w:tc>
          <w:tcPr>
            <w:tcW w:w="1563" w:type="dxa"/>
            <w:shd w:val="clear" w:color="auto" w:fill="auto"/>
          </w:tcPr>
          <w:p w14:paraId="15DD134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181.0.10.5</w:t>
            </w:r>
          </w:p>
        </w:tc>
        <w:tc>
          <w:tcPr>
            <w:tcW w:w="3640" w:type="dxa"/>
            <w:shd w:val="clear" w:color="auto" w:fill="auto"/>
          </w:tcPr>
          <w:p w14:paraId="5D39EA7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409" w:type="dxa"/>
            <w:shd w:val="clear" w:color="auto" w:fill="auto"/>
          </w:tcPr>
          <w:p w14:paraId="11E4458D"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80, 443</w:t>
            </w:r>
          </w:p>
        </w:tc>
        <w:tc>
          <w:tcPr>
            <w:tcW w:w="1224" w:type="dxa"/>
            <w:shd w:val="clear" w:color="auto" w:fill="auto"/>
          </w:tcPr>
          <w:p w14:paraId="7D4CEAC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79421D2C"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270B2E22" w14:textId="77777777" w:rsidR="00234F40" w:rsidRDefault="00234F40" w:rsidP="00AA68BE">
            <w:pPr>
              <w:pStyle w:val="NTTTableBodyText"/>
            </w:pPr>
            <w:r>
              <w:t>Net-Allow-Internet</w:t>
            </w:r>
          </w:p>
        </w:tc>
        <w:tc>
          <w:tcPr>
            <w:tcW w:w="993" w:type="dxa"/>
          </w:tcPr>
          <w:p w14:paraId="72F59D9F"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203</w:t>
            </w:r>
          </w:p>
        </w:tc>
        <w:tc>
          <w:tcPr>
            <w:tcW w:w="896" w:type="dxa"/>
          </w:tcPr>
          <w:p w14:paraId="53ACE3B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2AA875D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Allow-HarryDev-Internet</w:t>
            </w:r>
          </w:p>
        </w:tc>
        <w:tc>
          <w:tcPr>
            <w:tcW w:w="1563" w:type="dxa"/>
          </w:tcPr>
          <w:p w14:paraId="1BBD7FD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182.0.11.4, 184.0.11.4</w:t>
            </w:r>
          </w:p>
        </w:tc>
        <w:tc>
          <w:tcPr>
            <w:tcW w:w="3640" w:type="dxa"/>
          </w:tcPr>
          <w:p w14:paraId="4FDE209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409" w:type="dxa"/>
          </w:tcPr>
          <w:p w14:paraId="17941CC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80, 443</w:t>
            </w:r>
          </w:p>
        </w:tc>
        <w:tc>
          <w:tcPr>
            <w:tcW w:w="1224" w:type="dxa"/>
          </w:tcPr>
          <w:p w14:paraId="2820469F"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5079B4D7"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786611E6" w14:textId="77777777" w:rsidR="00234F40" w:rsidRDefault="00234F40" w:rsidP="00AA68BE">
            <w:pPr>
              <w:pStyle w:val="NTTTableBodyText"/>
            </w:pPr>
            <w:r>
              <w:t>Net-Allow-Internet</w:t>
            </w:r>
          </w:p>
        </w:tc>
        <w:tc>
          <w:tcPr>
            <w:tcW w:w="993" w:type="dxa"/>
            <w:shd w:val="clear" w:color="auto" w:fill="auto"/>
          </w:tcPr>
          <w:p w14:paraId="7EC99A9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203</w:t>
            </w:r>
          </w:p>
        </w:tc>
        <w:tc>
          <w:tcPr>
            <w:tcW w:w="896" w:type="dxa"/>
            <w:shd w:val="clear" w:color="auto" w:fill="auto"/>
          </w:tcPr>
          <w:p w14:paraId="173B89D1"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6222C202"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Allow-HarryProd-Internet</w:t>
            </w:r>
          </w:p>
        </w:tc>
        <w:tc>
          <w:tcPr>
            <w:tcW w:w="1563" w:type="dxa"/>
            <w:shd w:val="clear" w:color="auto" w:fill="auto"/>
          </w:tcPr>
          <w:p w14:paraId="6A79B192"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181.0.11.4, 183.0.11.4</w:t>
            </w:r>
          </w:p>
        </w:tc>
        <w:tc>
          <w:tcPr>
            <w:tcW w:w="3640" w:type="dxa"/>
            <w:shd w:val="clear" w:color="auto" w:fill="auto"/>
          </w:tcPr>
          <w:p w14:paraId="599E2EFD"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409" w:type="dxa"/>
            <w:shd w:val="clear" w:color="auto" w:fill="auto"/>
          </w:tcPr>
          <w:p w14:paraId="247D90E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80, 443</w:t>
            </w:r>
          </w:p>
        </w:tc>
        <w:tc>
          <w:tcPr>
            <w:tcW w:w="1224" w:type="dxa"/>
            <w:shd w:val="clear" w:color="auto" w:fill="auto"/>
          </w:tcPr>
          <w:p w14:paraId="002CC477"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11230748"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681B6B01" w14:textId="77777777" w:rsidR="00234F40" w:rsidRDefault="00234F40" w:rsidP="00AA68BE">
            <w:pPr>
              <w:pStyle w:val="NTTTableBodyText"/>
            </w:pPr>
            <w:r>
              <w:t>Net-Allow-Internet</w:t>
            </w:r>
          </w:p>
        </w:tc>
        <w:tc>
          <w:tcPr>
            <w:tcW w:w="993" w:type="dxa"/>
          </w:tcPr>
          <w:p w14:paraId="7EE4F7DA"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203</w:t>
            </w:r>
          </w:p>
        </w:tc>
        <w:tc>
          <w:tcPr>
            <w:tcW w:w="896" w:type="dxa"/>
          </w:tcPr>
          <w:p w14:paraId="3105550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349B46CE"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Allow-RPA-Internet</w:t>
            </w:r>
          </w:p>
        </w:tc>
        <w:tc>
          <w:tcPr>
            <w:tcW w:w="1563" w:type="dxa"/>
          </w:tcPr>
          <w:p w14:paraId="43F82A3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183.0.11.68</w:t>
            </w:r>
          </w:p>
        </w:tc>
        <w:tc>
          <w:tcPr>
            <w:tcW w:w="3640" w:type="dxa"/>
          </w:tcPr>
          <w:p w14:paraId="2277A671"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409" w:type="dxa"/>
          </w:tcPr>
          <w:p w14:paraId="63391491"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224" w:type="dxa"/>
          </w:tcPr>
          <w:p w14:paraId="1FD6DE83"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42F882AC"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07DB17C5" w14:textId="77777777" w:rsidR="00234F40" w:rsidRDefault="00234F40" w:rsidP="00AA68BE">
            <w:pPr>
              <w:pStyle w:val="NTTTableBodyText"/>
            </w:pPr>
            <w:r>
              <w:t>Net-Allow-Internet</w:t>
            </w:r>
          </w:p>
        </w:tc>
        <w:tc>
          <w:tcPr>
            <w:tcW w:w="993" w:type="dxa"/>
            <w:shd w:val="clear" w:color="auto" w:fill="auto"/>
          </w:tcPr>
          <w:p w14:paraId="7B2BA66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203</w:t>
            </w:r>
          </w:p>
        </w:tc>
        <w:tc>
          <w:tcPr>
            <w:tcW w:w="896" w:type="dxa"/>
            <w:shd w:val="clear" w:color="auto" w:fill="auto"/>
          </w:tcPr>
          <w:p w14:paraId="549B7BF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6BF03FC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Allow-DDTest-Inter-Temp</w:t>
            </w:r>
          </w:p>
        </w:tc>
        <w:tc>
          <w:tcPr>
            <w:tcW w:w="1563" w:type="dxa"/>
            <w:shd w:val="clear" w:color="auto" w:fill="auto"/>
          </w:tcPr>
          <w:p w14:paraId="7ACC595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183.0.100.4, 184.0.100.4</w:t>
            </w:r>
          </w:p>
        </w:tc>
        <w:tc>
          <w:tcPr>
            <w:tcW w:w="3640" w:type="dxa"/>
            <w:shd w:val="clear" w:color="auto" w:fill="auto"/>
          </w:tcPr>
          <w:p w14:paraId="0C8D202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409" w:type="dxa"/>
            <w:shd w:val="clear" w:color="auto" w:fill="auto"/>
          </w:tcPr>
          <w:p w14:paraId="1D162F4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80, 8080, 443</w:t>
            </w:r>
          </w:p>
        </w:tc>
        <w:tc>
          <w:tcPr>
            <w:tcW w:w="1224" w:type="dxa"/>
            <w:shd w:val="clear" w:color="auto" w:fill="auto"/>
          </w:tcPr>
          <w:p w14:paraId="7720DE2E"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656E226F"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52B9D2FB" w14:textId="77777777" w:rsidR="00234F40" w:rsidRDefault="00234F40" w:rsidP="00AA68BE">
            <w:pPr>
              <w:pStyle w:val="NTTTableBodyText"/>
            </w:pPr>
            <w:r>
              <w:t>Net-Allow-Internet</w:t>
            </w:r>
          </w:p>
        </w:tc>
        <w:tc>
          <w:tcPr>
            <w:tcW w:w="993" w:type="dxa"/>
          </w:tcPr>
          <w:p w14:paraId="3DDFC08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203</w:t>
            </w:r>
          </w:p>
        </w:tc>
        <w:tc>
          <w:tcPr>
            <w:tcW w:w="896" w:type="dxa"/>
          </w:tcPr>
          <w:p w14:paraId="4BE8B5C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3991A35A"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Allow-PBIGW-Prod</w:t>
            </w:r>
          </w:p>
        </w:tc>
        <w:tc>
          <w:tcPr>
            <w:tcW w:w="1563" w:type="dxa"/>
          </w:tcPr>
          <w:p w14:paraId="23347F4D"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183.0.10.5</w:t>
            </w:r>
          </w:p>
        </w:tc>
        <w:tc>
          <w:tcPr>
            <w:tcW w:w="3640" w:type="dxa"/>
          </w:tcPr>
          <w:p w14:paraId="30046B0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409" w:type="dxa"/>
          </w:tcPr>
          <w:p w14:paraId="348A3B3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80, 443</w:t>
            </w:r>
          </w:p>
        </w:tc>
        <w:tc>
          <w:tcPr>
            <w:tcW w:w="1224" w:type="dxa"/>
          </w:tcPr>
          <w:p w14:paraId="360E80C0"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1CA39AD8"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4D2BF09D" w14:textId="77777777" w:rsidR="00234F40" w:rsidRDefault="00234F40" w:rsidP="00AA68BE">
            <w:pPr>
              <w:pStyle w:val="NTTTableBodyText"/>
            </w:pPr>
            <w:r>
              <w:t>Net-Allow-Internet</w:t>
            </w:r>
          </w:p>
        </w:tc>
        <w:tc>
          <w:tcPr>
            <w:tcW w:w="993" w:type="dxa"/>
            <w:shd w:val="clear" w:color="auto" w:fill="auto"/>
          </w:tcPr>
          <w:p w14:paraId="29BA8D4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203</w:t>
            </w:r>
          </w:p>
        </w:tc>
        <w:tc>
          <w:tcPr>
            <w:tcW w:w="896" w:type="dxa"/>
            <w:shd w:val="clear" w:color="auto" w:fill="auto"/>
          </w:tcPr>
          <w:p w14:paraId="74CAB94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2031D200"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Allow-PBIGW-Dev</w:t>
            </w:r>
          </w:p>
        </w:tc>
        <w:tc>
          <w:tcPr>
            <w:tcW w:w="1563" w:type="dxa"/>
            <w:shd w:val="clear" w:color="auto" w:fill="auto"/>
          </w:tcPr>
          <w:p w14:paraId="32520652"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184.0.1.4</w:t>
            </w:r>
          </w:p>
        </w:tc>
        <w:tc>
          <w:tcPr>
            <w:tcW w:w="3640" w:type="dxa"/>
            <w:shd w:val="clear" w:color="auto" w:fill="auto"/>
          </w:tcPr>
          <w:p w14:paraId="0FC933B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409" w:type="dxa"/>
            <w:shd w:val="clear" w:color="auto" w:fill="auto"/>
          </w:tcPr>
          <w:p w14:paraId="34D272C3"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80, 443</w:t>
            </w:r>
          </w:p>
        </w:tc>
        <w:tc>
          <w:tcPr>
            <w:tcW w:w="1224" w:type="dxa"/>
            <w:shd w:val="clear" w:color="auto" w:fill="auto"/>
          </w:tcPr>
          <w:p w14:paraId="088976E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7D3ED2BA"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4B780DE9" w14:textId="77777777" w:rsidR="00234F40" w:rsidRDefault="00234F40" w:rsidP="00AA68BE">
            <w:pPr>
              <w:pStyle w:val="NTTTableBodyText"/>
            </w:pPr>
            <w:r>
              <w:t>Net-Allow-Internet</w:t>
            </w:r>
          </w:p>
        </w:tc>
        <w:tc>
          <w:tcPr>
            <w:tcW w:w="993" w:type="dxa"/>
          </w:tcPr>
          <w:p w14:paraId="57BA7B62"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203</w:t>
            </w:r>
          </w:p>
        </w:tc>
        <w:tc>
          <w:tcPr>
            <w:tcW w:w="896" w:type="dxa"/>
          </w:tcPr>
          <w:p w14:paraId="281C535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61B60A4B"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Allow-MDR-Internet</w:t>
            </w:r>
          </w:p>
        </w:tc>
        <w:tc>
          <w:tcPr>
            <w:tcW w:w="1563" w:type="dxa"/>
          </w:tcPr>
          <w:p w14:paraId="1FB5C959"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183.0.12.68, 183.0.12.69</w:t>
            </w:r>
          </w:p>
        </w:tc>
        <w:tc>
          <w:tcPr>
            <w:tcW w:w="3640" w:type="dxa"/>
          </w:tcPr>
          <w:p w14:paraId="1BFA169A"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409" w:type="dxa"/>
          </w:tcPr>
          <w:p w14:paraId="6441DF6B"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80, 443</w:t>
            </w:r>
          </w:p>
        </w:tc>
        <w:tc>
          <w:tcPr>
            <w:tcW w:w="1224" w:type="dxa"/>
          </w:tcPr>
          <w:p w14:paraId="4E25050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7E434908"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6E272D11" w14:textId="77777777" w:rsidR="00234F40" w:rsidRDefault="00234F40" w:rsidP="00AA68BE">
            <w:pPr>
              <w:pStyle w:val="NTTTableBodyText"/>
            </w:pPr>
            <w:r>
              <w:t>Net-Allow-Internet</w:t>
            </w:r>
          </w:p>
        </w:tc>
        <w:tc>
          <w:tcPr>
            <w:tcW w:w="993" w:type="dxa"/>
            <w:shd w:val="clear" w:color="auto" w:fill="auto"/>
          </w:tcPr>
          <w:p w14:paraId="6FF8DCFC"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203</w:t>
            </w:r>
          </w:p>
        </w:tc>
        <w:tc>
          <w:tcPr>
            <w:tcW w:w="896" w:type="dxa"/>
            <w:shd w:val="clear" w:color="auto" w:fill="auto"/>
          </w:tcPr>
          <w:p w14:paraId="39429A7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4B2CCF3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Allow-CSPProd-Internet</w:t>
            </w:r>
          </w:p>
        </w:tc>
        <w:tc>
          <w:tcPr>
            <w:tcW w:w="1563" w:type="dxa"/>
            <w:shd w:val="clear" w:color="auto" w:fill="auto"/>
          </w:tcPr>
          <w:p w14:paraId="1116B18D"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183.0.12.84, 183.0.12.85</w:t>
            </w:r>
          </w:p>
        </w:tc>
        <w:tc>
          <w:tcPr>
            <w:tcW w:w="3640" w:type="dxa"/>
            <w:shd w:val="clear" w:color="auto" w:fill="auto"/>
          </w:tcPr>
          <w:p w14:paraId="2EA61AA8"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1409" w:type="dxa"/>
            <w:shd w:val="clear" w:color="auto" w:fill="auto"/>
          </w:tcPr>
          <w:p w14:paraId="35596DDB"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80, 443</w:t>
            </w:r>
          </w:p>
        </w:tc>
        <w:tc>
          <w:tcPr>
            <w:tcW w:w="1224" w:type="dxa"/>
            <w:shd w:val="clear" w:color="auto" w:fill="auto"/>
          </w:tcPr>
          <w:p w14:paraId="42D847B2"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r w:rsidR="00AA68BE" w14:paraId="19CBE406" w14:textId="77777777" w:rsidTr="00AA68BE">
        <w:trPr>
          <w:cantSplit/>
        </w:trPr>
        <w:tc>
          <w:tcPr>
            <w:cnfStyle w:val="001000000000" w:firstRow="0" w:lastRow="0" w:firstColumn="1" w:lastColumn="0" w:oddVBand="0" w:evenVBand="0" w:oddHBand="0" w:evenHBand="0" w:firstRowFirstColumn="0" w:firstRowLastColumn="0" w:lastRowFirstColumn="0" w:lastRowLastColumn="0"/>
            <w:tcW w:w="2934" w:type="dxa"/>
          </w:tcPr>
          <w:p w14:paraId="7655C225" w14:textId="77777777" w:rsidR="00234F40" w:rsidRDefault="00234F40" w:rsidP="00AA68BE">
            <w:pPr>
              <w:pStyle w:val="NTTTableBodyText"/>
            </w:pPr>
            <w:r>
              <w:t>Net-Allow-Internet</w:t>
            </w:r>
          </w:p>
        </w:tc>
        <w:tc>
          <w:tcPr>
            <w:tcW w:w="993" w:type="dxa"/>
          </w:tcPr>
          <w:p w14:paraId="53060A9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203</w:t>
            </w:r>
          </w:p>
        </w:tc>
        <w:tc>
          <w:tcPr>
            <w:tcW w:w="896" w:type="dxa"/>
          </w:tcPr>
          <w:p w14:paraId="29D1142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2043" w:type="dxa"/>
          </w:tcPr>
          <w:p w14:paraId="54FEF914"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Allow-CSPDev-Internet</w:t>
            </w:r>
          </w:p>
        </w:tc>
        <w:tc>
          <w:tcPr>
            <w:tcW w:w="1563" w:type="dxa"/>
          </w:tcPr>
          <w:p w14:paraId="54A65718"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184.0.11.244</w:t>
            </w:r>
          </w:p>
        </w:tc>
        <w:tc>
          <w:tcPr>
            <w:tcW w:w="3640" w:type="dxa"/>
          </w:tcPr>
          <w:p w14:paraId="0C6823F7"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1409" w:type="dxa"/>
          </w:tcPr>
          <w:p w14:paraId="123871F5"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80, 443</w:t>
            </w:r>
          </w:p>
        </w:tc>
        <w:tc>
          <w:tcPr>
            <w:tcW w:w="1224" w:type="dxa"/>
          </w:tcPr>
          <w:p w14:paraId="1A787276" w14:textId="77777777" w:rsidR="00234F40" w:rsidRDefault="00234F40" w:rsidP="00AA68BE">
            <w:pPr>
              <w:pStyle w:val="NTTTableBodyText"/>
              <w:cnfStyle w:val="000000000000" w:firstRow="0" w:lastRow="0" w:firstColumn="0" w:lastColumn="0" w:oddVBand="0" w:evenVBand="0" w:oddHBand="0" w:evenHBand="0" w:firstRowFirstColumn="0" w:firstRowLastColumn="0" w:lastRowFirstColumn="0" w:lastRowLastColumn="0"/>
            </w:pPr>
            <w:r>
              <w:t>TCP</w:t>
            </w:r>
          </w:p>
        </w:tc>
      </w:tr>
      <w:tr w:rsidR="00AA68BE" w14:paraId="30831A0B" w14:textId="77777777" w:rsidTr="00AA68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34" w:type="dxa"/>
            <w:shd w:val="clear" w:color="auto" w:fill="auto"/>
          </w:tcPr>
          <w:p w14:paraId="3DF774C6" w14:textId="77777777" w:rsidR="00234F40" w:rsidRDefault="00234F40" w:rsidP="00AA68BE">
            <w:pPr>
              <w:pStyle w:val="NTTTableBodyText"/>
            </w:pPr>
            <w:r>
              <w:t>Net-Allow-DCs-AzureServices</w:t>
            </w:r>
          </w:p>
        </w:tc>
        <w:tc>
          <w:tcPr>
            <w:tcW w:w="993" w:type="dxa"/>
            <w:shd w:val="clear" w:color="auto" w:fill="auto"/>
          </w:tcPr>
          <w:p w14:paraId="5947AB6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106</w:t>
            </w:r>
          </w:p>
        </w:tc>
        <w:tc>
          <w:tcPr>
            <w:tcW w:w="896" w:type="dxa"/>
            <w:shd w:val="clear" w:color="auto" w:fill="auto"/>
          </w:tcPr>
          <w:p w14:paraId="2D87F96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2043" w:type="dxa"/>
            <w:shd w:val="clear" w:color="auto" w:fill="auto"/>
          </w:tcPr>
          <w:p w14:paraId="5477632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Azure</w:t>
            </w:r>
          </w:p>
        </w:tc>
        <w:tc>
          <w:tcPr>
            <w:tcW w:w="1563" w:type="dxa"/>
            <w:shd w:val="clear" w:color="auto" w:fill="auto"/>
          </w:tcPr>
          <w:p w14:paraId="032358EA"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183.0.11.36</w:t>
            </w:r>
          </w:p>
        </w:tc>
        <w:tc>
          <w:tcPr>
            <w:tcW w:w="3640" w:type="dxa"/>
            <w:shd w:val="clear" w:color="auto" w:fill="auto"/>
          </w:tcPr>
          <w:p w14:paraId="7E16ADA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AzureMonitor, ApplicationInsightsAvailability, AzurePortal, AzureSecurityCenter, AzureCloud, AzureBackup, AzureResourceManager</w:t>
            </w:r>
          </w:p>
        </w:tc>
        <w:tc>
          <w:tcPr>
            <w:tcW w:w="1409" w:type="dxa"/>
            <w:shd w:val="clear" w:color="auto" w:fill="auto"/>
          </w:tcPr>
          <w:p w14:paraId="47108C54"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80, 443</w:t>
            </w:r>
          </w:p>
        </w:tc>
        <w:tc>
          <w:tcPr>
            <w:tcW w:w="1224" w:type="dxa"/>
            <w:shd w:val="clear" w:color="auto" w:fill="auto"/>
          </w:tcPr>
          <w:p w14:paraId="60E446F5" w14:textId="77777777" w:rsidR="00234F40" w:rsidRDefault="00234F40" w:rsidP="00AA68BE">
            <w:pPr>
              <w:pStyle w:val="NTTTableBodyText"/>
              <w:cnfStyle w:val="000000100000" w:firstRow="0" w:lastRow="0" w:firstColumn="0" w:lastColumn="0" w:oddVBand="0" w:evenVBand="0" w:oddHBand="1" w:evenHBand="0" w:firstRowFirstColumn="0" w:firstRowLastColumn="0" w:lastRowFirstColumn="0" w:lastRowLastColumn="0"/>
            </w:pPr>
            <w:r>
              <w:t>TCP</w:t>
            </w:r>
          </w:p>
        </w:tc>
      </w:tr>
    </w:tbl>
    <w:p w14:paraId="308AE732" w14:textId="5812CFCE" w:rsidR="00234F40" w:rsidRDefault="00EC517B" w:rsidP="00EC517B">
      <w:pPr>
        <w:pStyle w:val="Caption"/>
      </w:pPr>
      <w:bookmarkStart w:id="47" w:name="_Toc201052055"/>
      <w:r>
        <w:t xml:space="preserve">Table </w:t>
      </w:r>
      <w:r>
        <w:fldChar w:fldCharType="begin"/>
      </w:r>
      <w:r>
        <w:instrText xml:space="preserve"> SEQ Table \* ARABIC </w:instrText>
      </w:r>
      <w:r>
        <w:fldChar w:fldCharType="separate"/>
      </w:r>
      <w:r w:rsidR="00E402DB">
        <w:rPr>
          <w:noProof/>
        </w:rPr>
        <w:t>17</w:t>
      </w:r>
      <w:r>
        <w:fldChar w:fldCharType="end"/>
      </w:r>
      <w:r>
        <w:t>: Network Rules</w:t>
      </w:r>
      <w:bookmarkEnd w:id="47"/>
    </w:p>
    <w:p w14:paraId="5BD442C7" w14:textId="77777777" w:rsidR="00234F40" w:rsidRDefault="00234F40" w:rsidP="00234F40"/>
    <w:p w14:paraId="7912AF6C" w14:textId="77777777" w:rsidR="00234F40" w:rsidRDefault="00234F40" w:rsidP="00997694">
      <w:pPr>
        <w:pStyle w:val="Heading4"/>
      </w:pPr>
      <w:r>
        <w:t>Application Rules</w:t>
      </w:r>
    </w:p>
    <w:tbl>
      <w:tblPr>
        <w:tblStyle w:val="GridTable4-Accent1"/>
        <w:tblW w:w="13266" w:type="dxa"/>
        <w:tblInd w:w="850"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1848"/>
        <w:gridCol w:w="696"/>
        <w:gridCol w:w="636"/>
        <w:gridCol w:w="1751"/>
        <w:gridCol w:w="1182"/>
        <w:gridCol w:w="3744"/>
        <w:gridCol w:w="2466"/>
        <w:gridCol w:w="943"/>
      </w:tblGrid>
      <w:tr w:rsidR="00997694" w14:paraId="226A0827" w14:textId="77777777" w:rsidTr="0099769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48" w:type="dxa"/>
            <w:tcBorders>
              <w:top w:val="nil"/>
              <w:bottom w:val="nil"/>
              <w:right w:val="single" w:sz="4" w:space="0" w:color="FFFFFF"/>
            </w:tcBorders>
            <w:shd w:val="clear" w:color="auto" w:fill="0072BC"/>
          </w:tcPr>
          <w:p w14:paraId="5CE0A7FC" w14:textId="77777777" w:rsidR="00234F40" w:rsidRPr="00B253B5" w:rsidRDefault="00234F40" w:rsidP="00C955BC">
            <w:pPr>
              <w:pStyle w:val="NTTTableWhiteHeader"/>
              <w:rPr>
                <w:b/>
              </w:rPr>
            </w:pPr>
            <w:r w:rsidRPr="00B253B5">
              <w:t>Collection Name</w:t>
            </w:r>
          </w:p>
        </w:tc>
        <w:tc>
          <w:tcPr>
            <w:tcW w:w="696" w:type="dxa"/>
            <w:tcBorders>
              <w:top w:val="nil"/>
              <w:left w:val="single" w:sz="4" w:space="0" w:color="FFFFFF"/>
              <w:bottom w:val="nil"/>
              <w:right w:val="single" w:sz="4" w:space="0" w:color="FFFFFF"/>
            </w:tcBorders>
            <w:shd w:val="clear" w:color="auto" w:fill="0072BC"/>
          </w:tcPr>
          <w:p w14:paraId="3199622A" w14:textId="77777777" w:rsidR="00234F40" w:rsidRPr="00B253B5" w:rsidRDefault="00234F40" w:rsidP="00C955BC">
            <w:pPr>
              <w:pStyle w:val="NTTTableWhiteHeader"/>
              <w:cnfStyle w:val="100000000000" w:firstRow="1" w:lastRow="0" w:firstColumn="0" w:lastColumn="0" w:oddVBand="0" w:evenVBand="0" w:oddHBand="0" w:evenHBand="0" w:firstRowFirstColumn="0" w:firstRowLastColumn="0" w:lastRowFirstColumn="0" w:lastRowLastColumn="0"/>
              <w:rPr>
                <w:b/>
              </w:rPr>
            </w:pPr>
            <w:r w:rsidRPr="00B253B5">
              <w:t>Priority</w:t>
            </w:r>
          </w:p>
        </w:tc>
        <w:tc>
          <w:tcPr>
            <w:tcW w:w="636" w:type="dxa"/>
            <w:tcBorders>
              <w:top w:val="nil"/>
              <w:left w:val="single" w:sz="4" w:space="0" w:color="FFFFFF"/>
              <w:bottom w:val="nil"/>
              <w:right w:val="single" w:sz="4" w:space="0" w:color="FFFFFF"/>
            </w:tcBorders>
            <w:shd w:val="clear" w:color="auto" w:fill="0072BC"/>
          </w:tcPr>
          <w:p w14:paraId="6457A326" w14:textId="77777777" w:rsidR="00234F40" w:rsidRPr="00B253B5" w:rsidRDefault="00234F40" w:rsidP="00C955BC">
            <w:pPr>
              <w:pStyle w:val="NTTTableWhiteHeader"/>
              <w:cnfStyle w:val="100000000000" w:firstRow="1" w:lastRow="0" w:firstColumn="0" w:lastColumn="0" w:oddVBand="0" w:evenVBand="0" w:oddHBand="0" w:evenHBand="0" w:firstRowFirstColumn="0" w:firstRowLastColumn="0" w:lastRowFirstColumn="0" w:lastRowLastColumn="0"/>
              <w:rPr>
                <w:b/>
              </w:rPr>
            </w:pPr>
            <w:r w:rsidRPr="00B253B5">
              <w:t>Action</w:t>
            </w:r>
          </w:p>
        </w:tc>
        <w:tc>
          <w:tcPr>
            <w:tcW w:w="1751" w:type="dxa"/>
            <w:tcBorders>
              <w:top w:val="nil"/>
              <w:left w:val="single" w:sz="4" w:space="0" w:color="FFFFFF"/>
              <w:bottom w:val="nil"/>
              <w:right w:val="single" w:sz="4" w:space="0" w:color="FFFFFF"/>
            </w:tcBorders>
            <w:shd w:val="clear" w:color="auto" w:fill="0072BC"/>
          </w:tcPr>
          <w:p w14:paraId="111AC3FF" w14:textId="77777777" w:rsidR="00234F40" w:rsidRPr="00B253B5" w:rsidRDefault="00234F40" w:rsidP="00C955BC">
            <w:pPr>
              <w:pStyle w:val="NTTTableWhiteHeader"/>
              <w:cnfStyle w:val="100000000000" w:firstRow="1" w:lastRow="0" w:firstColumn="0" w:lastColumn="0" w:oddVBand="0" w:evenVBand="0" w:oddHBand="0" w:evenHBand="0" w:firstRowFirstColumn="0" w:firstRowLastColumn="0" w:lastRowFirstColumn="0" w:lastRowLastColumn="0"/>
              <w:rPr>
                <w:b/>
              </w:rPr>
            </w:pPr>
            <w:r w:rsidRPr="00B253B5">
              <w:t>Rule Name</w:t>
            </w:r>
          </w:p>
        </w:tc>
        <w:tc>
          <w:tcPr>
            <w:tcW w:w="1182" w:type="dxa"/>
            <w:tcBorders>
              <w:top w:val="nil"/>
              <w:left w:val="single" w:sz="4" w:space="0" w:color="FFFFFF"/>
              <w:bottom w:val="nil"/>
              <w:right w:val="single" w:sz="4" w:space="0" w:color="FFFFFF"/>
            </w:tcBorders>
            <w:shd w:val="clear" w:color="auto" w:fill="0072BC"/>
          </w:tcPr>
          <w:p w14:paraId="4ADDC349" w14:textId="77777777" w:rsidR="00234F40" w:rsidRPr="00B253B5" w:rsidRDefault="00234F40" w:rsidP="00C955BC">
            <w:pPr>
              <w:pStyle w:val="NTTTableWhiteHeader"/>
              <w:cnfStyle w:val="100000000000" w:firstRow="1" w:lastRow="0" w:firstColumn="0" w:lastColumn="0" w:oddVBand="0" w:evenVBand="0" w:oddHBand="0" w:evenHBand="0" w:firstRowFirstColumn="0" w:firstRowLastColumn="0" w:lastRowFirstColumn="0" w:lastRowLastColumn="0"/>
              <w:rPr>
                <w:b/>
              </w:rPr>
            </w:pPr>
            <w:r w:rsidRPr="00B253B5">
              <w:t>Source Addresses</w:t>
            </w:r>
          </w:p>
        </w:tc>
        <w:tc>
          <w:tcPr>
            <w:tcW w:w="3744" w:type="dxa"/>
            <w:tcBorders>
              <w:top w:val="nil"/>
              <w:left w:val="single" w:sz="4" w:space="0" w:color="FFFFFF"/>
              <w:bottom w:val="nil"/>
              <w:right w:val="single" w:sz="4" w:space="0" w:color="FFFFFF"/>
            </w:tcBorders>
            <w:shd w:val="clear" w:color="auto" w:fill="0072BC"/>
          </w:tcPr>
          <w:p w14:paraId="3899A375" w14:textId="77777777" w:rsidR="00234F40" w:rsidRPr="00B253B5" w:rsidRDefault="00234F40" w:rsidP="00C955BC">
            <w:pPr>
              <w:pStyle w:val="NTTTableWhiteHeader"/>
              <w:cnfStyle w:val="100000000000" w:firstRow="1" w:lastRow="0" w:firstColumn="0" w:lastColumn="0" w:oddVBand="0" w:evenVBand="0" w:oddHBand="0" w:evenHBand="0" w:firstRowFirstColumn="0" w:firstRowLastColumn="0" w:lastRowFirstColumn="0" w:lastRowLastColumn="0"/>
              <w:rPr>
                <w:b/>
              </w:rPr>
            </w:pPr>
            <w:r w:rsidRPr="00B253B5">
              <w:t>Target FQDNs</w:t>
            </w:r>
          </w:p>
        </w:tc>
        <w:tc>
          <w:tcPr>
            <w:tcW w:w="2466" w:type="dxa"/>
            <w:tcBorders>
              <w:top w:val="nil"/>
              <w:left w:val="single" w:sz="4" w:space="0" w:color="FFFFFF"/>
              <w:bottom w:val="nil"/>
              <w:right w:val="single" w:sz="4" w:space="0" w:color="FFFFFF"/>
            </w:tcBorders>
            <w:shd w:val="clear" w:color="auto" w:fill="0072BC"/>
          </w:tcPr>
          <w:p w14:paraId="79209478" w14:textId="77777777" w:rsidR="00234F40" w:rsidRPr="00B253B5" w:rsidRDefault="00234F40" w:rsidP="00C955BC">
            <w:pPr>
              <w:pStyle w:val="NTTTableWhiteHeader"/>
              <w:cnfStyle w:val="100000000000" w:firstRow="1" w:lastRow="0" w:firstColumn="0" w:lastColumn="0" w:oddVBand="0" w:evenVBand="0" w:oddHBand="0" w:evenHBand="0" w:firstRowFirstColumn="0" w:firstRowLastColumn="0" w:lastRowFirstColumn="0" w:lastRowLastColumn="0"/>
              <w:rPr>
                <w:b/>
              </w:rPr>
            </w:pPr>
            <w:r w:rsidRPr="00B253B5">
              <w:t>FQDN Tags</w:t>
            </w:r>
          </w:p>
        </w:tc>
        <w:tc>
          <w:tcPr>
            <w:tcW w:w="943" w:type="dxa"/>
            <w:tcBorders>
              <w:top w:val="nil"/>
              <w:left w:val="single" w:sz="4" w:space="0" w:color="FFFFFF"/>
              <w:bottom w:val="nil"/>
            </w:tcBorders>
            <w:shd w:val="clear" w:color="auto" w:fill="0072BC"/>
          </w:tcPr>
          <w:p w14:paraId="71ECBF0B" w14:textId="77777777" w:rsidR="00234F40" w:rsidRPr="00B253B5" w:rsidRDefault="00234F40" w:rsidP="00C955BC">
            <w:pPr>
              <w:pStyle w:val="NTTTableWhiteHeader"/>
              <w:cnfStyle w:val="100000000000" w:firstRow="1" w:lastRow="0" w:firstColumn="0" w:lastColumn="0" w:oddVBand="0" w:evenVBand="0" w:oddHBand="0" w:evenHBand="0" w:firstRowFirstColumn="0" w:firstRowLastColumn="0" w:lastRowFirstColumn="0" w:lastRowLastColumn="0"/>
              <w:rPr>
                <w:b/>
              </w:rPr>
            </w:pPr>
            <w:r w:rsidRPr="00B253B5">
              <w:t>Protocols</w:t>
            </w:r>
          </w:p>
        </w:tc>
      </w:tr>
      <w:tr w:rsidR="00C955BC" w14:paraId="028A14A1" w14:textId="77777777" w:rsidTr="009976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8" w:type="dxa"/>
            <w:tcBorders>
              <w:top w:val="nil"/>
            </w:tcBorders>
            <w:shd w:val="clear" w:color="auto" w:fill="auto"/>
          </w:tcPr>
          <w:p w14:paraId="58C77D15" w14:textId="77777777" w:rsidR="00234F40" w:rsidRDefault="00234F40" w:rsidP="00C955BC">
            <w:pPr>
              <w:pStyle w:val="NTTTableBodyText"/>
            </w:pPr>
            <w:r>
              <w:t>App-Allow-Google</w:t>
            </w:r>
          </w:p>
        </w:tc>
        <w:tc>
          <w:tcPr>
            <w:tcW w:w="696" w:type="dxa"/>
            <w:tcBorders>
              <w:top w:val="nil"/>
            </w:tcBorders>
            <w:shd w:val="clear" w:color="auto" w:fill="auto"/>
          </w:tcPr>
          <w:p w14:paraId="78168251"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200</w:t>
            </w:r>
          </w:p>
        </w:tc>
        <w:tc>
          <w:tcPr>
            <w:tcW w:w="636" w:type="dxa"/>
            <w:tcBorders>
              <w:top w:val="nil"/>
            </w:tcBorders>
            <w:shd w:val="clear" w:color="auto" w:fill="auto"/>
          </w:tcPr>
          <w:p w14:paraId="129248A7"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1751" w:type="dxa"/>
            <w:tcBorders>
              <w:top w:val="nil"/>
            </w:tcBorders>
            <w:shd w:val="clear" w:color="auto" w:fill="auto"/>
          </w:tcPr>
          <w:p w14:paraId="10F9DF73"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Allow-Google</w:t>
            </w:r>
          </w:p>
        </w:tc>
        <w:tc>
          <w:tcPr>
            <w:tcW w:w="1182" w:type="dxa"/>
            <w:tcBorders>
              <w:top w:val="nil"/>
            </w:tcBorders>
            <w:shd w:val="clear" w:color="auto" w:fill="auto"/>
          </w:tcPr>
          <w:p w14:paraId="5CFDFBC4"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181.0.2.4</w:t>
            </w:r>
          </w:p>
        </w:tc>
        <w:tc>
          <w:tcPr>
            <w:tcW w:w="3744" w:type="dxa"/>
            <w:tcBorders>
              <w:top w:val="nil"/>
            </w:tcBorders>
            <w:shd w:val="clear" w:color="auto" w:fill="auto"/>
          </w:tcPr>
          <w:p w14:paraId="16B088DD"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www.google.com</w:t>
            </w:r>
          </w:p>
        </w:tc>
        <w:tc>
          <w:tcPr>
            <w:tcW w:w="2466" w:type="dxa"/>
            <w:tcBorders>
              <w:top w:val="nil"/>
            </w:tcBorders>
            <w:shd w:val="clear" w:color="auto" w:fill="auto"/>
          </w:tcPr>
          <w:p w14:paraId="0D7F4707"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p>
        </w:tc>
        <w:tc>
          <w:tcPr>
            <w:tcW w:w="943" w:type="dxa"/>
            <w:tcBorders>
              <w:top w:val="nil"/>
            </w:tcBorders>
            <w:shd w:val="clear" w:color="auto" w:fill="auto"/>
          </w:tcPr>
          <w:p w14:paraId="66D4889E"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Http:80, Https:443</w:t>
            </w:r>
          </w:p>
        </w:tc>
      </w:tr>
      <w:tr w:rsidR="00997694" w14:paraId="3EF2D70A" w14:textId="77777777" w:rsidTr="00997694">
        <w:trPr>
          <w:cantSplit/>
        </w:trPr>
        <w:tc>
          <w:tcPr>
            <w:cnfStyle w:val="001000000000" w:firstRow="0" w:lastRow="0" w:firstColumn="1" w:lastColumn="0" w:oddVBand="0" w:evenVBand="0" w:oddHBand="0" w:evenHBand="0" w:firstRowFirstColumn="0" w:firstRowLastColumn="0" w:lastRowFirstColumn="0" w:lastRowLastColumn="0"/>
            <w:tcW w:w="1848" w:type="dxa"/>
          </w:tcPr>
          <w:p w14:paraId="0646284D" w14:textId="77777777" w:rsidR="00234F40" w:rsidRDefault="00234F40" w:rsidP="00C955BC">
            <w:pPr>
              <w:pStyle w:val="NTTTableBodyText"/>
            </w:pPr>
            <w:r>
              <w:t>net-azfw-rul-application-allow-http-Common</w:t>
            </w:r>
          </w:p>
        </w:tc>
        <w:tc>
          <w:tcPr>
            <w:tcW w:w="696" w:type="dxa"/>
          </w:tcPr>
          <w:p w14:paraId="4C84D436"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203</w:t>
            </w:r>
          </w:p>
        </w:tc>
        <w:tc>
          <w:tcPr>
            <w:tcW w:w="636" w:type="dxa"/>
          </w:tcPr>
          <w:p w14:paraId="1ECDFBF8"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1751" w:type="dxa"/>
          </w:tcPr>
          <w:p w14:paraId="5F4813E9"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Allow-RPA-Common</w:t>
            </w:r>
          </w:p>
        </w:tc>
        <w:tc>
          <w:tcPr>
            <w:tcW w:w="1182" w:type="dxa"/>
          </w:tcPr>
          <w:p w14:paraId="6B30C209"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183.0.11.68</w:t>
            </w:r>
          </w:p>
        </w:tc>
        <w:tc>
          <w:tcPr>
            <w:tcW w:w="3744" w:type="dxa"/>
          </w:tcPr>
          <w:p w14:paraId="4890BECB"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*.aadrm.com, *.acompli.net, *.appex.bing.com, *.appex-rf.msn.com, *.aria.microsoft.com, *.assets-yammer.com, *.azure-apim.net, *.azureedge.net, *.azurerms.com, *.blob.core.windows.net, *.cdn.office.net, *.cloudapp.net, *.compliance.microsoft.com, *.config.office.net, *.cortana.ai, *.entrust.net, *.events.data.microsoft.com, *.flow.microsoft.com, *.geotrust.com, *.helpshift.com, *.hip.live.com, *.hockeyapp.net, *.informationprotection.azure.com, *.itunes.apple.com, *.keydelivery.mediaservices.windows.net, *.localytics.com, *.manage.microsoft.com, *.media.azure.net, *.microsoft.com, *.microsoftonline.com, *.microsoftonline-p.com, *.microsoftstream.com, *.microsoftusercontent.com, *.msauth.net, *.msauthimages.net, *.msecnd.net, *.msftauth.net, *.msftauthimages.net, *.msftidentity.com, *.msidentity.com, *.msocdn.com, *.o365weve.com, *.office.com, *.office.net, *.office365.com, *.officeapps.live.com, *.officeconfig.msocdn.com, *.omniroot.com, *.onenote.com, *.online.office.com, *.onmicrosoft.com, *.outlookmobile.com, *.phonefactor.net, *.portal.cloudappsecurity.com, *.powerapps.com, *.protection.office.com, *.public-trust.com, *.security.microsoft.com, *.sharepointonline.com, *.streaming.mediaservices.windows.net, *.symcb.com, *.symcd.com, *.verisign.com, *.verisign.net, *.virtualearth.net, *.yammer.com, *.yammerusercontent.com, *cdn.onenote.net, account.activedirectory.windowsazure.com, account.live.com, account.office.net, accounts.accesscontrol.windows.net, accounts.google.com, acompli.helpshift.com, activation.sls.microsoft.com, activity.windows.com, ad.atdmt.com, admin.microsoft.com, adminwebservice.microsoftonline.com, ajax.aspnetcdn.com, ajax.microsoft.com, amp.azure.net, amsglob0cdnstream13.azureedge.net, amsglob0cdnstream14.azureedge.net, analytics.localytics.com, api.dropboxapi.com, api.localytics.com, api.login.yahoo.com, api.meetup.com, api.office.com, api.passwordreset.microsoftonline.com, apis.live.net, app.adjust.com, app.box.com, apps.identrust.com, appsforoffice.microsoft.com, assets.onestore.ms, auth.gfx.ms, autologon.microsoftazuread-sso.com, becws.microsoftonline.com, bit.ly, by.uservoice.com, c.bing.com, c.bing.net, c.live.com, c1.microsoft.com, cacerts.digicert.com, cdn.forms.office.net, cdn.odc.officeapps.live.com, cdn.optimizely.com, cdn.uci.officeapps.live.com, cdnprod.myanalytics.microsoft.com, cert.int-x3.letsencrypt.org, cl2.apple.com, clientconfig.microsoftonline-p.net, companymanager.microsoftonline.com, compliance.microsoft.com, connect.facebook.net, contentstorage.osi.office.net, crl.globalsign.com, crl.globalsign.net, crl.identrust.com, crl.microsoft.com, crl3.digicert.com, crl4.digicert.com, d.docs.live.net, data.flurry.com, dc.applicationinsights.microsoft.com, dc.services.visualstudio.com, device.login.microsoftonline.com, dgps.support.microsoft.com, directory.services.live.com, docs.live.net, docs.microsoft.com, ecn.dev.virtualearth.net, enterpriseregistration.windows.net, en-us.appex-rf.msn.com, eus-www.sway-cdn.com, eus-www.sway-extensions.com, excelbingmap.firstpartyapps.oaspapps.com, firstpartyapps.oaspapps.com, foodanddrink.services.appex.bing.com, forms.microsoft.com, go.microsoft.com, graph.facebook.com, graph.microsoft.com, graph.windows.net, informationprotection.hosting.portal.azure.net, insertmedia.bing.office.net, isrg.trustid.ocsp.identrust.com, login.live.com, login.microsoft.com, login.microsoftonline.com, login.microsoftonline-p.com, login.windows.net, login.windows-ppe.net, logincert.microsoftonline.com, loginex.microsoftonline.com, login-us.microsoftonline.com, m.facebook.com, mail.google.com, management.azure.com, mem.gfx.ms, mscrl.microsoft.com, msdn.microsoft.com, myanalytics.microsoft.com, myanalytics-gcc.microsoft.com, nexus.microsoftonline-p.com, nps.onyx.azure.net, o15.officeredir.microsoft.com, ocos-office365-s2s.msedge.net, ocsp.digicert.com, ocsp.globalsign.com, ocsp.int-x3.letsencrypt.org, ocsp.msocsp.com, ocsp2.globalsign.com, ocspx.digicert.com, office.live.com, office.microsoft.com, office15client.microsoft.com, office365servicehealthcommunications.cloudapp.net, officeapps.live.com, officecdn.microsoft.com, officecdn.microsoft.com.edgesuite.net, officeclient.microsoft.com, officepreviewredir.microsoft.com, officeredir.microsoft.com, officespeech.platform.bing.com, omextemplates.content.office.net, outlook.uservoice.com, p100-sandbox.itunes.apple.com, partnerservices.getmicrosoftkey.com, passwordreset.microsoftonline.com, peoplegraph.firstpartyapps.oaspapps.com, platform.linkedin.com, play.google.com, policykeyservice.dc.ad.msft.net, prod.firstpartyapps.oaspapps.com.akadns.net, prod.msocdn.com, protection.office.com, provisioningapi.microsoftonline.com, r.office.microsoft.com, rink.hockeyapp.net, roaming.officeapps.live.com, s.ytimg.com, s0.assets-yammer.com, sas.office.microsoft.com, sdk.hockeyapp.net, secure.aadcdn.microsoftonline-p.com, secure.globalsign.com, secure.meetup.com, security.microsoft.com, shellprod.msocdn.com, signup.live.com, signup.microsoft.com, social.yahooapis.com, staffhub.ms, staffhub.uservoice.com, staffhubweb.azureedge.net, suite.office.net, support.content.office.net, support.microsoft.com, support.office.com, sway.com, technet.microsoft.com, telemetryservice.firstpartyapps.oaspapps.com, testconnectivity.microsoft.com, tse1.mm.bing.net, videocontent.osi.office.net, videoplayercdn.osi.office.net, view.atdmt.com, vortex.data.microsoft.com, watson.microsoft.com, watson.telemetry.microsoft.com, weather.tile.appex.bing.com, web.localytics.com, webanalytics.localytics.com, wikipedia.firstpartyapps.oaspapps.com, workplaceanalytics.cdn.office.net, wus-firstpartyapps.oaspapps.com, wus-www.sway-cdn.com, wus-www.sway-extensions.com, www.acompli.com, www.bing.com, www.digicert.com, www.dropbox.com, www.evernote.com, www.google-analytics.com, www.googleapis.com, www.microsoft.com, www.onedrive.com, www.outlook.com, www.sway.com, www.youtube.com</w:t>
            </w:r>
          </w:p>
        </w:tc>
        <w:tc>
          <w:tcPr>
            <w:tcW w:w="2466" w:type="dxa"/>
          </w:tcPr>
          <w:p w14:paraId="73F43E65"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p>
        </w:tc>
        <w:tc>
          <w:tcPr>
            <w:tcW w:w="943" w:type="dxa"/>
          </w:tcPr>
          <w:p w14:paraId="7C0AA1EC"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Http:80, Https:443</w:t>
            </w:r>
          </w:p>
        </w:tc>
      </w:tr>
      <w:tr w:rsidR="00C955BC" w14:paraId="78B918F0" w14:textId="77777777" w:rsidTr="009976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8" w:type="dxa"/>
            <w:shd w:val="clear" w:color="auto" w:fill="auto"/>
          </w:tcPr>
          <w:p w14:paraId="053081AA" w14:textId="77777777" w:rsidR="00234F40" w:rsidRDefault="00234F40" w:rsidP="00C955BC">
            <w:pPr>
              <w:pStyle w:val="NTTTableBodyText"/>
            </w:pPr>
            <w:r>
              <w:t>App-Allow-RPA</w:t>
            </w:r>
          </w:p>
        </w:tc>
        <w:tc>
          <w:tcPr>
            <w:tcW w:w="696" w:type="dxa"/>
            <w:shd w:val="clear" w:color="auto" w:fill="auto"/>
          </w:tcPr>
          <w:p w14:paraId="30EB00DE"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204</w:t>
            </w:r>
          </w:p>
        </w:tc>
        <w:tc>
          <w:tcPr>
            <w:tcW w:w="636" w:type="dxa"/>
            <w:shd w:val="clear" w:color="auto" w:fill="auto"/>
          </w:tcPr>
          <w:p w14:paraId="428D21A2"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1751" w:type="dxa"/>
            <w:shd w:val="clear" w:color="auto" w:fill="auto"/>
          </w:tcPr>
          <w:p w14:paraId="3B502DA7"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Allow-RPA-MSFTNCSI</w:t>
            </w:r>
          </w:p>
        </w:tc>
        <w:tc>
          <w:tcPr>
            <w:tcW w:w="1182" w:type="dxa"/>
            <w:shd w:val="clear" w:color="auto" w:fill="auto"/>
          </w:tcPr>
          <w:p w14:paraId="0DF4256E"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183.0.11.68</w:t>
            </w:r>
          </w:p>
        </w:tc>
        <w:tc>
          <w:tcPr>
            <w:tcW w:w="3744" w:type="dxa"/>
            <w:shd w:val="clear" w:color="auto" w:fill="auto"/>
          </w:tcPr>
          <w:p w14:paraId="6A4CA48E"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*.msftncsi.com, *.analysis.windows.net, *.login.windows.net, *.servicebus.windows.net, *.frontend.clouddatahub.net, *.core.windows.net, login.microsoftonline.com</w:t>
            </w:r>
          </w:p>
        </w:tc>
        <w:tc>
          <w:tcPr>
            <w:tcW w:w="2466" w:type="dxa"/>
            <w:shd w:val="clear" w:color="auto" w:fill="auto"/>
          </w:tcPr>
          <w:p w14:paraId="1951D340"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p>
        </w:tc>
        <w:tc>
          <w:tcPr>
            <w:tcW w:w="943" w:type="dxa"/>
            <w:shd w:val="clear" w:color="auto" w:fill="auto"/>
          </w:tcPr>
          <w:p w14:paraId="7321F4CC"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Http:80, Https:443</w:t>
            </w:r>
          </w:p>
        </w:tc>
      </w:tr>
      <w:tr w:rsidR="00997694" w14:paraId="61C04C58" w14:textId="77777777" w:rsidTr="00997694">
        <w:trPr>
          <w:cantSplit/>
        </w:trPr>
        <w:tc>
          <w:tcPr>
            <w:cnfStyle w:val="001000000000" w:firstRow="0" w:lastRow="0" w:firstColumn="1" w:lastColumn="0" w:oddVBand="0" w:evenVBand="0" w:oddHBand="0" w:evenHBand="0" w:firstRowFirstColumn="0" w:firstRowLastColumn="0" w:lastRowFirstColumn="0" w:lastRowLastColumn="0"/>
            <w:tcW w:w="1848" w:type="dxa"/>
          </w:tcPr>
          <w:p w14:paraId="6FFE9F81" w14:textId="77777777" w:rsidR="00234F40" w:rsidRDefault="00234F40" w:rsidP="00C955BC">
            <w:pPr>
              <w:pStyle w:val="NTTTableBodyText"/>
            </w:pPr>
            <w:r>
              <w:t>App-Allow-Qualys</w:t>
            </w:r>
          </w:p>
        </w:tc>
        <w:tc>
          <w:tcPr>
            <w:tcW w:w="696" w:type="dxa"/>
          </w:tcPr>
          <w:p w14:paraId="1639FC7F"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206</w:t>
            </w:r>
          </w:p>
        </w:tc>
        <w:tc>
          <w:tcPr>
            <w:tcW w:w="636" w:type="dxa"/>
          </w:tcPr>
          <w:p w14:paraId="49984584"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1751" w:type="dxa"/>
          </w:tcPr>
          <w:p w14:paraId="71AFA753"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Qualys</w:t>
            </w:r>
          </w:p>
        </w:tc>
        <w:tc>
          <w:tcPr>
            <w:tcW w:w="1182" w:type="dxa"/>
          </w:tcPr>
          <w:p w14:paraId="7AB31B34"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3744" w:type="dxa"/>
          </w:tcPr>
          <w:p w14:paraId="44278410"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qagpublic.qg3.apps.qualys.com, qagpublic.qg2.apps.qualys.eu</w:t>
            </w:r>
          </w:p>
        </w:tc>
        <w:tc>
          <w:tcPr>
            <w:tcW w:w="2466" w:type="dxa"/>
          </w:tcPr>
          <w:p w14:paraId="3B02427D"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p>
        </w:tc>
        <w:tc>
          <w:tcPr>
            <w:tcW w:w="943" w:type="dxa"/>
          </w:tcPr>
          <w:p w14:paraId="60BD85BB"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Https:443</w:t>
            </w:r>
          </w:p>
        </w:tc>
      </w:tr>
      <w:tr w:rsidR="00C955BC" w14:paraId="432CEE11" w14:textId="77777777" w:rsidTr="009976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8" w:type="dxa"/>
            <w:shd w:val="clear" w:color="auto" w:fill="auto"/>
          </w:tcPr>
          <w:p w14:paraId="293DBE03" w14:textId="77777777" w:rsidR="00234F40" w:rsidRDefault="00234F40" w:rsidP="00C955BC">
            <w:pPr>
              <w:pStyle w:val="NTTTableBodyText"/>
            </w:pPr>
            <w:r>
              <w:t>App-Allow-Cybereason</w:t>
            </w:r>
          </w:p>
        </w:tc>
        <w:tc>
          <w:tcPr>
            <w:tcW w:w="696" w:type="dxa"/>
            <w:shd w:val="clear" w:color="auto" w:fill="auto"/>
          </w:tcPr>
          <w:p w14:paraId="40AF3E19"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205</w:t>
            </w:r>
          </w:p>
        </w:tc>
        <w:tc>
          <w:tcPr>
            <w:tcW w:w="636" w:type="dxa"/>
            <w:shd w:val="clear" w:color="auto" w:fill="auto"/>
          </w:tcPr>
          <w:p w14:paraId="1DEE2A16"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1751" w:type="dxa"/>
            <w:shd w:val="clear" w:color="auto" w:fill="auto"/>
          </w:tcPr>
          <w:p w14:paraId="54D16223"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Cybereason</w:t>
            </w:r>
          </w:p>
        </w:tc>
        <w:tc>
          <w:tcPr>
            <w:tcW w:w="1182" w:type="dxa"/>
            <w:shd w:val="clear" w:color="auto" w:fill="auto"/>
          </w:tcPr>
          <w:p w14:paraId="7FAEB1E0"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w:t>
            </w:r>
          </w:p>
        </w:tc>
        <w:tc>
          <w:tcPr>
            <w:tcW w:w="3744" w:type="dxa"/>
            <w:shd w:val="clear" w:color="auto" w:fill="auto"/>
          </w:tcPr>
          <w:p w14:paraId="6BEAE46B"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*.cybereason.net, manedrover.owl-recoveries.com, manedrover-r.cybereason.net, manedrover-1-t.cybereason.net, manedrover-2-t.cybereason.net, manedrover-3-t.cybereason.net</w:t>
            </w:r>
          </w:p>
        </w:tc>
        <w:tc>
          <w:tcPr>
            <w:tcW w:w="2466" w:type="dxa"/>
            <w:shd w:val="clear" w:color="auto" w:fill="auto"/>
          </w:tcPr>
          <w:p w14:paraId="2D49DB6D"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p>
        </w:tc>
        <w:tc>
          <w:tcPr>
            <w:tcW w:w="943" w:type="dxa"/>
            <w:shd w:val="clear" w:color="auto" w:fill="auto"/>
          </w:tcPr>
          <w:p w14:paraId="0573B680"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Https:443, Https:8443</w:t>
            </w:r>
          </w:p>
        </w:tc>
      </w:tr>
      <w:tr w:rsidR="00997694" w14:paraId="3AAAAFE8" w14:textId="77777777" w:rsidTr="00997694">
        <w:trPr>
          <w:cantSplit/>
        </w:trPr>
        <w:tc>
          <w:tcPr>
            <w:cnfStyle w:val="001000000000" w:firstRow="0" w:lastRow="0" w:firstColumn="1" w:lastColumn="0" w:oddVBand="0" w:evenVBand="0" w:oddHBand="0" w:evenHBand="0" w:firstRowFirstColumn="0" w:firstRowLastColumn="0" w:lastRowFirstColumn="0" w:lastRowLastColumn="0"/>
            <w:tcW w:w="1848" w:type="dxa"/>
          </w:tcPr>
          <w:p w14:paraId="2DB5EA67" w14:textId="77777777" w:rsidR="00234F40" w:rsidRDefault="00234F40" w:rsidP="00C955BC">
            <w:pPr>
              <w:pStyle w:val="NTTTableBodyText"/>
            </w:pPr>
            <w:r>
              <w:t>App-Allow-EdgeUpdates</w:t>
            </w:r>
          </w:p>
        </w:tc>
        <w:tc>
          <w:tcPr>
            <w:tcW w:w="696" w:type="dxa"/>
          </w:tcPr>
          <w:p w14:paraId="36EE3E4C"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207</w:t>
            </w:r>
          </w:p>
        </w:tc>
        <w:tc>
          <w:tcPr>
            <w:tcW w:w="636" w:type="dxa"/>
          </w:tcPr>
          <w:p w14:paraId="6CD8AB05"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1751" w:type="dxa"/>
          </w:tcPr>
          <w:p w14:paraId="4F25CE9C"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Allow-EdgeUpdates</w:t>
            </w:r>
          </w:p>
        </w:tc>
        <w:tc>
          <w:tcPr>
            <w:tcW w:w="1182" w:type="dxa"/>
          </w:tcPr>
          <w:p w14:paraId="787410CF"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w:t>
            </w:r>
          </w:p>
        </w:tc>
        <w:tc>
          <w:tcPr>
            <w:tcW w:w="3744" w:type="dxa"/>
          </w:tcPr>
          <w:p w14:paraId="17B5C2BF"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msedge.api.cdp.microsoft.com, edge.microsoft.com, *.dl.delivery.mp.microsoft.com, config.edge.skype.com, *.do.dsp.mp.microsoft.com, edge-enterprise.activity.windows.com, edge.activity.windows.com, api.aadrm.com</w:t>
            </w:r>
          </w:p>
        </w:tc>
        <w:tc>
          <w:tcPr>
            <w:tcW w:w="2466" w:type="dxa"/>
          </w:tcPr>
          <w:p w14:paraId="32FCE271"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p>
        </w:tc>
        <w:tc>
          <w:tcPr>
            <w:tcW w:w="943" w:type="dxa"/>
          </w:tcPr>
          <w:p w14:paraId="2A87E6B6"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Https:443, Http:80</w:t>
            </w:r>
          </w:p>
        </w:tc>
      </w:tr>
      <w:tr w:rsidR="00C955BC" w14:paraId="4D5881AA" w14:textId="77777777" w:rsidTr="009976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8" w:type="dxa"/>
            <w:shd w:val="clear" w:color="auto" w:fill="auto"/>
          </w:tcPr>
          <w:p w14:paraId="412B1E50" w14:textId="77777777" w:rsidR="00234F40" w:rsidRDefault="00234F40" w:rsidP="00C955BC">
            <w:pPr>
              <w:pStyle w:val="NTTTableBodyText"/>
            </w:pPr>
            <w:r>
              <w:t>App-Allow-AzureServices</w:t>
            </w:r>
          </w:p>
        </w:tc>
        <w:tc>
          <w:tcPr>
            <w:tcW w:w="696" w:type="dxa"/>
            <w:shd w:val="clear" w:color="auto" w:fill="auto"/>
          </w:tcPr>
          <w:p w14:paraId="2E36C465"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201</w:t>
            </w:r>
          </w:p>
        </w:tc>
        <w:tc>
          <w:tcPr>
            <w:tcW w:w="636" w:type="dxa"/>
            <w:shd w:val="clear" w:color="auto" w:fill="auto"/>
          </w:tcPr>
          <w:p w14:paraId="06192EA9"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1751" w:type="dxa"/>
            <w:shd w:val="clear" w:color="auto" w:fill="auto"/>
          </w:tcPr>
          <w:p w14:paraId="0F1FC651"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OMS</w:t>
            </w:r>
          </w:p>
        </w:tc>
        <w:tc>
          <w:tcPr>
            <w:tcW w:w="1182" w:type="dxa"/>
            <w:shd w:val="clear" w:color="auto" w:fill="auto"/>
          </w:tcPr>
          <w:p w14:paraId="5107B863"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181.0.0.0/16, 182.0.0.0/16, 183.0.0.0/16, 184.0.0.0/16</w:t>
            </w:r>
          </w:p>
        </w:tc>
        <w:tc>
          <w:tcPr>
            <w:tcW w:w="3744" w:type="dxa"/>
            <w:shd w:val="clear" w:color="auto" w:fill="auto"/>
          </w:tcPr>
          <w:p w14:paraId="30399930"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*.ods.opinsights.azure.com, *.oms.opinsights.azure.com, *.azure-automation.net, *.blob.core.windows.net</w:t>
            </w:r>
          </w:p>
        </w:tc>
        <w:tc>
          <w:tcPr>
            <w:tcW w:w="2466" w:type="dxa"/>
            <w:shd w:val="clear" w:color="auto" w:fill="auto"/>
          </w:tcPr>
          <w:p w14:paraId="2CB69D81"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p>
        </w:tc>
        <w:tc>
          <w:tcPr>
            <w:tcW w:w="943" w:type="dxa"/>
            <w:shd w:val="clear" w:color="auto" w:fill="auto"/>
          </w:tcPr>
          <w:p w14:paraId="74C53A3F"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Https:443</w:t>
            </w:r>
          </w:p>
        </w:tc>
      </w:tr>
      <w:tr w:rsidR="00997694" w14:paraId="317F14C8" w14:textId="77777777" w:rsidTr="00997694">
        <w:trPr>
          <w:cantSplit/>
        </w:trPr>
        <w:tc>
          <w:tcPr>
            <w:cnfStyle w:val="001000000000" w:firstRow="0" w:lastRow="0" w:firstColumn="1" w:lastColumn="0" w:oddVBand="0" w:evenVBand="0" w:oddHBand="0" w:evenHBand="0" w:firstRowFirstColumn="0" w:firstRowLastColumn="0" w:lastRowFirstColumn="0" w:lastRowLastColumn="0"/>
            <w:tcW w:w="1848" w:type="dxa"/>
          </w:tcPr>
          <w:p w14:paraId="57733D7C" w14:textId="77777777" w:rsidR="00234F40" w:rsidRDefault="00234F40" w:rsidP="00C955BC">
            <w:pPr>
              <w:pStyle w:val="NTTTableBodyText"/>
            </w:pPr>
            <w:r>
              <w:t>App-Allow-AzureServices</w:t>
            </w:r>
          </w:p>
        </w:tc>
        <w:tc>
          <w:tcPr>
            <w:tcW w:w="696" w:type="dxa"/>
          </w:tcPr>
          <w:p w14:paraId="7B0A9902"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201</w:t>
            </w:r>
          </w:p>
        </w:tc>
        <w:tc>
          <w:tcPr>
            <w:tcW w:w="636" w:type="dxa"/>
          </w:tcPr>
          <w:p w14:paraId="609CCF32"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1751" w:type="dxa"/>
          </w:tcPr>
          <w:p w14:paraId="7AC59989"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Allow-AzureServices</w:t>
            </w:r>
          </w:p>
        </w:tc>
        <w:tc>
          <w:tcPr>
            <w:tcW w:w="1182" w:type="dxa"/>
          </w:tcPr>
          <w:p w14:paraId="09A01DF3"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181.0.2.0/24, 181.0.3.0/27, 181.0.10.0/26, 183.0.0.0/16, 184.0.0.0/16</w:t>
            </w:r>
          </w:p>
        </w:tc>
        <w:tc>
          <w:tcPr>
            <w:tcW w:w="3744" w:type="dxa"/>
          </w:tcPr>
          <w:p w14:paraId="5EA9AC72"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p>
        </w:tc>
        <w:tc>
          <w:tcPr>
            <w:tcW w:w="2466" w:type="dxa"/>
          </w:tcPr>
          <w:p w14:paraId="2E4981F5"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MicrosoftActiveProtectionService, WindowsDiagnostics, WindowsUpdate, AppServiceEnvironment, HDInsight, AzureBackup</w:t>
            </w:r>
          </w:p>
        </w:tc>
        <w:tc>
          <w:tcPr>
            <w:tcW w:w="943" w:type="dxa"/>
          </w:tcPr>
          <w:p w14:paraId="550B6719"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Http:80, Https:443</w:t>
            </w:r>
          </w:p>
        </w:tc>
      </w:tr>
      <w:tr w:rsidR="00C955BC" w14:paraId="2E59D918" w14:textId="77777777" w:rsidTr="009976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8" w:type="dxa"/>
            <w:shd w:val="clear" w:color="auto" w:fill="auto"/>
          </w:tcPr>
          <w:p w14:paraId="734D094E" w14:textId="77777777" w:rsidR="00234F40" w:rsidRDefault="00234F40" w:rsidP="00C955BC">
            <w:pPr>
              <w:pStyle w:val="NTTTableBodyText"/>
            </w:pPr>
            <w:r>
              <w:t>App-Allow-Shoprite</w:t>
            </w:r>
          </w:p>
        </w:tc>
        <w:tc>
          <w:tcPr>
            <w:tcW w:w="696" w:type="dxa"/>
            <w:shd w:val="clear" w:color="auto" w:fill="auto"/>
          </w:tcPr>
          <w:p w14:paraId="6D6AEE91"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202</w:t>
            </w:r>
          </w:p>
        </w:tc>
        <w:tc>
          <w:tcPr>
            <w:tcW w:w="636" w:type="dxa"/>
            <w:shd w:val="clear" w:color="auto" w:fill="auto"/>
          </w:tcPr>
          <w:p w14:paraId="3A4F2CFC"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Allow</w:t>
            </w:r>
          </w:p>
        </w:tc>
        <w:tc>
          <w:tcPr>
            <w:tcW w:w="1751" w:type="dxa"/>
            <w:shd w:val="clear" w:color="auto" w:fill="auto"/>
          </w:tcPr>
          <w:p w14:paraId="0A7D8037"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Shoprite</w:t>
            </w:r>
          </w:p>
        </w:tc>
        <w:tc>
          <w:tcPr>
            <w:tcW w:w="1182" w:type="dxa"/>
            <w:shd w:val="clear" w:color="auto" w:fill="auto"/>
          </w:tcPr>
          <w:p w14:paraId="0BAC6818"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181.0.11.4, 182.0.11.4, 184.0.11.4, 183.0.11.4</w:t>
            </w:r>
          </w:p>
        </w:tc>
        <w:tc>
          <w:tcPr>
            <w:tcW w:w="3744" w:type="dxa"/>
            <w:shd w:val="clear" w:color="auto" w:fill="auto"/>
          </w:tcPr>
          <w:p w14:paraId="70221757"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*.shopriteholdings.co.za</w:t>
            </w:r>
          </w:p>
        </w:tc>
        <w:tc>
          <w:tcPr>
            <w:tcW w:w="2466" w:type="dxa"/>
            <w:shd w:val="clear" w:color="auto" w:fill="auto"/>
          </w:tcPr>
          <w:p w14:paraId="66E64E67"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p>
        </w:tc>
        <w:tc>
          <w:tcPr>
            <w:tcW w:w="943" w:type="dxa"/>
            <w:shd w:val="clear" w:color="auto" w:fill="auto"/>
          </w:tcPr>
          <w:p w14:paraId="2C5AB18B"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Http:80, Https:443</w:t>
            </w:r>
          </w:p>
        </w:tc>
      </w:tr>
      <w:tr w:rsidR="00997694" w14:paraId="29D47045" w14:textId="77777777" w:rsidTr="00997694">
        <w:trPr>
          <w:cantSplit/>
        </w:trPr>
        <w:tc>
          <w:tcPr>
            <w:cnfStyle w:val="001000000000" w:firstRow="0" w:lastRow="0" w:firstColumn="1" w:lastColumn="0" w:oddVBand="0" w:evenVBand="0" w:oddHBand="0" w:evenHBand="0" w:firstRowFirstColumn="0" w:firstRowLastColumn="0" w:lastRowFirstColumn="0" w:lastRowLastColumn="0"/>
            <w:tcW w:w="1848" w:type="dxa"/>
          </w:tcPr>
          <w:p w14:paraId="47EA3F04" w14:textId="77777777" w:rsidR="00234F40" w:rsidRDefault="00234F40" w:rsidP="00C955BC">
            <w:pPr>
              <w:pStyle w:val="NTTTableBodyText"/>
            </w:pPr>
            <w:r>
              <w:t>App-Allow-CSPAA</w:t>
            </w:r>
          </w:p>
        </w:tc>
        <w:tc>
          <w:tcPr>
            <w:tcW w:w="696" w:type="dxa"/>
          </w:tcPr>
          <w:p w14:paraId="0080595E"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208</w:t>
            </w:r>
          </w:p>
        </w:tc>
        <w:tc>
          <w:tcPr>
            <w:tcW w:w="636" w:type="dxa"/>
          </w:tcPr>
          <w:p w14:paraId="56F1279D"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Allow</w:t>
            </w:r>
          </w:p>
        </w:tc>
        <w:tc>
          <w:tcPr>
            <w:tcW w:w="1751" w:type="dxa"/>
          </w:tcPr>
          <w:p w14:paraId="7C89A247"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CSP AA BOT</w:t>
            </w:r>
          </w:p>
        </w:tc>
        <w:tc>
          <w:tcPr>
            <w:tcW w:w="1182" w:type="dxa"/>
          </w:tcPr>
          <w:p w14:paraId="472366D8"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183.0.12.84, 183.0.12.85, 184.0.11.244</w:t>
            </w:r>
          </w:p>
        </w:tc>
        <w:tc>
          <w:tcPr>
            <w:tcW w:w="3744" w:type="dxa"/>
          </w:tcPr>
          <w:p w14:paraId="342D396C"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www.automationanywhere.com, aai-artifacts.my.automationanywhere.digital, apeople.automationanywhere.com, docs.automationanywhere.com, botstore.automationanywhere.com, cdn.pendo.io, app.pendo.io, data.pendo.io, pendo-static-5673999629942784.storage.googleapis.com, *.google.com, microsoftedge.microsoft.com, addons.mozilla.org, *.my.automationanywhere.digital</w:t>
            </w:r>
          </w:p>
        </w:tc>
        <w:tc>
          <w:tcPr>
            <w:tcW w:w="2466" w:type="dxa"/>
          </w:tcPr>
          <w:p w14:paraId="4600AC9D"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p>
        </w:tc>
        <w:tc>
          <w:tcPr>
            <w:tcW w:w="943" w:type="dxa"/>
          </w:tcPr>
          <w:p w14:paraId="22EAEEB6" w14:textId="77777777" w:rsidR="00234F40" w:rsidRDefault="00234F40" w:rsidP="00C955BC">
            <w:pPr>
              <w:pStyle w:val="NTTTableBodyText"/>
              <w:cnfStyle w:val="000000000000" w:firstRow="0" w:lastRow="0" w:firstColumn="0" w:lastColumn="0" w:oddVBand="0" w:evenVBand="0" w:oddHBand="0" w:evenHBand="0" w:firstRowFirstColumn="0" w:firstRowLastColumn="0" w:lastRowFirstColumn="0" w:lastRowLastColumn="0"/>
            </w:pPr>
            <w:r>
              <w:t>Http:80, Https:443</w:t>
            </w:r>
          </w:p>
        </w:tc>
      </w:tr>
      <w:tr w:rsidR="00C955BC" w14:paraId="58A99260" w14:textId="77777777" w:rsidTr="009976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8" w:type="dxa"/>
            <w:tcBorders>
              <w:bottom w:val="single" w:sz="4" w:space="0" w:color="000000"/>
            </w:tcBorders>
            <w:shd w:val="clear" w:color="auto" w:fill="auto"/>
          </w:tcPr>
          <w:p w14:paraId="55E3CABA" w14:textId="77777777" w:rsidR="00234F40" w:rsidRDefault="00234F40" w:rsidP="00C955BC">
            <w:pPr>
              <w:pStyle w:val="NTTTableBodyText"/>
            </w:pPr>
            <w:r>
              <w:t>Deny_immureprech.biz</w:t>
            </w:r>
          </w:p>
        </w:tc>
        <w:tc>
          <w:tcPr>
            <w:tcW w:w="696" w:type="dxa"/>
            <w:tcBorders>
              <w:bottom w:val="single" w:sz="4" w:space="0" w:color="000000"/>
            </w:tcBorders>
            <w:shd w:val="clear" w:color="auto" w:fill="auto"/>
          </w:tcPr>
          <w:p w14:paraId="1EE51C3C"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209</w:t>
            </w:r>
          </w:p>
        </w:tc>
        <w:tc>
          <w:tcPr>
            <w:tcW w:w="636" w:type="dxa"/>
            <w:tcBorders>
              <w:bottom w:val="single" w:sz="4" w:space="0" w:color="000000"/>
            </w:tcBorders>
            <w:shd w:val="clear" w:color="auto" w:fill="auto"/>
          </w:tcPr>
          <w:p w14:paraId="5678FB65"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Deny</w:t>
            </w:r>
          </w:p>
        </w:tc>
        <w:tc>
          <w:tcPr>
            <w:tcW w:w="1751" w:type="dxa"/>
            <w:tcBorders>
              <w:bottom w:val="single" w:sz="4" w:space="0" w:color="000000"/>
            </w:tcBorders>
            <w:shd w:val="clear" w:color="auto" w:fill="auto"/>
          </w:tcPr>
          <w:p w14:paraId="7A51241C"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Deny_immureprech.biz</w:t>
            </w:r>
          </w:p>
        </w:tc>
        <w:tc>
          <w:tcPr>
            <w:tcW w:w="1182" w:type="dxa"/>
            <w:tcBorders>
              <w:bottom w:val="single" w:sz="4" w:space="0" w:color="000000"/>
            </w:tcBorders>
            <w:shd w:val="clear" w:color="auto" w:fill="auto"/>
          </w:tcPr>
          <w:p w14:paraId="15E33EE2"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183.0.11.36</w:t>
            </w:r>
          </w:p>
        </w:tc>
        <w:tc>
          <w:tcPr>
            <w:tcW w:w="3744" w:type="dxa"/>
            <w:tcBorders>
              <w:bottom w:val="single" w:sz="4" w:space="0" w:color="000000"/>
            </w:tcBorders>
            <w:shd w:val="clear" w:color="auto" w:fill="auto"/>
          </w:tcPr>
          <w:p w14:paraId="49F02F8E"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immureprech.biz</w:t>
            </w:r>
          </w:p>
        </w:tc>
        <w:tc>
          <w:tcPr>
            <w:tcW w:w="2466" w:type="dxa"/>
            <w:tcBorders>
              <w:bottom w:val="single" w:sz="4" w:space="0" w:color="000000"/>
            </w:tcBorders>
            <w:shd w:val="clear" w:color="auto" w:fill="auto"/>
          </w:tcPr>
          <w:p w14:paraId="1E5D310E"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p>
        </w:tc>
        <w:tc>
          <w:tcPr>
            <w:tcW w:w="943" w:type="dxa"/>
            <w:tcBorders>
              <w:bottom w:val="single" w:sz="4" w:space="0" w:color="000000"/>
            </w:tcBorders>
            <w:shd w:val="clear" w:color="auto" w:fill="auto"/>
          </w:tcPr>
          <w:p w14:paraId="782FB116" w14:textId="77777777" w:rsidR="00234F40" w:rsidRDefault="00234F40" w:rsidP="00C955BC">
            <w:pPr>
              <w:pStyle w:val="NTTTableBodyText"/>
              <w:cnfStyle w:val="000000100000" w:firstRow="0" w:lastRow="0" w:firstColumn="0" w:lastColumn="0" w:oddVBand="0" w:evenVBand="0" w:oddHBand="1" w:evenHBand="0" w:firstRowFirstColumn="0" w:firstRowLastColumn="0" w:lastRowFirstColumn="0" w:lastRowLastColumn="0"/>
            </w:pPr>
            <w:r>
              <w:t>Http:80, Https:443</w:t>
            </w:r>
          </w:p>
        </w:tc>
      </w:tr>
      <w:tr w:rsidR="00997694" w14:paraId="7295A612" w14:textId="77777777" w:rsidTr="00997694">
        <w:trPr>
          <w:cantSplit/>
        </w:trPr>
        <w:tc>
          <w:tcPr>
            <w:cnfStyle w:val="001000000000" w:firstRow="0" w:lastRow="0" w:firstColumn="1" w:lastColumn="0" w:oddVBand="0" w:evenVBand="0" w:oddHBand="0" w:evenHBand="0" w:firstRowFirstColumn="0" w:firstRowLastColumn="0" w:lastRowFirstColumn="0" w:lastRowLastColumn="0"/>
            <w:tcW w:w="12323" w:type="dxa"/>
            <w:gridSpan w:val="7"/>
            <w:tcBorders>
              <w:bottom w:val="nil"/>
              <w:right w:val="nil"/>
            </w:tcBorders>
          </w:tcPr>
          <w:p w14:paraId="31E16176" w14:textId="77777777" w:rsidR="00997694" w:rsidRPr="00997694" w:rsidRDefault="00997694" w:rsidP="00997694">
            <w:pPr>
              <w:pStyle w:val="Caption"/>
              <w:ind w:left="0"/>
              <w:rPr>
                <w:b w:val="0"/>
                <w:bCs w:val="0"/>
                <w:lang w:val="en-ZA"/>
              </w:rPr>
            </w:pPr>
            <w:bookmarkStart w:id="48" w:name="_Toc201052056"/>
            <w:r w:rsidRPr="00997694">
              <w:rPr>
                <w:b w:val="0"/>
                <w:bCs w:val="0"/>
              </w:rPr>
              <w:t xml:space="preserve">Table </w:t>
            </w:r>
            <w:r w:rsidRPr="00997694">
              <w:rPr>
                <w:b w:val="0"/>
                <w:bCs w:val="0"/>
              </w:rPr>
              <w:fldChar w:fldCharType="begin"/>
            </w:r>
            <w:r w:rsidRPr="00997694">
              <w:rPr>
                <w:b w:val="0"/>
                <w:bCs w:val="0"/>
              </w:rPr>
              <w:instrText xml:space="preserve"> SEQ Table \* ARABIC </w:instrText>
            </w:r>
            <w:r w:rsidRPr="00997694">
              <w:rPr>
                <w:b w:val="0"/>
                <w:bCs w:val="0"/>
              </w:rPr>
              <w:fldChar w:fldCharType="separate"/>
            </w:r>
            <w:r w:rsidR="00E402DB">
              <w:rPr>
                <w:b w:val="0"/>
                <w:bCs w:val="0"/>
                <w:noProof/>
              </w:rPr>
              <w:t>18</w:t>
            </w:r>
            <w:r w:rsidRPr="00997694">
              <w:rPr>
                <w:b w:val="0"/>
                <w:bCs w:val="0"/>
              </w:rPr>
              <w:fldChar w:fldCharType="end"/>
            </w:r>
            <w:r w:rsidRPr="00997694">
              <w:rPr>
                <w:b w:val="0"/>
                <w:bCs w:val="0"/>
              </w:rPr>
              <w:t>: Application Rules</w:t>
            </w:r>
            <w:bookmarkEnd w:id="48"/>
          </w:p>
          <w:p w14:paraId="71AE83A7" w14:textId="77777777" w:rsidR="00997694" w:rsidRDefault="00997694" w:rsidP="00C955BC">
            <w:pPr>
              <w:pStyle w:val="NTTTableBodyText"/>
            </w:pPr>
          </w:p>
        </w:tc>
        <w:tc>
          <w:tcPr>
            <w:tcW w:w="943" w:type="dxa"/>
            <w:tcBorders>
              <w:left w:val="nil"/>
              <w:bottom w:val="nil"/>
            </w:tcBorders>
          </w:tcPr>
          <w:p w14:paraId="4EFD9DA5" w14:textId="77777777" w:rsidR="00997694" w:rsidRDefault="00997694" w:rsidP="00C955BC">
            <w:pPr>
              <w:pStyle w:val="NTTTableBodyText"/>
              <w:cnfStyle w:val="000000000000" w:firstRow="0" w:lastRow="0" w:firstColumn="0" w:lastColumn="0" w:oddVBand="0" w:evenVBand="0" w:oddHBand="0" w:evenHBand="0" w:firstRowFirstColumn="0" w:firstRowLastColumn="0" w:lastRowFirstColumn="0" w:lastRowLastColumn="0"/>
            </w:pPr>
          </w:p>
        </w:tc>
      </w:tr>
    </w:tbl>
    <w:p w14:paraId="03C26E80" w14:textId="77777777" w:rsidR="00234F40" w:rsidRDefault="00234F40" w:rsidP="00C438FA">
      <w:pPr>
        <w:pStyle w:val="NTTBodyText"/>
        <w:ind w:left="0"/>
        <w:rPr>
          <w:lang w:val="en-ZA"/>
        </w:rPr>
        <w:sectPr w:rsidR="00234F40" w:rsidSect="00234F40">
          <w:type w:val="evenPage"/>
          <w:pgSz w:w="16839" w:h="11907" w:orient="landscape" w:code="9"/>
          <w:pgMar w:top="1418" w:right="1276" w:bottom="1418" w:left="851" w:header="567" w:footer="584" w:gutter="0"/>
          <w:pgNumType w:start="1"/>
          <w:cols w:space="708"/>
          <w:docGrid w:linePitch="360"/>
        </w:sectPr>
      </w:pPr>
    </w:p>
    <w:p w14:paraId="39C68AEC" w14:textId="49BFA939" w:rsidR="000D537A" w:rsidRPr="009A7C9A" w:rsidRDefault="00DF5EA5" w:rsidP="000D537A">
      <w:pPr>
        <w:pStyle w:val="Heading3"/>
        <w:rPr>
          <w:lang w:val="en-ZA"/>
        </w:rPr>
      </w:pPr>
      <w:r w:rsidRPr="009A7C9A">
        <w:rPr>
          <w:lang w:val="en-ZA"/>
        </w:rPr>
        <w:t>Application Gateway</w:t>
      </w:r>
    </w:p>
    <w:p w14:paraId="6938E3B0" w14:textId="435B33F6" w:rsidR="000D537A" w:rsidRDefault="000D537A" w:rsidP="00DF5EA5">
      <w:pPr>
        <w:pStyle w:val="NTTBodyText"/>
        <w:rPr>
          <w:lang w:val="en-ZA"/>
        </w:rPr>
      </w:pPr>
      <w:r w:rsidRPr="009A7C9A">
        <w:rPr>
          <w:lang w:val="en-ZA"/>
        </w:rPr>
        <w:t xml:space="preserve">This section details Azure load balancing component which will </w:t>
      </w:r>
      <w:r w:rsidR="00735709" w:rsidRPr="009A7C9A">
        <w:rPr>
          <w:lang w:val="en-ZA"/>
        </w:rPr>
        <w:t>function as</w:t>
      </w:r>
      <w:r w:rsidRPr="009A7C9A">
        <w:rPr>
          <w:lang w:val="en-ZA"/>
        </w:rPr>
        <w:t xml:space="preserve"> a </w:t>
      </w:r>
      <w:r w:rsidR="002D7AF8" w:rsidRPr="009A7C9A">
        <w:rPr>
          <w:lang w:val="en-ZA"/>
        </w:rPr>
        <w:t>front-end</w:t>
      </w:r>
      <w:r w:rsidRPr="009A7C9A">
        <w:rPr>
          <w:lang w:val="en-ZA"/>
        </w:rPr>
        <w:t xml:space="preserve"> service for incoming requests</w:t>
      </w:r>
      <w:r w:rsidR="002D7AF8" w:rsidRPr="009A7C9A">
        <w:rPr>
          <w:lang w:val="en-ZA"/>
        </w:rPr>
        <w:t>:</w:t>
      </w:r>
    </w:p>
    <w:p w14:paraId="4EF96049" w14:textId="3F6CA3F6" w:rsidR="0045719B" w:rsidRPr="0080780A" w:rsidRDefault="0045719B" w:rsidP="0045719B">
      <w:pPr>
        <w:pStyle w:val="NTTBlueNotedText2Body"/>
        <w:rPr>
          <w:lang w:val="en-ZA"/>
        </w:rPr>
      </w:pPr>
      <w:r>
        <w:rPr>
          <w:lang w:val="en-ZA"/>
        </w:rPr>
        <w:t xml:space="preserve">Azure Application Gateway based on </w:t>
      </w:r>
      <w:r w:rsidR="0080780A" w:rsidRPr="0080780A">
        <w:rPr>
          <w:b/>
          <w:bCs/>
          <w:lang w:val="en-ZA"/>
        </w:rPr>
        <w:t>zanrgagwafp01</w:t>
      </w:r>
      <w:r w:rsidR="0080780A">
        <w:rPr>
          <w:b/>
          <w:bCs/>
          <w:lang w:val="en-ZA"/>
        </w:rPr>
        <w:t xml:space="preserve"> </w:t>
      </w:r>
      <w:r w:rsidR="0080780A">
        <w:rPr>
          <w:lang w:val="en-ZA"/>
        </w:rPr>
        <w:t xml:space="preserve">from </w:t>
      </w:r>
      <w:r w:rsidR="00346792">
        <w:rPr>
          <w:lang w:val="en-ZA"/>
        </w:rPr>
        <w:t>Enterprise MCA Production subscription.</w:t>
      </w:r>
    </w:p>
    <w:tbl>
      <w:tblPr>
        <w:tblStyle w:val="TableGrid"/>
        <w:tblW w:w="8080"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3260"/>
        <w:gridCol w:w="4820"/>
      </w:tblGrid>
      <w:tr w:rsidR="000D537A" w:rsidRPr="009A7C9A" w14:paraId="2BC0E81E" w14:textId="77777777" w:rsidTr="0080780A">
        <w:trPr>
          <w:cantSplit/>
          <w:tblHeader/>
        </w:trPr>
        <w:tc>
          <w:tcPr>
            <w:tcW w:w="3260" w:type="dxa"/>
            <w:tcBorders>
              <w:top w:val="nil"/>
              <w:bottom w:val="single" w:sz="4" w:space="0" w:color="auto"/>
              <w:right w:val="nil"/>
            </w:tcBorders>
          </w:tcPr>
          <w:p w14:paraId="4683C814" w14:textId="77777777" w:rsidR="000D537A" w:rsidRPr="009A7C9A" w:rsidRDefault="000D537A" w:rsidP="00AC12B8">
            <w:pPr>
              <w:pStyle w:val="DDTableGreenHeader"/>
              <w:rPr>
                <w:color w:val="auto"/>
              </w:rPr>
            </w:pPr>
            <w:r w:rsidRPr="009A7C9A">
              <w:rPr>
                <w:color w:val="auto"/>
              </w:rPr>
              <w:t>Specification</w:t>
            </w:r>
          </w:p>
        </w:tc>
        <w:tc>
          <w:tcPr>
            <w:tcW w:w="4820" w:type="dxa"/>
            <w:tcBorders>
              <w:top w:val="nil"/>
              <w:left w:val="nil"/>
              <w:bottom w:val="single" w:sz="4" w:space="0" w:color="auto"/>
              <w:right w:val="nil"/>
            </w:tcBorders>
          </w:tcPr>
          <w:p w14:paraId="489F8BBF" w14:textId="77777777" w:rsidR="000D537A" w:rsidRPr="009A7C9A" w:rsidRDefault="000D537A" w:rsidP="00AC12B8">
            <w:pPr>
              <w:pStyle w:val="DDTableGreenHeader"/>
              <w:rPr>
                <w:color w:val="auto"/>
              </w:rPr>
            </w:pPr>
            <w:r w:rsidRPr="009A7C9A">
              <w:rPr>
                <w:color w:val="auto"/>
              </w:rPr>
              <w:t>Description</w:t>
            </w:r>
          </w:p>
        </w:tc>
      </w:tr>
      <w:tr w:rsidR="009C21A7" w:rsidRPr="009A7C9A" w14:paraId="580178B6" w14:textId="77777777" w:rsidTr="0080780A">
        <w:trPr>
          <w:cantSplit/>
          <w:trHeight w:val="405"/>
        </w:trPr>
        <w:tc>
          <w:tcPr>
            <w:tcW w:w="3260" w:type="dxa"/>
            <w:tcBorders>
              <w:top w:val="single" w:sz="4" w:space="0" w:color="auto"/>
              <w:bottom w:val="single" w:sz="4" w:space="0" w:color="FFFFFF" w:themeColor="background1"/>
              <w:right w:val="single" w:sz="4" w:space="0" w:color="FFFFFF" w:themeColor="background2"/>
            </w:tcBorders>
            <w:shd w:val="clear" w:color="auto" w:fill="0072BC" w:themeFill="text2"/>
          </w:tcPr>
          <w:p w14:paraId="2143CB97" w14:textId="173F33C3" w:rsidR="0080780A" w:rsidRPr="009A7C9A" w:rsidRDefault="00213B97" w:rsidP="00AC12B8">
            <w:pPr>
              <w:pStyle w:val="DDTableGreenHeader"/>
              <w:rPr>
                <w:color w:val="FFFFFF" w:themeColor="background1"/>
                <w:lang w:val="en-ZA"/>
              </w:rPr>
            </w:pPr>
            <w:r>
              <w:rPr>
                <w:color w:val="FFFFFF" w:themeColor="background1"/>
                <w:lang w:val="en-ZA"/>
              </w:rPr>
              <w:t xml:space="preserve">Application Gateway </w:t>
            </w:r>
            <w:r w:rsidR="0080780A">
              <w:rPr>
                <w:color w:val="FFFFFF" w:themeColor="background1"/>
                <w:lang w:val="en-ZA"/>
              </w:rPr>
              <w:t>Name</w:t>
            </w:r>
          </w:p>
        </w:tc>
        <w:tc>
          <w:tcPr>
            <w:tcW w:w="4820" w:type="dxa"/>
            <w:tcBorders>
              <w:top w:val="single" w:sz="4" w:space="0" w:color="auto"/>
              <w:left w:val="single" w:sz="4" w:space="0" w:color="FFFFFF" w:themeColor="background2"/>
              <w:bottom w:val="single" w:sz="4" w:space="0" w:color="auto"/>
            </w:tcBorders>
          </w:tcPr>
          <w:p w14:paraId="40E6240A" w14:textId="48A8903E" w:rsidR="0080780A" w:rsidRPr="009A7C9A" w:rsidRDefault="0080780A" w:rsidP="00AC12B8">
            <w:pPr>
              <w:pStyle w:val="DDTableBodyText"/>
            </w:pPr>
            <w:r w:rsidRPr="0080780A">
              <w:t>zanrgagwafp01</w:t>
            </w:r>
          </w:p>
        </w:tc>
      </w:tr>
      <w:tr w:rsidR="009C21A7" w:rsidRPr="009A7C9A" w14:paraId="7D960922" w14:textId="77777777" w:rsidTr="0080780A">
        <w:trPr>
          <w:cantSplit/>
          <w:trHeight w:val="405"/>
        </w:trPr>
        <w:tc>
          <w:tcPr>
            <w:tcW w:w="3260" w:type="dxa"/>
            <w:tcBorders>
              <w:top w:val="single" w:sz="4" w:space="0" w:color="FFFFFF" w:themeColor="background1"/>
              <w:bottom w:val="single" w:sz="4" w:space="0" w:color="FFFFFF" w:themeColor="background2"/>
              <w:right w:val="single" w:sz="4" w:space="0" w:color="FFFFFF" w:themeColor="background2"/>
            </w:tcBorders>
            <w:shd w:val="clear" w:color="auto" w:fill="0072BC" w:themeFill="text2"/>
          </w:tcPr>
          <w:p w14:paraId="2295968D"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Subscription</w:t>
            </w:r>
          </w:p>
        </w:tc>
        <w:tc>
          <w:tcPr>
            <w:tcW w:w="4820" w:type="dxa"/>
            <w:tcBorders>
              <w:top w:val="single" w:sz="4" w:space="0" w:color="auto"/>
              <w:left w:val="single" w:sz="4" w:space="0" w:color="FFFFFF" w:themeColor="background2"/>
              <w:bottom w:val="single" w:sz="4" w:space="0" w:color="auto"/>
            </w:tcBorders>
          </w:tcPr>
          <w:p w14:paraId="5FBD55EB" w14:textId="1EA2B840" w:rsidR="000D537A" w:rsidRPr="009A7C9A" w:rsidRDefault="000D537A" w:rsidP="00AC12B8">
            <w:pPr>
              <w:pStyle w:val="DDTableBodyText"/>
            </w:pPr>
            <w:r w:rsidRPr="009A7C9A">
              <w:t>MCA PROD</w:t>
            </w:r>
          </w:p>
        </w:tc>
      </w:tr>
      <w:tr w:rsidR="009C21A7" w:rsidRPr="009A7C9A" w14:paraId="0B0F04C8"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7FE96BB6"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Resource Group</w:t>
            </w:r>
          </w:p>
        </w:tc>
        <w:tc>
          <w:tcPr>
            <w:tcW w:w="4820" w:type="dxa"/>
            <w:tcBorders>
              <w:top w:val="single" w:sz="4" w:space="0" w:color="auto"/>
              <w:left w:val="single" w:sz="4" w:space="0" w:color="FFFFFF" w:themeColor="background2"/>
              <w:bottom w:val="single" w:sz="4" w:space="0" w:color="auto"/>
            </w:tcBorders>
          </w:tcPr>
          <w:p w14:paraId="38D629D1" w14:textId="68DA9E41" w:rsidR="000D537A" w:rsidRPr="009A7C9A" w:rsidRDefault="000D537A" w:rsidP="00AC12B8">
            <w:pPr>
              <w:pStyle w:val="DDTableBodyText"/>
            </w:pPr>
            <w:r w:rsidRPr="009A7C9A">
              <w:rPr>
                <w:lang w:val="en-ZA"/>
              </w:rPr>
              <w:t>zanrgrgldzp001</w:t>
            </w:r>
          </w:p>
        </w:tc>
      </w:tr>
      <w:tr w:rsidR="009C21A7" w:rsidRPr="009A7C9A" w14:paraId="51E00CA3"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4421852D" w14:textId="3765569E" w:rsidR="00664902" w:rsidRPr="009A7C9A" w:rsidRDefault="00664902" w:rsidP="00AC12B8">
            <w:pPr>
              <w:pStyle w:val="DDTableGreenHeader"/>
              <w:rPr>
                <w:color w:val="FFFFFF" w:themeColor="background1"/>
                <w:lang w:val="en-ZA"/>
              </w:rPr>
            </w:pPr>
            <w:r w:rsidRPr="009A7C9A">
              <w:rPr>
                <w:color w:val="FFFFFF" w:themeColor="background1"/>
                <w:lang w:val="en-ZA"/>
              </w:rPr>
              <w:t>Virtual Network</w:t>
            </w:r>
          </w:p>
        </w:tc>
        <w:tc>
          <w:tcPr>
            <w:tcW w:w="4820" w:type="dxa"/>
            <w:tcBorders>
              <w:top w:val="single" w:sz="4" w:space="0" w:color="auto"/>
              <w:left w:val="single" w:sz="4" w:space="0" w:color="FFFFFF" w:themeColor="background2"/>
              <w:bottom w:val="single" w:sz="4" w:space="0" w:color="auto"/>
            </w:tcBorders>
          </w:tcPr>
          <w:p w14:paraId="54FEE690" w14:textId="1F8DB58E" w:rsidR="00664902" w:rsidRPr="009A7C9A" w:rsidRDefault="00B718B5" w:rsidP="00AC12B8">
            <w:pPr>
              <w:pStyle w:val="DDTableBodyText"/>
              <w:rPr>
                <w:color w:val="auto"/>
              </w:rPr>
            </w:pPr>
            <w:r w:rsidRPr="009A7C9A">
              <w:t>zanrgvnetldzp-10.</w:t>
            </w:r>
            <w:r>
              <w:t>2</w:t>
            </w:r>
            <w:r w:rsidRPr="009A7C9A">
              <w:t>0.</w:t>
            </w:r>
            <w:r>
              <w:t>4</w:t>
            </w:r>
            <w:r w:rsidRPr="009A7C9A">
              <w:t>0.0-24</w:t>
            </w:r>
          </w:p>
        </w:tc>
      </w:tr>
      <w:tr w:rsidR="009C21A7" w:rsidRPr="009A7C9A" w14:paraId="69A6AC73"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7F03A07C" w14:textId="7984712F" w:rsidR="00664902" w:rsidRPr="009A7C9A" w:rsidRDefault="00664902" w:rsidP="00AC12B8">
            <w:pPr>
              <w:pStyle w:val="DDTableGreenHeader"/>
              <w:rPr>
                <w:color w:val="FFFFFF" w:themeColor="background1"/>
                <w:lang w:val="en-ZA"/>
              </w:rPr>
            </w:pPr>
            <w:r w:rsidRPr="009A7C9A">
              <w:rPr>
                <w:color w:val="FFFFFF" w:themeColor="background1"/>
                <w:lang w:val="en-ZA"/>
              </w:rPr>
              <w:t>Subnet</w:t>
            </w:r>
          </w:p>
        </w:tc>
        <w:tc>
          <w:tcPr>
            <w:tcW w:w="4820" w:type="dxa"/>
            <w:tcBorders>
              <w:top w:val="single" w:sz="4" w:space="0" w:color="auto"/>
              <w:left w:val="single" w:sz="4" w:space="0" w:color="FFFFFF" w:themeColor="background2"/>
              <w:bottom w:val="single" w:sz="4" w:space="0" w:color="auto"/>
            </w:tcBorders>
          </w:tcPr>
          <w:p w14:paraId="4930A13E" w14:textId="44125FC5" w:rsidR="00664902" w:rsidRPr="009A7C9A" w:rsidRDefault="00187242" w:rsidP="00AC12B8">
            <w:pPr>
              <w:pStyle w:val="DDTableBodyText"/>
            </w:pPr>
            <w:r w:rsidRPr="00B93865">
              <w:t>zanrgsntwafp-10.20.40.1</w:t>
            </w:r>
            <w:r w:rsidR="00714D01">
              <w:t>28</w:t>
            </w:r>
            <w:r w:rsidRPr="00B93865">
              <w:t>/26</w:t>
            </w:r>
          </w:p>
        </w:tc>
      </w:tr>
      <w:tr w:rsidR="009C21A7" w:rsidRPr="009A7C9A" w14:paraId="446B8EFC"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5A371591"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Application Gateway Name</w:t>
            </w:r>
          </w:p>
        </w:tc>
        <w:tc>
          <w:tcPr>
            <w:tcW w:w="4820" w:type="dxa"/>
            <w:tcBorders>
              <w:top w:val="single" w:sz="4" w:space="0" w:color="auto"/>
              <w:left w:val="single" w:sz="4" w:space="0" w:color="FFFFFF" w:themeColor="background2"/>
              <w:bottom w:val="single" w:sz="4" w:space="0" w:color="auto"/>
            </w:tcBorders>
          </w:tcPr>
          <w:p w14:paraId="0E433C43" w14:textId="4FA41BDB" w:rsidR="000D537A" w:rsidRPr="009A7C9A" w:rsidRDefault="002D7AF8" w:rsidP="00AC12B8">
            <w:pPr>
              <w:pStyle w:val="DDTableBodyText"/>
            </w:pPr>
            <w:r w:rsidRPr="009A7C9A">
              <w:rPr>
                <w:color w:val="auto"/>
              </w:rPr>
              <w:t>zanrgagwafp01</w:t>
            </w:r>
          </w:p>
        </w:tc>
      </w:tr>
      <w:tr w:rsidR="009C21A7" w:rsidRPr="009A7C9A" w14:paraId="76C6D2D2"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6D593FAC"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Region</w:t>
            </w:r>
          </w:p>
        </w:tc>
        <w:tc>
          <w:tcPr>
            <w:tcW w:w="4820" w:type="dxa"/>
            <w:tcBorders>
              <w:top w:val="single" w:sz="4" w:space="0" w:color="auto"/>
              <w:left w:val="single" w:sz="4" w:space="0" w:color="FFFFFF" w:themeColor="background2"/>
              <w:bottom w:val="single" w:sz="4" w:space="0" w:color="auto"/>
            </w:tcBorders>
          </w:tcPr>
          <w:p w14:paraId="13EC996E" w14:textId="77777777" w:rsidR="000D537A" w:rsidRPr="009A7C9A" w:rsidRDefault="000D537A" w:rsidP="00AC12B8">
            <w:pPr>
              <w:pStyle w:val="DDTableBodyText"/>
            </w:pPr>
            <w:r w:rsidRPr="009A7C9A">
              <w:t>SA North</w:t>
            </w:r>
          </w:p>
        </w:tc>
      </w:tr>
      <w:tr w:rsidR="009C21A7" w:rsidRPr="009A7C9A" w14:paraId="13187877"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4492B587"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Tier</w:t>
            </w:r>
          </w:p>
        </w:tc>
        <w:tc>
          <w:tcPr>
            <w:tcW w:w="4820" w:type="dxa"/>
            <w:tcBorders>
              <w:top w:val="single" w:sz="4" w:space="0" w:color="auto"/>
              <w:left w:val="single" w:sz="4" w:space="0" w:color="FFFFFF" w:themeColor="background2"/>
              <w:bottom w:val="single" w:sz="4" w:space="0" w:color="auto"/>
            </w:tcBorders>
          </w:tcPr>
          <w:p w14:paraId="4B4AE3F8" w14:textId="77777777" w:rsidR="000D537A" w:rsidRPr="009A7C9A" w:rsidRDefault="000D537A" w:rsidP="00AC12B8">
            <w:pPr>
              <w:pStyle w:val="DDTableBodyText"/>
            </w:pPr>
            <w:r w:rsidRPr="009A7C9A">
              <w:t>WAF_V2</w:t>
            </w:r>
          </w:p>
        </w:tc>
      </w:tr>
      <w:tr w:rsidR="009C21A7" w:rsidRPr="009A7C9A" w14:paraId="6FD90393"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2CD218C4" w14:textId="0A4E9D16" w:rsidR="000D537A" w:rsidRPr="009A7C9A" w:rsidRDefault="003900DC" w:rsidP="00AC12B8">
            <w:pPr>
              <w:pStyle w:val="DDTableGreenHeader"/>
              <w:rPr>
                <w:color w:val="FFFFFF" w:themeColor="background1"/>
                <w:lang w:val="en-ZA"/>
              </w:rPr>
            </w:pPr>
            <w:r w:rsidRPr="009A7C9A">
              <w:rPr>
                <w:color w:val="FFFFFF" w:themeColor="background1"/>
                <w:lang w:val="en-ZA"/>
              </w:rPr>
              <w:t>Capacity Type</w:t>
            </w:r>
          </w:p>
        </w:tc>
        <w:tc>
          <w:tcPr>
            <w:tcW w:w="4820" w:type="dxa"/>
            <w:tcBorders>
              <w:top w:val="single" w:sz="4" w:space="0" w:color="auto"/>
              <w:left w:val="single" w:sz="4" w:space="0" w:color="FFFFFF" w:themeColor="background2"/>
              <w:bottom w:val="single" w:sz="4" w:space="0" w:color="auto"/>
            </w:tcBorders>
          </w:tcPr>
          <w:p w14:paraId="130CDF23" w14:textId="450E7C3E" w:rsidR="000D537A" w:rsidRPr="009A7C9A" w:rsidRDefault="003900DC" w:rsidP="00AC12B8">
            <w:pPr>
              <w:pStyle w:val="DDTableBodyText"/>
            </w:pPr>
            <w:r w:rsidRPr="009A7C9A">
              <w:t>Manual</w:t>
            </w:r>
          </w:p>
        </w:tc>
      </w:tr>
      <w:tr w:rsidR="009C21A7" w:rsidRPr="009A7C9A" w14:paraId="619D344E"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736B11A4" w14:textId="58C0A5BE" w:rsidR="000D537A" w:rsidRPr="009A7C9A" w:rsidRDefault="007A1713" w:rsidP="00AC12B8">
            <w:pPr>
              <w:pStyle w:val="DDTableGreenHeader"/>
              <w:rPr>
                <w:color w:val="FFFFFF" w:themeColor="background1"/>
                <w:lang w:val="en-ZA"/>
              </w:rPr>
            </w:pPr>
            <w:r w:rsidRPr="009A7C9A">
              <w:rPr>
                <w:color w:val="FFFFFF" w:themeColor="background1"/>
                <w:lang w:val="en-ZA"/>
              </w:rPr>
              <w:t>Instance Count</w:t>
            </w:r>
          </w:p>
        </w:tc>
        <w:tc>
          <w:tcPr>
            <w:tcW w:w="4820" w:type="dxa"/>
            <w:tcBorders>
              <w:top w:val="single" w:sz="4" w:space="0" w:color="auto"/>
              <w:left w:val="single" w:sz="4" w:space="0" w:color="FFFFFF" w:themeColor="background2"/>
              <w:bottom w:val="single" w:sz="4" w:space="0" w:color="auto"/>
            </w:tcBorders>
          </w:tcPr>
          <w:p w14:paraId="6D90A880" w14:textId="1FDF61EA" w:rsidR="000D537A" w:rsidRPr="009A7C9A" w:rsidRDefault="007A1713" w:rsidP="00AC12B8">
            <w:pPr>
              <w:pStyle w:val="DDTableBodyText"/>
            </w:pPr>
            <w:r w:rsidRPr="009A7C9A">
              <w:t>2</w:t>
            </w:r>
          </w:p>
        </w:tc>
      </w:tr>
      <w:tr w:rsidR="009C21A7" w:rsidRPr="009A7C9A" w14:paraId="31F1DDCA"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5261C80C"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Availability Zone</w:t>
            </w:r>
          </w:p>
        </w:tc>
        <w:tc>
          <w:tcPr>
            <w:tcW w:w="4820" w:type="dxa"/>
            <w:tcBorders>
              <w:top w:val="single" w:sz="4" w:space="0" w:color="auto"/>
              <w:left w:val="single" w:sz="4" w:space="0" w:color="FFFFFF" w:themeColor="background2"/>
              <w:bottom w:val="single" w:sz="4" w:space="0" w:color="auto"/>
            </w:tcBorders>
          </w:tcPr>
          <w:p w14:paraId="0C444403" w14:textId="04276A05" w:rsidR="000D537A" w:rsidRPr="009A7C9A" w:rsidRDefault="00A362D9" w:rsidP="00AC12B8">
            <w:pPr>
              <w:pStyle w:val="DDTableBodyText"/>
            </w:pPr>
            <w:r w:rsidRPr="009A7C9A">
              <w:t>N/A</w:t>
            </w:r>
          </w:p>
        </w:tc>
      </w:tr>
      <w:tr w:rsidR="009C21A7" w:rsidRPr="009A7C9A" w14:paraId="41FC4127" w14:textId="77777777" w:rsidTr="005477BB">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26D658CA"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HTTP2</w:t>
            </w:r>
          </w:p>
        </w:tc>
        <w:tc>
          <w:tcPr>
            <w:tcW w:w="4820" w:type="dxa"/>
            <w:tcBorders>
              <w:top w:val="single" w:sz="4" w:space="0" w:color="auto"/>
              <w:left w:val="single" w:sz="4" w:space="0" w:color="FFFFFF" w:themeColor="background2"/>
              <w:bottom w:val="single" w:sz="4" w:space="0" w:color="auto"/>
            </w:tcBorders>
          </w:tcPr>
          <w:p w14:paraId="0818FF06" w14:textId="0401086F" w:rsidR="000D537A" w:rsidRPr="009A7C9A" w:rsidRDefault="00A362D9" w:rsidP="00AC12B8">
            <w:pPr>
              <w:pStyle w:val="DDTableBodyText"/>
            </w:pPr>
            <w:r w:rsidRPr="009A7C9A">
              <w:t>Disabled</w:t>
            </w:r>
          </w:p>
        </w:tc>
      </w:tr>
      <w:tr w:rsidR="009C21A7" w:rsidRPr="009A7C9A" w14:paraId="325BE5FF" w14:textId="77777777" w:rsidTr="00D84E68">
        <w:trPr>
          <w:cantSplit/>
          <w:trHeight w:val="1696"/>
        </w:trPr>
        <w:tc>
          <w:tcPr>
            <w:tcW w:w="3260" w:type="dxa"/>
            <w:tcBorders>
              <w:top w:val="single" w:sz="4" w:space="0" w:color="FFFFFF" w:themeColor="background2"/>
              <w:bottom w:val="single" w:sz="4" w:space="0" w:color="FFFFFF" w:themeColor="background1"/>
              <w:right w:val="single" w:sz="4" w:space="0" w:color="FFFFFF" w:themeColor="background2"/>
            </w:tcBorders>
            <w:shd w:val="clear" w:color="auto" w:fill="0072BC" w:themeFill="text2"/>
          </w:tcPr>
          <w:p w14:paraId="055C42F3"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WAF Policy</w:t>
            </w:r>
          </w:p>
        </w:tc>
        <w:tc>
          <w:tcPr>
            <w:tcW w:w="4820" w:type="dxa"/>
            <w:tcBorders>
              <w:top w:val="single" w:sz="4" w:space="0" w:color="auto"/>
              <w:left w:val="single" w:sz="4" w:space="0" w:color="FFFFFF" w:themeColor="background2"/>
              <w:bottom w:val="single" w:sz="4" w:space="0" w:color="auto"/>
            </w:tcBorders>
          </w:tcPr>
          <w:tbl>
            <w:tblPr>
              <w:tblStyle w:val="TableGrid"/>
              <w:tblW w:w="4711" w:type="dxa"/>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ayout w:type="fixed"/>
              <w:tblLook w:val="04A0" w:firstRow="1" w:lastRow="0" w:firstColumn="1" w:lastColumn="0" w:noHBand="0" w:noVBand="1"/>
            </w:tblPr>
            <w:tblGrid>
              <w:gridCol w:w="2017"/>
              <w:gridCol w:w="2694"/>
            </w:tblGrid>
            <w:tr w:rsidR="009C21A7" w:rsidRPr="009A7C9A" w14:paraId="1F67003F" w14:textId="77777777" w:rsidTr="00EA2D47">
              <w:trPr>
                <w:cantSplit/>
                <w:trHeight w:val="404"/>
              </w:trPr>
              <w:tc>
                <w:tcPr>
                  <w:tcW w:w="2017" w:type="dxa"/>
                  <w:tcBorders>
                    <w:top w:val="nil"/>
                    <w:bottom w:val="single" w:sz="4" w:space="0" w:color="FFFFFF" w:themeColor="background2"/>
                    <w:right w:val="nil"/>
                  </w:tcBorders>
                  <w:shd w:val="clear" w:color="auto" w:fill="00385E" w:themeFill="text2" w:themeFillShade="80"/>
                </w:tcPr>
                <w:p w14:paraId="0D1092F0" w14:textId="1916CAD9" w:rsidR="00D84E68" w:rsidRPr="009A7C9A" w:rsidRDefault="005A426E" w:rsidP="00D84E68">
                  <w:pPr>
                    <w:pStyle w:val="NTTTableWhiteHeader"/>
                  </w:pPr>
                  <w:r w:rsidRPr="009A7C9A">
                    <w:t>WAF Mode</w:t>
                  </w:r>
                </w:p>
              </w:tc>
              <w:tc>
                <w:tcPr>
                  <w:tcW w:w="2694" w:type="dxa"/>
                  <w:tcBorders>
                    <w:left w:val="nil"/>
                  </w:tcBorders>
                </w:tcPr>
                <w:p w14:paraId="4FE1AAEC" w14:textId="65692CC1" w:rsidR="00D84E68" w:rsidRPr="009A7C9A" w:rsidRDefault="00BB38F4" w:rsidP="00D84E68">
                  <w:pPr>
                    <w:pStyle w:val="NTTTableBodyText"/>
                  </w:pPr>
                  <w:r>
                    <w:t>Prevention</w:t>
                  </w:r>
                </w:p>
              </w:tc>
            </w:tr>
            <w:tr w:rsidR="009C21A7" w:rsidRPr="009A7C9A" w14:paraId="23DBD585" w14:textId="77777777" w:rsidTr="00EA2D47">
              <w:trPr>
                <w:cantSplit/>
                <w:trHeight w:val="404"/>
              </w:trPr>
              <w:tc>
                <w:tcPr>
                  <w:tcW w:w="2017" w:type="dxa"/>
                  <w:tcBorders>
                    <w:top w:val="single" w:sz="4" w:space="0" w:color="FFFFFF" w:themeColor="background2"/>
                    <w:bottom w:val="single" w:sz="4" w:space="0" w:color="FFFFFF" w:themeColor="background1"/>
                    <w:right w:val="nil"/>
                  </w:tcBorders>
                  <w:shd w:val="clear" w:color="auto" w:fill="00385E" w:themeFill="text2" w:themeFillShade="80"/>
                </w:tcPr>
                <w:p w14:paraId="4D812290" w14:textId="1A6469AC" w:rsidR="00D84E68" w:rsidRPr="009A7C9A" w:rsidRDefault="0047477A" w:rsidP="00D84E68">
                  <w:pPr>
                    <w:pStyle w:val="NTTTableWhiteHeader"/>
                  </w:pPr>
                  <w:r w:rsidRPr="009A7C9A">
                    <w:t>Inspect Request Body</w:t>
                  </w:r>
                </w:p>
              </w:tc>
              <w:tc>
                <w:tcPr>
                  <w:tcW w:w="2694" w:type="dxa"/>
                  <w:tcBorders>
                    <w:left w:val="nil"/>
                  </w:tcBorders>
                </w:tcPr>
                <w:p w14:paraId="6E17D88F" w14:textId="317CEA0C" w:rsidR="00D84E68" w:rsidRPr="009A7C9A" w:rsidRDefault="0047477A" w:rsidP="00D84E68">
                  <w:pPr>
                    <w:pStyle w:val="NTTTableBodyText"/>
                  </w:pPr>
                  <w:r w:rsidRPr="009A7C9A">
                    <w:t>Yes</w:t>
                  </w:r>
                </w:p>
              </w:tc>
            </w:tr>
            <w:tr w:rsidR="009C21A7" w:rsidRPr="009A7C9A" w14:paraId="6D850F3C" w14:textId="77777777" w:rsidTr="00EA2D47">
              <w:trPr>
                <w:cantSplit/>
                <w:trHeight w:val="404"/>
              </w:trPr>
              <w:tc>
                <w:tcPr>
                  <w:tcW w:w="2017" w:type="dxa"/>
                  <w:tcBorders>
                    <w:top w:val="single" w:sz="4" w:space="0" w:color="FFFFFF" w:themeColor="background1"/>
                    <w:bottom w:val="single" w:sz="4" w:space="0" w:color="FFFFFF" w:themeColor="background2"/>
                    <w:right w:val="nil"/>
                  </w:tcBorders>
                  <w:shd w:val="clear" w:color="auto" w:fill="00385E" w:themeFill="text2" w:themeFillShade="80"/>
                </w:tcPr>
                <w:p w14:paraId="439B14A0" w14:textId="4785FC58" w:rsidR="00D84E68" w:rsidRPr="009A7C9A" w:rsidRDefault="000E5789" w:rsidP="00D84E68">
                  <w:pPr>
                    <w:pStyle w:val="NTTTableWhiteHeader"/>
                  </w:pPr>
                  <w:r w:rsidRPr="009A7C9A">
                    <w:t>Body Size Max</w:t>
                  </w:r>
                </w:p>
              </w:tc>
              <w:tc>
                <w:tcPr>
                  <w:tcW w:w="2694" w:type="dxa"/>
                  <w:tcBorders>
                    <w:left w:val="nil"/>
                  </w:tcBorders>
                </w:tcPr>
                <w:p w14:paraId="2F7318A4" w14:textId="0285A65B" w:rsidR="00D84E68" w:rsidRPr="009A7C9A" w:rsidRDefault="000E5789" w:rsidP="00D84E68">
                  <w:pPr>
                    <w:pStyle w:val="NTTTableBodyText"/>
                  </w:pPr>
                  <w:r w:rsidRPr="009A7C9A">
                    <w:t>128 KB</w:t>
                  </w:r>
                </w:p>
              </w:tc>
            </w:tr>
            <w:tr w:rsidR="00D84E68" w:rsidRPr="009A7C9A" w14:paraId="09FC926B" w14:textId="77777777" w:rsidTr="000E5789">
              <w:trPr>
                <w:cantSplit/>
                <w:trHeight w:val="404"/>
              </w:trPr>
              <w:tc>
                <w:tcPr>
                  <w:tcW w:w="2017" w:type="dxa"/>
                  <w:tcBorders>
                    <w:top w:val="single" w:sz="4" w:space="0" w:color="FFFFFF" w:themeColor="background2"/>
                    <w:bottom w:val="single" w:sz="4" w:space="0" w:color="FFFFFF" w:themeColor="background2"/>
                    <w:right w:val="nil"/>
                  </w:tcBorders>
                  <w:shd w:val="clear" w:color="auto" w:fill="00385E" w:themeFill="text2" w:themeFillShade="80"/>
                </w:tcPr>
                <w:p w14:paraId="24A671D3" w14:textId="49354065" w:rsidR="00D84E68" w:rsidRPr="009A7C9A" w:rsidRDefault="000E5789" w:rsidP="00D84E68">
                  <w:pPr>
                    <w:pStyle w:val="NTTTableWhiteHeader"/>
                  </w:pPr>
                  <w:r w:rsidRPr="009A7C9A">
                    <w:t>File Upload Limit</w:t>
                  </w:r>
                </w:p>
              </w:tc>
              <w:tc>
                <w:tcPr>
                  <w:tcW w:w="2694" w:type="dxa"/>
                  <w:tcBorders>
                    <w:left w:val="nil"/>
                  </w:tcBorders>
                </w:tcPr>
                <w:p w14:paraId="20697D67" w14:textId="09963CE3" w:rsidR="00D84E68" w:rsidRPr="009A7C9A" w:rsidRDefault="000E5789" w:rsidP="00D84E68">
                  <w:pPr>
                    <w:pStyle w:val="NTTTableBodyText"/>
                    <w:keepNext/>
                    <w:rPr>
                      <w:lang w:val="en-ZA"/>
                    </w:rPr>
                  </w:pPr>
                  <w:r w:rsidRPr="009A7C9A">
                    <w:rPr>
                      <w:lang w:val="en-ZA"/>
                    </w:rPr>
                    <w:t xml:space="preserve">100 </w:t>
                  </w:r>
                  <w:r w:rsidR="0026470C" w:rsidRPr="009A7C9A">
                    <w:rPr>
                      <w:lang w:val="en-ZA"/>
                    </w:rPr>
                    <w:t>MB</w:t>
                  </w:r>
                </w:p>
              </w:tc>
            </w:tr>
            <w:tr w:rsidR="000E5789" w:rsidRPr="009A7C9A" w14:paraId="763442ED" w14:textId="77777777" w:rsidTr="000E5789">
              <w:trPr>
                <w:cantSplit/>
                <w:trHeight w:val="404"/>
              </w:trPr>
              <w:tc>
                <w:tcPr>
                  <w:tcW w:w="2017" w:type="dxa"/>
                  <w:tcBorders>
                    <w:top w:val="single" w:sz="4" w:space="0" w:color="FFFFFF" w:themeColor="background2"/>
                    <w:bottom w:val="single" w:sz="4" w:space="0" w:color="FFFFFF" w:themeColor="background2"/>
                    <w:right w:val="nil"/>
                  </w:tcBorders>
                  <w:shd w:val="clear" w:color="auto" w:fill="00385E" w:themeFill="text2" w:themeFillShade="80"/>
                </w:tcPr>
                <w:p w14:paraId="31D337B4" w14:textId="1E0698D9" w:rsidR="000E5789" w:rsidRPr="009A7C9A" w:rsidRDefault="0026470C" w:rsidP="00D84E68">
                  <w:pPr>
                    <w:pStyle w:val="NTTTableWhiteHeader"/>
                  </w:pPr>
                  <w:r w:rsidRPr="009A7C9A">
                    <w:t>Rule Set</w:t>
                  </w:r>
                </w:p>
              </w:tc>
              <w:tc>
                <w:tcPr>
                  <w:tcW w:w="2694" w:type="dxa"/>
                  <w:tcBorders>
                    <w:left w:val="nil"/>
                  </w:tcBorders>
                </w:tcPr>
                <w:p w14:paraId="0F0CB97A" w14:textId="6D370102" w:rsidR="000E5789" w:rsidRPr="009A7C9A" w:rsidRDefault="0026470C" w:rsidP="00D84E68">
                  <w:pPr>
                    <w:pStyle w:val="NTTTableBodyText"/>
                    <w:keepNext/>
                    <w:rPr>
                      <w:lang w:val="en-ZA"/>
                    </w:rPr>
                  </w:pPr>
                  <w:r w:rsidRPr="009A7C9A">
                    <w:rPr>
                      <w:lang w:val="en-ZA"/>
                    </w:rPr>
                    <w:t>OWASP 3.0</w:t>
                  </w:r>
                </w:p>
              </w:tc>
            </w:tr>
            <w:tr w:rsidR="000E5789" w:rsidRPr="009A7C9A" w14:paraId="06D6313A" w14:textId="77777777" w:rsidTr="000E5789">
              <w:trPr>
                <w:cantSplit/>
                <w:trHeight w:val="404"/>
              </w:trPr>
              <w:tc>
                <w:tcPr>
                  <w:tcW w:w="2017" w:type="dxa"/>
                  <w:tcBorders>
                    <w:top w:val="single" w:sz="4" w:space="0" w:color="FFFFFF" w:themeColor="background2"/>
                    <w:bottom w:val="single" w:sz="4" w:space="0" w:color="FFFFFF" w:themeColor="background2"/>
                    <w:right w:val="nil"/>
                  </w:tcBorders>
                  <w:shd w:val="clear" w:color="auto" w:fill="00385E" w:themeFill="text2" w:themeFillShade="80"/>
                </w:tcPr>
                <w:p w14:paraId="519960A7" w14:textId="3D5347FF" w:rsidR="000E5789" w:rsidRPr="009A7C9A" w:rsidRDefault="0026470C" w:rsidP="00D84E68">
                  <w:pPr>
                    <w:pStyle w:val="NTTTableWhiteHeader"/>
                  </w:pPr>
                  <w:r w:rsidRPr="009A7C9A">
                    <w:t>Advanced Rule Collection</w:t>
                  </w:r>
                </w:p>
              </w:tc>
              <w:tc>
                <w:tcPr>
                  <w:tcW w:w="2694" w:type="dxa"/>
                  <w:tcBorders>
                    <w:left w:val="nil"/>
                  </w:tcBorders>
                </w:tcPr>
                <w:p w14:paraId="041DD08C" w14:textId="47FFC409" w:rsidR="000E5789" w:rsidRPr="009A7C9A" w:rsidRDefault="00BB38F4" w:rsidP="00D84E68">
                  <w:pPr>
                    <w:pStyle w:val="NTTTableBodyText"/>
                    <w:keepNext/>
                    <w:rPr>
                      <w:lang w:val="en-ZA"/>
                    </w:rPr>
                  </w:pPr>
                  <w:r>
                    <w:rPr>
                      <w:lang w:val="en-ZA"/>
                    </w:rPr>
                    <w:t>Enabled</w:t>
                  </w:r>
                </w:p>
              </w:tc>
            </w:tr>
          </w:tbl>
          <w:p w14:paraId="53D8770C" w14:textId="13DFB76B" w:rsidR="000D537A" w:rsidRPr="009A7C9A" w:rsidRDefault="000D537A" w:rsidP="00D84E68">
            <w:pPr>
              <w:pStyle w:val="Caption"/>
            </w:pPr>
          </w:p>
        </w:tc>
      </w:tr>
      <w:tr w:rsidR="009C21A7" w:rsidRPr="009A7C9A" w14:paraId="72DBD232" w14:textId="77777777" w:rsidTr="00B23AC7">
        <w:trPr>
          <w:cantSplit/>
          <w:trHeight w:val="348"/>
        </w:trPr>
        <w:tc>
          <w:tcPr>
            <w:tcW w:w="3260" w:type="dxa"/>
            <w:tcBorders>
              <w:top w:val="single" w:sz="4" w:space="0" w:color="FFFFFF" w:themeColor="background2"/>
              <w:bottom w:val="single" w:sz="4" w:space="0" w:color="FFFFFF" w:themeColor="background1"/>
              <w:right w:val="single" w:sz="4" w:space="0" w:color="FFFFFF" w:themeColor="background2"/>
            </w:tcBorders>
            <w:shd w:val="clear" w:color="auto" w:fill="0072BC" w:themeFill="text2"/>
          </w:tcPr>
          <w:p w14:paraId="69C62CDB" w14:textId="2F3CD88F" w:rsidR="006966DD" w:rsidRPr="009A7C9A" w:rsidRDefault="00B23AC7" w:rsidP="00AC12B8">
            <w:pPr>
              <w:pStyle w:val="DDTableGreenHeader"/>
              <w:rPr>
                <w:color w:val="FFFFFF" w:themeColor="background1"/>
                <w:lang w:val="en-ZA"/>
              </w:rPr>
            </w:pPr>
            <w:r>
              <w:rPr>
                <w:color w:val="FFFFFF" w:themeColor="background1"/>
                <w:lang w:val="en-ZA"/>
              </w:rPr>
              <w:t>Backend Pools</w:t>
            </w:r>
          </w:p>
        </w:tc>
        <w:tc>
          <w:tcPr>
            <w:tcW w:w="4820" w:type="dxa"/>
            <w:tcBorders>
              <w:top w:val="single" w:sz="4" w:space="0" w:color="auto"/>
              <w:left w:val="single" w:sz="4" w:space="0" w:color="FFFFFF" w:themeColor="background2"/>
              <w:bottom w:val="single" w:sz="4" w:space="0" w:color="auto"/>
            </w:tcBorders>
          </w:tcPr>
          <w:p w14:paraId="72B3B2B6" w14:textId="51D0E353" w:rsidR="006966DD" w:rsidRPr="009A7C9A" w:rsidRDefault="00B23AC7" w:rsidP="00B23AC7">
            <w:pPr>
              <w:pStyle w:val="NTTBlueNotedText2Body"/>
              <w:ind w:left="0"/>
            </w:pPr>
            <w:r>
              <w:t>Added at later stage</w:t>
            </w:r>
          </w:p>
        </w:tc>
      </w:tr>
      <w:tr w:rsidR="009C21A7" w:rsidRPr="009A7C9A" w14:paraId="3B12DD62"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3AD0DB75" w14:textId="2777322F" w:rsidR="00B23AC7" w:rsidRPr="009A7C9A" w:rsidRDefault="004A5807" w:rsidP="00AC12B8">
            <w:pPr>
              <w:pStyle w:val="DDTableGreenHeader"/>
              <w:rPr>
                <w:color w:val="FFFFFF" w:themeColor="background1"/>
                <w:lang w:val="en-ZA"/>
              </w:rPr>
            </w:pPr>
            <w:r>
              <w:rPr>
                <w:color w:val="FFFFFF" w:themeColor="background1"/>
                <w:lang w:val="en-ZA"/>
              </w:rPr>
              <w:t>Backend Settings</w:t>
            </w:r>
          </w:p>
        </w:tc>
        <w:tc>
          <w:tcPr>
            <w:tcW w:w="4820" w:type="dxa"/>
            <w:tcBorders>
              <w:top w:val="single" w:sz="4" w:space="0" w:color="auto"/>
              <w:left w:val="single" w:sz="4" w:space="0" w:color="FFFFFF" w:themeColor="background2"/>
              <w:bottom w:val="single" w:sz="4" w:space="0" w:color="auto"/>
            </w:tcBorders>
          </w:tcPr>
          <w:p w14:paraId="2C3136B5" w14:textId="66CB5E4A" w:rsidR="00B23AC7" w:rsidRDefault="00411AD2" w:rsidP="00B93865">
            <w:pPr>
              <w:pStyle w:val="DDTableBodyText"/>
              <w:numPr>
                <w:ilvl w:val="0"/>
                <w:numId w:val="45"/>
              </w:numPr>
              <w:rPr>
                <w:bCs/>
              </w:rPr>
            </w:pPr>
            <w:r w:rsidRPr="00411AD2">
              <w:rPr>
                <w:bCs/>
              </w:rPr>
              <w:t>SFWBG_HTTPS_Settings</w:t>
            </w:r>
            <w:r w:rsidR="005045E7">
              <w:rPr>
                <w:bCs/>
              </w:rPr>
              <w:t xml:space="preserve"> (Port: 443, Protocol: Https, Cookie based affinity: Disabled, </w:t>
            </w:r>
            <w:r w:rsidR="006C70B0">
              <w:rPr>
                <w:bCs/>
              </w:rPr>
              <w:t xml:space="preserve">Custom Probe: </w:t>
            </w:r>
            <w:r w:rsidR="006C70B0" w:rsidRPr="006C70B0">
              <w:rPr>
                <w:bCs/>
              </w:rPr>
              <w:t>Siqalo_Weighbridge</w:t>
            </w:r>
            <w:r w:rsidR="006C70B0">
              <w:rPr>
                <w:bCs/>
              </w:rPr>
              <w:t>)</w:t>
            </w:r>
          </w:p>
          <w:p w14:paraId="2FDF3E80" w14:textId="735FD082" w:rsidR="00411AD2" w:rsidRDefault="00B568CB" w:rsidP="00B93865">
            <w:pPr>
              <w:pStyle w:val="DDTableBodyText"/>
              <w:numPr>
                <w:ilvl w:val="0"/>
                <w:numId w:val="45"/>
              </w:numPr>
              <w:rPr>
                <w:bCs/>
              </w:rPr>
            </w:pPr>
            <w:r w:rsidRPr="00B568CB">
              <w:rPr>
                <w:bCs/>
              </w:rPr>
              <w:t>RCL_ACTQ_HTTPS_Settings</w:t>
            </w:r>
            <w:r w:rsidR="006C70B0">
              <w:rPr>
                <w:bCs/>
              </w:rPr>
              <w:t xml:space="preserve"> (Port: 443, Protocol: Https, Cookie based affinity: Disabled, Custom Probe: ActivityTracker_QA)</w:t>
            </w:r>
          </w:p>
          <w:p w14:paraId="3F61E78C" w14:textId="653B7781" w:rsidR="00655B95" w:rsidRDefault="00655B95" w:rsidP="00B93865">
            <w:pPr>
              <w:pStyle w:val="DDTableBodyText"/>
              <w:numPr>
                <w:ilvl w:val="0"/>
                <w:numId w:val="45"/>
              </w:numPr>
              <w:rPr>
                <w:bCs/>
              </w:rPr>
            </w:pPr>
            <w:r w:rsidRPr="00655B95">
              <w:rPr>
                <w:bCs/>
              </w:rPr>
              <w:t>RCL_ACTD_HTTPS_Settings</w:t>
            </w:r>
            <w:r>
              <w:rPr>
                <w:bCs/>
              </w:rPr>
              <w:t xml:space="preserve"> (Port: 443, Protocol: Https, Cookie based affinity: Disabled, Custom Probe: ActivityTracker_DEV)</w:t>
            </w:r>
          </w:p>
          <w:p w14:paraId="311B62DE" w14:textId="0C2FCE46" w:rsidR="00B568CB" w:rsidRDefault="00B568CB" w:rsidP="00B93865">
            <w:pPr>
              <w:pStyle w:val="DDTableBodyText"/>
              <w:numPr>
                <w:ilvl w:val="0"/>
                <w:numId w:val="45"/>
              </w:numPr>
              <w:rPr>
                <w:bCs/>
              </w:rPr>
            </w:pPr>
            <w:r w:rsidRPr="00B568CB">
              <w:rPr>
                <w:bCs/>
              </w:rPr>
              <w:t>RCL_HTTPS_Settings</w:t>
            </w:r>
            <w:r w:rsidR="006C70B0">
              <w:rPr>
                <w:bCs/>
              </w:rPr>
              <w:t xml:space="preserve"> (Port: 443, Protocol: Https, Cookie based affinity: Disabled, Custom Probe:</w:t>
            </w:r>
            <w:r w:rsidR="00FB5AB9">
              <w:rPr>
                <w:bCs/>
              </w:rPr>
              <w:t xml:space="preserve"> ActivityTracker)</w:t>
            </w:r>
          </w:p>
          <w:p w14:paraId="57E6B1B0" w14:textId="45CDD66B" w:rsidR="00B568CB" w:rsidRDefault="007F48FE" w:rsidP="00B93865">
            <w:pPr>
              <w:pStyle w:val="DDTableBodyText"/>
              <w:numPr>
                <w:ilvl w:val="0"/>
                <w:numId w:val="45"/>
              </w:numPr>
              <w:rPr>
                <w:bCs/>
              </w:rPr>
            </w:pPr>
            <w:r w:rsidRPr="007F48FE">
              <w:rPr>
                <w:bCs/>
              </w:rPr>
              <w:t>RCL_ROWSQA_HTTPS_Settings</w:t>
            </w:r>
            <w:r w:rsidR="006C70B0">
              <w:rPr>
                <w:bCs/>
              </w:rPr>
              <w:t xml:space="preserve"> (Port: 443, Protocol: Https, Cookie based affinity: Disabled, Custom Probe:</w:t>
            </w:r>
            <w:r w:rsidR="00FB5AB9">
              <w:rPr>
                <w:bCs/>
              </w:rPr>
              <w:t xml:space="preserve"> </w:t>
            </w:r>
            <w:r w:rsidR="00CD0A93">
              <w:rPr>
                <w:bCs/>
              </w:rPr>
              <w:t>RowsQA</w:t>
            </w:r>
            <w:r w:rsidR="00FB5AB9">
              <w:rPr>
                <w:bCs/>
              </w:rPr>
              <w:t>)</w:t>
            </w:r>
          </w:p>
          <w:p w14:paraId="797FE8CC" w14:textId="5FFADD4D" w:rsidR="007F48FE" w:rsidRPr="00411AD2" w:rsidRDefault="007F48FE" w:rsidP="00B93865">
            <w:pPr>
              <w:pStyle w:val="DDTableBodyText"/>
              <w:numPr>
                <w:ilvl w:val="0"/>
                <w:numId w:val="45"/>
              </w:numPr>
              <w:rPr>
                <w:bCs/>
              </w:rPr>
            </w:pPr>
            <w:r>
              <w:rPr>
                <w:bCs/>
              </w:rPr>
              <w:t>RCL_ROWS_HTTP</w:t>
            </w:r>
            <w:r w:rsidR="005045E7">
              <w:rPr>
                <w:bCs/>
              </w:rPr>
              <w:t>S</w:t>
            </w:r>
            <w:r>
              <w:rPr>
                <w:bCs/>
              </w:rPr>
              <w:t>_Settings</w:t>
            </w:r>
            <w:r w:rsidR="006C70B0">
              <w:rPr>
                <w:bCs/>
              </w:rPr>
              <w:t xml:space="preserve"> (Port: 443, Protocol: Https, Cookie based affinity: Disabled, Custom Probe:</w:t>
            </w:r>
            <w:r w:rsidR="00CD0A93">
              <w:rPr>
                <w:bCs/>
              </w:rPr>
              <w:t xml:space="preserve"> Rows)</w:t>
            </w:r>
          </w:p>
        </w:tc>
      </w:tr>
      <w:tr w:rsidR="009C21A7" w:rsidRPr="009A7C9A" w14:paraId="3DFBFB95"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1FF72D4E" w14:textId="362621F0" w:rsidR="00250672" w:rsidRDefault="00250672" w:rsidP="00AC12B8">
            <w:pPr>
              <w:pStyle w:val="DDTableGreenHeader"/>
              <w:rPr>
                <w:color w:val="FFFFFF" w:themeColor="background1"/>
                <w:lang w:val="en-ZA"/>
              </w:rPr>
            </w:pPr>
            <w:r>
              <w:rPr>
                <w:color w:val="FFFFFF" w:themeColor="background1"/>
                <w:lang w:val="en-ZA"/>
              </w:rPr>
              <w:t>Frontend IP Configuration</w:t>
            </w:r>
          </w:p>
        </w:tc>
        <w:tc>
          <w:tcPr>
            <w:tcW w:w="4820" w:type="dxa"/>
            <w:tcBorders>
              <w:top w:val="single" w:sz="4" w:space="0" w:color="auto"/>
              <w:left w:val="single" w:sz="4" w:space="0" w:color="FFFFFF" w:themeColor="background2"/>
              <w:bottom w:val="single" w:sz="4" w:space="0" w:color="auto"/>
            </w:tcBorders>
          </w:tcPr>
          <w:p w14:paraId="49CA9B07" w14:textId="77777777" w:rsidR="00250672" w:rsidRPr="00D720D3" w:rsidRDefault="00CD2631" w:rsidP="00AC12B8">
            <w:pPr>
              <w:pStyle w:val="DDTableBodyText"/>
              <w:rPr>
                <w:b/>
              </w:rPr>
            </w:pPr>
            <w:r w:rsidRPr="00D720D3">
              <w:rPr>
                <w:b/>
              </w:rPr>
              <w:t>Private:</w:t>
            </w:r>
          </w:p>
          <w:p w14:paraId="0058235C" w14:textId="2A2A52E5" w:rsidR="00CD2631" w:rsidRPr="00CD2631" w:rsidRDefault="00CD2631" w:rsidP="00D720D3">
            <w:pPr>
              <w:pStyle w:val="DDTableBodyText"/>
              <w:numPr>
                <w:ilvl w:val="0"/>
                <w:numId w:val="42"/>
              </w:numPr>
              <w:rPr>
                <w:bCs/>
              </w:rPr>
            </w:pPr>
            <w:r w:rsidRPr="00CD2631">
              <w:rPr>
                <w:bCs/>
              </w:rPr>
              <w:t>Type</w:t>
            </w:r>
            <w:r>
              <w:rPr>
                <w:bCs/>
              </w:rPr>
              <w:t xml:space="preserve">: </w:t>
            </w:r>
            <w:r w:rsidRPr="00CD2631">
              <w:rPr>
                <w:bCs/>
              </w:rPr>
              <w:t>Private</w:t>
            </w:r>
          </w:p>
          <w:p w14:paraId="53EAEB20" w14:textId="3B6585EC" w:rsidR="00CD2631" w:rsidRPr="00CD2631" w:rsidRDefault="00CD2631" w:rsidP="00D720D3">
            <w:pPr>
              <w:pStyle w:val="DDTableBodyText"/>
              <w:numPr>
                <w:ilvl w:val="0"/>
                <w:numId w:val="42"/>
              </w:numPr>
              <w:rPr>
                <w:bCs/>
              </w:rPr>
            </w:pPr>
            <w:r w:rsidRPr="00CD2631">
              <w:rPr>
                <w:bCs/>
              </w:rPr>
              <w:t>Name</w:t>
            </w:r>
            <w:r>
              <w:rPr>
                <w:bCs/>
              </w:rPr>
              <w:t xml:space="preserve">: </w:t>
            </w:r>
            <w:r w:rsidRPr="00CD2631">
              <w:rPr>
                <w:bCs/>
              </w:rPr>
              <w:t>appGwPrivateFrontendIp</w:t>
            </w:r>
            <w:r w:rsidR="00D70150">
              <w:rPr>
                <w:bCs/>
              </w:rPr>
              <w:t xml:space="preserve"> (new)</w:t>
            </w:r>
          </w:p>
          <w:p w14:paraId="4DD5E4FA" w14:textId="4164C67F" w:rsidR="00CD2631" w:rsidRDefault="00CD2631" w:rsidP="00D720D3">
            <w:pPr>
              <w:pStyle w:val="DDTableBodyText"/>
              <w:numPr>
                <w:ilvl w:val="0"/>
                <w:numId w:val="42"/>
              </w:numPr>
              <w:rPr>
                <w:bCs/>
              </w:rPr>
            </w:pPr>
            <w:r w:rsidRPr="00CD2631">
              <w:rPr>
                <w:bCs/>
              </w:rPr>
              <w:t>Private IP address</w:t>
            </w:r>
            <w:r>
              <w:rPr>
                <w:bCs/>
              </w:rPr>
              <w:t xml:space="preserve">: </w:t>
            </w:r>
            <w:r w:rsidRPr="00CD2631">
              <w:rPr>
                <w:bCs/>
              </w:rPr>
              <w:t>10.20.40.6</w:t>
            </w:r>
            <w:r w:rsidR="00D720D3">
              <w:rPr>
                <w:bCs/>
              </w:rPr>
              <w:t>8</w:t>
            </w:r>
          </w:p>
          <w:p w14:paraId="370FB89C" w14:textId="0BA763D7" w:rsidR="00D720D3" w:rsidRPr="00D60F6E" w:rsidRDefault="00CD2631" w:rsidP="00CD2631">
            <w:pPr>
              <w:pStyle w:val="DDTableBodyText"/>
              <w:numPr>
                <w:ilvl w:val="0"/>
                <w:numId w:val="42"/>
              </w:numPr>
              <w:rPr>
                <w:bCs/>
              </w:rPr>
            </w:pPr>
            <w:r w:rsidRPr="00CD2631">
              <w:rPr>
                <w:bCs/>
              </w:rPr>
              <w:t>Associated listeners</w:t>
            </w:r>
            <w:r>
              <w:rPr>
                <w:bCs/>
              </w:rPr>
              <w:t>: None</w:t>
            </w:r>
          </w:p>
          <w:p w14:paraId="1BE5D4C5" w14:textId="77777777" w:rsidR="00D720D3" w:rsidRDefault="00D720D3" w:rsidP="00CD2631">
            <w:pPr>
              <w:pStyle w:val="DDTableBodyText"/>
              <w:rPr>
                <w:b/>
              </w:rPr>
            </w:pPr>
            <w:r w:rsidRPr="00D720D3">
              <w:rPr>
                <w:b/>
              </w:rPr>
              <w:t>Public:</w:t>
            </w:r>
          </w:p>
          <w:p w14:paraId="113F9326" w14:textId="41F9BDF1" w:rsidR="00B93865" w:rsidRDefault="00B93865" w:rsidP="00B93865">
            <w:pPr>
              <w:pStyle w:val="DDTableBodyText"/>
              <w:numPr>
                <w:ilvl w:val="0"/>
                <w:numId w:val="43"/>
              </w:numPr>
            </w:pPr>
            <w:r>
              <w:t xml:space="preserve">Name: </w:t>
            </w:r>
            <w:r w:rsidR="00D70150" w:rsidRPr="00D70150">
              <w:t>appGwPublicFrontendIp</w:t>
            </w:r>
            <w:r w:rsidR="00D70150">
              <w:t xml:space="preserve"> (new)</w:t>
            </w:r>
          </w:p>
          <w:p w14:paraId="4EFCC77C" w14:textId="77777777" w:rsidR="00B93865" w:rsidRDefault="00B93865" w:rsidP="00B93865">
            <w:pPr>
              <w:pStyle w:val="DDTableBodyText"/>
              <w:numPr>
                <w:ilvl w:val="0"/>
                <w:numId w:val="43"/>
              </w:numPr>
            </w:pPr>
            <w:r>
              <w:t>IP Address: TBC</w:t>
            </w:r>
          </w:p>
          <w:p w14:paraId="527DC01B" w14:textId="77777777" w:rsidR="00B93865" w:rsidRDefault="00B93865" w:rsidP="00B93865">
            <w:pPr>
              <w:pStyle w:val="DDTableBodyText"/>
              <w:numPr>
                <w:ilvl w:val="0"/>
                <w:numId w:val="43"/>
              </w:numPr>
            </w:pPr>
            <w:r>
              <w:t>SKU: Standard</w:t>
            </w:r>
          </w:p>
          <w:p w14:paraId="3D3FA067" w14:textId="77777777" w:rsidR="00B93865" w:rsidRDefault="00B93865" w:rsidP="00B93865">
            <w:pPr>
              <w:pStyle w:val="DDTableBodyText"/>
              <w:numPr>
                <w:ilvl w:val="0"/>
                <w:numId w:val="43"/>
              </w:numPr>
            </w:pPr>
            <w:r>
              <w:t>Tier: Regional</w:t>
            </w:r>
          </w:p>
          <w:p w14:paraId="6891D742" w14:textId="66673920" w:rsidR="00A05623" w:rsidRPr="00B93865" w:rsidRDefault="00B93865" w:rsidP="00C66655">
            <w:pPr>
              <w:pStyle w:val="DDTableBodyText"/>
              <w:numPr>
                <w:ilvl w:val="0"/>
                <w:numId w:val="43"/>
              </w:numPr>
            </w:pPr>
            <w:r>
              <w:t>Assignment: Static</w:t>
            </w:r>
          </w:p>
        </w:tc>
      </w:tr>
      <w:tr w:rsidR="009C21A7" w:rsidRPr="009A7C9A" w14:paraId="2BF43CD3"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5A14DC2F" w14:textId="1C6D946F" w:rsidR="00C66655" w:rsidRDefault="00C66655" w:rsidP="00AC12B8">
            <w:pPr>
              <w:pStyle w:val="DDTableGreenHeader"/>
              <w:rPr>
                <w:color w:val="FFFFFF" w:themeColor="background1"/>
                <w:lang w:val="en-ZA"/>
              </w:rPr>
            </w:pPr>
            <w:r>
              <w:rPr>
                <w:color w:val="FFFFFF" w:themeColor="background1"/>
                <w:lang w:val="en-ZA"/>
              </w:rPr>
              <w:t>Listeners</w:t>
            </w:r>
          </w:p>
        </w:tc>
        <w:tc>
          <w:tcPr>
            <w:tcW w:w="4820" w:type="dxa"/>
            <w:tcBorders>
              <w:top w:val="single" w:sz="4" w:space="0" w:color="auto"/>
              <w:left w:val="single" w:sz="4" w:space="0" w:color="FFFFFF" w:themeColor="background2"/>
              <w:bottom w:val="single" w:sz="4" w:space="0" w:color="auto"/>
            </w:tcBorders>
          </w:tcPr>
          <w:p w14:paraId="21075C44" w14:textId="77777777" w:rsidR="00C66655" w:rsidRDefault="00C66655" w:rsidP="00C66655">
            <w:pPr>
              <w:pStyle w:val="DDTableBodyText"/>
              <w:numPr>
                <w:ilvl w:val="0"/>
                <w:numId w:val="43"/>
              </w:numPr>
            </w:pPr>
            <w:r>
              <w:t>SFWBG_HTTP_Listener</w:t>
            </w:r>
          </w:p>
          <w:p w14:paraId="326B55CD" w14:textId="77777777" w:rsidR="00C66655" w:rsidRDefault="00C66655" w:rsidP="00C66655">
            <w:pPr>
              <w:pStyle w:val="DDTableBodyText"/>
              <w:numPr>
                <w:ilvl w:val="0"/>
                <w:numId w:val="43"/>
              </w:numPr>
            </w:pPr>
            <w:r>
              <w:t>RCL_RowsQA_HTTPS_Listener</w:t>
            </w:r>
          </w:p>
          <w:p w14:paraId="5AC75CAF" w14:textId="77777777" w:rsidR="00C66655" w:rsidRDefault="00C66655" w:rsidP="00C66655">
            <w:pPr>
              <w:pStyle w:val="DDTableBodyText"/>
              <w:numPr>
                <w:ilvl w:val="0"/>
                <w:numId w:val="43"/>
              </w:numPr>
            </w:pPr>
            <w:r>
              <w:t>RCL_RowsQA_HTTP_Listener</w:t>
            </w:r>
          </w:p>
          <w:p w14:paraId="2D3B7CCB" w14:textId="77777777" w:rsidR="00C66655" w:rsidRDefault="00C66655" w:rsidP="00C66655">
            <w:pPr>
              <w:pStyle w:val="DDTableBodyText"/>
              <w:numPr>
                <w:ilvl w:val="0"/>
                <w:numId w:val="43"/>
              </w:numPr>
            </w:pPr>
            <w:r>
              <w:t>RCL_Rows_HTTPS_Listener</w:t>
            </w:r>
          </w:p>
          <w:p w14:paraId="5E2F3BB4" w14:textId="77777777" w:rsidR="00C66655" w:rsidRDefault="00C66655" w:rsidP="00C66655">
            <w:pPr>
              <w:pStyle w:val="DDTableBodyText"/>
              <w:numPr>
                <w:ilvl w:val="0"/>
                <w:numId w:val="43"/>
              </w:numPr>
            </w:pPr>
            <w:r>
              <w:t>RCL_Rows_HTTP_Listener</w:t>
            </w:r>
          </w:p>
          <w:p w14:paraId="55125EED" w14:textId="77777777" w:rsidR="00C66655" w:rsidRDefault="00C66655" w:rsidP="00C66655">
            <w:pPr>
              <w:pStyle w:val="DDTableBodyText"/>
              <w:numPr>
                <w:ilvl w:val="0"/>
                <w:numId w:val="43"/>
              </w:numPr>
            </w:pPr>
            <w:r>
              <w:t>SFWBG_HTTPS_Listener</w:t>
            </w:r>
          </w:p>
          <w:p w14:paraId="3CD09193" w14:textId="77777777" w:rsidR="00C66655" w:rsidRDefault="00C66655" w:rsidP="00C66655">
            <w:pPr>
              <w:pStyle w:val="DDTableBodyText"/>
              <w:numPr>
                <w:ilvl w:val="0"/>
                <w:numId w:val="43"/>
              </w:numPr>
            </w:pPr>
            <w:r>
              <w:t>RCL_HTTPS_Listener</w:t>
            </w:r>
          </w:p>
          <w:p w14:paraId="286D8853" w14:textId="77777777" w:rsidR="00C66655" w:rsidRDefault="00C66655" w:rsidP="00C66655">
            <w:pPr>
              <w:pStyle w:val="DDTableBodyText"/>
              <w:numPr>
                <w:ilvl w:val="0"/>
                <w:numId w:val="43"/>
              </w:numPr>
            </w:pPr>
            <w:r>
              <w:t>RCL_HTTP_Listener</w:t>
            </w:r>
          </w:p>
          <w:p w14:paraId="0D139C6A" w14:textId="77777777" w:rsidR="00C66655" w:rsidRDefault="00C66655" w:rsidP="00C66655">
            <w:pPr>
              <w:pStyle w:val="DDTableBodyText"/>
              <w:numPr>
                <w:ilvl w:val="0"/>
                <w:numId w:val="43"/>
              </w:numPr>
            </w:pPr>
            <w:r>
              <w:t>RCL_ACTQ_HTTPS_Listener</w:t>
            </w:r>
          </w:p>
          <w:p w14:paraId="44645431" w14:textId="77777777" w:rsidR="00C66655" w:rsidRDefault="00C66655" w:rsidP="00C66655">
            <w:pPr>
              <w:pStyle w:val="DDTableBodyText"/>
              <w:numPr>
                <w:ilvl w:val="0"/>
                <w:numId w:val="43"/>
              </w:numPr>
            </w:pPr>
            <w:r>
              <w:t>RCL_ACTQ_HTTP_Listener</w:t>
            </w:r>
          </w:p>
          <w:p w14:paraId="57FEB2CB" w14:textId="77777777" w:rsidR="00C66655" w:rsidRDefault="00C66655" w:rsidP="00C66655">
            <w:pPr>
              <w:pStyle w:val="DDTableBodyText"/>
              <w:numPr>
                <w:ilvl w:val="0"/>
                <w:numId w:val="43"/>
              </w:numPr>
            </w:pPr>
            <w:r>
              <w:t>RCL_ACTD_HTTP_Listener</w:t>
            </w:r>
          </w:p>
          <w:p w14:paraId="6D4FDD93" w14:textId="611DEB2A" w:rsidR="00C66655" w:rsidRPr="00D720D3" w:rsidRDefault="00C66655" w:rsidP="00C66655">
            <w:pPr>
              <w:pStyle w:val="DDTableBodyText"/>
              <w:numPr>
                <w:ilvl w:val="0"/>
                <w:numId w:val="43"/>
              </w:numPr>
              <w:rPr>
                <w:b/>
              </w:rPr>
            </w:pPr>
            <w:r>
              <w:t>RCL_ACTD_HTTPS_Listener</w:t>
            </w:r>
          </w:p>
        </w:tc>
      </w:tr>
      <w:tr w:rsidR="009C21A7" w:rsidRPr="009A7C9A" w14:paraId="2B1EB716"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0A2CDE31" w14:textId="31585DE4" w:rsidR="00C66655" w:rsidRDefault="006F180A" w:rsidP="00AC12B8">
            <w:pPr>
              <w:pStyle w:val="DDTableGreenHeader"/>
              <w:rPr>
                <w:color w:val="FFFFFF" w:themeColor="background1"/>
                <w:lang w:val="en-ZA"/>
              </w:rPr>
            </w:pPr>
            <w:r>
              <w:rPr>
                <w:color w:val="FFFFFF" w:themeColor="background1"/>
                <w:lang w:val="en-ZA"/>
              </w:rPr>
              <w:t>Rules</w:t>
            </w:r>
          </w:p>
        </w:tc>
        <w:tc>
          <w:tcPr>
            <w:tcW w:w="4820" w:type="dxa"/>
            <w:tcBorders>
              <w:top w:val="single" w:sz="4" w:space="0" w:color="auto"/>
              <w:left w:val="single" w:sz="4" w:space="0" w:color="FFFFFF" w:themeColor="background2"/>
              <w:bottom w:val="single" w:sz="4" w:space="0" w:color="auto"/>
            </w:tcBorders>
          </w:tcPr>
          <w:p w14:paraId="35CDF871" w14:textId="77777777" w:rsidR="006F180A" w:rsidRDefault="006F180A" w:rsidP="000F7339">
            <w:pPr>
              <w:pStyle w:val="DDTableBodyText"/>
              <w:numPr>
                <w:ilvl w:val="0"/>
                <w:numId w:val="46"/>
              </w:numPr>
            </w:pPr>
            <w:r>
              <w:t>Routing_Rule_HTTPS</w:t>
            </w:r>
          </w:p>
          <w:p w14:paraId="294B075B" w14:textId="77777777" w:rsidR="006F180A" w:rsidRDefault="006F180A" w:rsidP="000F7339">
            <w:pPr>
              <w:pStyle w:val="DDTableBodyText"/>
              <w:numPr>
                <w:ilvl w:val="0"/>
                <w:numId w:val="46"/>
              </w:numPr>
            </w:pPr>
            <w:r>
              <w:t>Routing_Rule_HTTP</w:t>
            </w:r>
          </w:p>
          <w:p w14:paraId="205D4D58" w14:textId="77777777" w:rsidR="006F180A" w:rsidRDefault="006F180A" w:rsidP="000F7339">
            <w:pPr>
              <w:pStyle w:val="DDTableBodyText"/>
              <w:numPr>
                <w:ilvl w:val="0"/>
                <w:numId w:val="46"/>
              </w:numPr>
            </w:pPr>
            <w:r>
              <w:t>Routing_Rule_ACTD_HTTP</w:t>
            </w:r>
          </w:p>
          <w:p w14:paraId="60AE6FB9" w14:textId="77777777" w:rsidR="006F180A" w:rsidRDefault="006F180A" w:rsidP="000F7339">
            <w:pPr>
              <w:pStyle w:val="DDTableBodyText"/>
              <w:numPr>
                <w:ilvl w:val="0"/>
                <w:numId w:val="46"/>
              </w:numPr>
            </w:pPr>
            <w:r>
              <w:t>Routing_Rule_ACTD_HTTPS</w:t>
            </w:r>
          </w:p>
          <w:p w14:paraId="0E826475" w14:textId="77777777" w:rsidR="006F180A" w:rsidRDefault="006F180A" w:rsidP="000F7339">
            <w:pPr>
              <w:pStyle w:val="DDTableBodyText"/>
              <w:numPr>
                <w:ilvl w:val="0"/>
                <w:numId w:val="46"/>
              </w:numPr>
            </w:pPr>
            <w:r>
              <w:t>Routing_Rule_SFWBG_HTTPS</w:t>
            </w:r>
          </w:p>
          <w:p w14:paraId="04895419" w14:textId="77777777" w:rsidR="006F180A" w:rsidRDefault="006F180A" w:rsidP="000F7339">
            <w:pPr>
              <w:pStyle w:val="DDTableBodyText"/>
              <w:numPr>
                <w:ilvl w:val="0"/>
                <w:numId w:val="46"/>
              </w:numPr>
            </w:pPr>
            <w:r>
              <w:t>Routing_Rule_SFWBG_HTTP</w:t>
            </w:r>
          </w:p>
          <w:p w14:paraId="4F66C097" w14:textId="41C9856A" w:rsidR="006F180A" w:rsidRDefault="006F180A" w:rsidP="000F7339">
            <w:pPr>
              <w:pStyle w:val="DDTableBodyText"/>
              <w:numPr>
                <w:ilvl w:val="0"/>
                <w:numId w:val="46"/>
              </w:numPr>
            </w:pPr>
            <w:r>
              <w:t>Routing_Rule_ACTQ_HTTPS</w:t>
            </w:r>
          </w:p>
          <w:p w14:paraId="1C240F12" w14:textId="65310701" w:rsidR="006F180A" w:rsidRDefault="006F180A" w:rsidP="000F7339">
            <w:pPr>
              <w:pStyle w:val="DDTableBodyText"/>
              <w:numPr>
                <w:ilvl w:val="0"/>
                <w:numId w:val="46"/>
              </w:numPr>
            </w:pPr>
            <w:r>
              <w:t>Routing_Rule_ACTQ_HTTP</w:t>
            </w:r>
          </w:p>
          <w:p w14:paraId="7E8E87B3" w14:textId="3222A878" w:rsidR="006F180A" w:rsidRDefault="006F180A" w:rsidP="000F7339">
            <w:pPr>
              <w:pStyle w:val="DDTableBodyText"/>
              <w:numPr>
                <w:ilvl w:val="0"/>
                <w:numId w:val="46"/>
              </w:numPr>
            </w:pPr>
            <w:r>
              <w:t>Routing_Rule_RowsQA_HTTPS</w:t>
            </w:r>
          </w:p>
          <w:p w14:paraId="2B628FF8" w14:textId="66DAF8B9" w:rsidR="006F180A" w:rsidRDefault="006F180A" w:rsidP="000F7339">
            <w:pPr>
              <w:pStyle w:val="DDTableBodyText"/>
              <w:numPr>
                <w:ilvl w:val="0"/>
                <w:numId w:val="46"/>
              </w:numPr>
            </w:pPr>
            <w:r>
              <w:t>Routing_Rule_RowsQA_HTTP</w:t>
            </w:r>
          </w:p>
          <w:p w14:paraId="17F9D2B9" w14:textId="415F1D01" w:rsidR="006F180A" w:rsidRDefault="006F180A" w:rsidP="000F7339">
            <w:pPr>
              <w:pStyle w:val="DDTableBodyText"/>
              <w:numPr>
                <w:ilvl w:val="0"/>
                <w:numId w:val="46"/>
              </w:numPr>
            </w:pPr>
            <w:r>
              <w:t>Routing_RuleRows_HTTPS</w:t>
            </w:r>
          </w:p>
          <w:p w14:paraId="7654B7DE" w14:textId="18BE3264" w:rsidR="00C66655" w:rsidRDefault="006F180A" w:rsidP="000F7339">
            <w:pPr>
              <w:pStyle w:val="DDTableBodyText"/>
              <w:numPr>
                <w:ilvl w:val="0"/>
                <w:numId w:val="46"/>
              </w:numPr>
            </w:pPr>
            <w:r>
              <w:t>Routing_RuleRows_HTTP</w:t>
            </w:r>
          </w:p>
        </w:tc>
      </w:tr>
      <w:tr w:rsidR="009C21A7" w:rsidRPr="009A7C9A" w14:paraId="4E37CDF1"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029F7ABA" w14:textId="111AC920" w:rsidR="000F7339" w:rsidRDefault="0008575C" w:rsidP="00AC12B8">
            <w:pPr>
              <w:pStyle w:val="DDTableGreenHeader"/>
              <w:rPr>
                <w:color w:val="FFFFFF" w:themeColor="background1"/>
                <w:lang w:val="en-ZA"/>
              </w:rPr>
            </w:pPr>
            <w:r>
              <w:rPr>
                <w:color w:val="FFFFFF" w:themeColor="background1"/>
                <w:lang w:val="en-ZA"/>
              </w:rPr>
              <w:t>Health Probes</w:t>
            </w:r>
          </w:p>
        </w:tc>
        <w:tc>
          <w:tcPr>
            <w:tcW w:w="4820" w:type="dxa"/>
            <w:tcBorders>
              <w:top w:val="single" w:sz="4" w:space="0" w:color="auto"/>
              <w:left w:val="single" w:sz="4" w:space="0" w:color="FFFFFF" w:themeColor="background2"/>
              <w:bottom w:val="single" w:sz="4" w:space="0" w:color="auto"/>
            </w:tcBorders>
          </w:tcPr>
          <w:p w14:paraId="2A54A021" w14:textId="77777777" w:rsidR="0008575C" w:rsidRDefault="0008575C" w:rsidP="0008575C">
            <w:pPr>
              <w:pStyle w:val="DDTableBodyText"/>
              <w:numPr>
                <w:ilvl w:val="0"/>
                <w:numId w:val="46"/>
              </w:numPr>
            </w:pPr>
            <w:r>
              <w:t>Rows</w:t>
            </w:r>
          </w:p>
          <w:p w14:paraId="2FF4C1C5" w14:textId="3B15D2FA" w:rsidR="007A392F" w:rsidRDefault="007A392F" w:rsidP="0008575C">
            <w:pPr>
              <w:pStyle w:val="DDTableBodyText"/>
              <w:numPr>
                <w:ilvl w:val="0"/>
                <w:numId w:val="46"/>
              </w:numPr>
            </w:pPr>
            <w:r>
              <w:t>RowsQA</w:t>
            </w:r>
          </w:p>
          <w:p w14:paraId="0B8FD008" w14:textId="77777777" w:rsidR="0008575C" w:rsidRDefault="0008575C" w:rsidP="0008575C">
            <w:pPr>
              <w:pStyle w:val="DDTableBodyText"/>
              <w:numPr>
                <w:ilvl w:val="0"/>
                <w:numId w:val="46"/>
              </w:numPr>
            </w:pPr>
            <w:r>
              <w:t>Https</w:t>
            </w:r>
          </w:p>
          <w:p w14:paraId="090A6795" w14:textId="77777777" w:rsidR="0008575C" w:rsidRDefault="0008575C" w:rsidP="0008575C">
            <w:pPr>
              <w:pStyle w:val="DDTableBodyText"/>
              <w:numPr>
                <w:ilvl w:val="0"/>
                <w:numId w:val="46"/>
              </w:numPr>
            </w:pPr>
            <w:r>
              <w:t>ActivityTracker_QA</w:t>
            </w:r>
          </w:p>
          <w:p w14:paraId="75810DF2" w14:textId="77777777" w:rsidR="0008575C" w:rsidRDefault="0008575C" w:rsidP="0008575C">
            <w:pPr>
              <w:pStyle w:val="DDTableBodyText"/>
              <w:numPr>
                <w:ilvl w:val="0"/>
                <w:numId w:val="46"/>
              </w:numPr>
            </w:pPr>
            <w:r>
              <w:t>Siqalo_Weighbridge</w:t>
            </w:r>
          </w:p>
          <w:p w14:paraId="5C8E647E" w14:textId="42FAE42E" w:rsidR="0008575C" w:rsidRDefault="0008575C" w:rsidP="00C341E4">
            <w:pPr>
              <w:pStyle w:val="DDTableBodyText"/>
              <w:numPr>
                <w:ilvl w:val="0"/>
                <w:numId w:val="46"/>
              </w:numPr>
            </w:pPr>
            <w:r>
              <w:t>ActivityTracker_Dev</w:t>
            </w:r>
          </w:p>
          <w:p w14:paraId="3B33D324" w14:textId="675DBA1D" w:rsidR="000F7339" w:rsidRDefault="0008575C" w:rsidP="0008575C">
            <w:pPr>
              <w:pStyle w:val="DDTableBodyText"/>
              <w:numPr>
                <w:ilvl w:val="0"/>
                <w:numId w:val="46"/>
              </w:numPr>
            </w:pPr>
            <w:r>
              <w:t>ActivityTracker</w:t>
            </w:r>
          </w:p>
        </w:tc>
      </w:tr>
      <w:tr w:rsidR="009C21A7" w:rsidRPr="009A7C9A" w14:paraId="5EBF9610" w14:textId="77777777" w:rsidTr="00EA2D47">
        <w:trPr>
          <w:cantSplit/>
          <w:trHeight w:val="405"/>
        </w:trPr>
        <w:tc>
          <w:tcPr>
            <w:tcW w:w="3260" w:type="dxa"/>
            <w:tcBorders>
              <w:top w:val="single" w:sz="4" w:space="0" w:color="FFFFFF" w:themeColor="background2"/>
              <w:bottom w:val="single" w:sz="4" w:space="0" w:color="FFFFFF" w:themeColor="background2"/>
              <w:right w:val="single" w:sz="4" w:space="0" w:color="FFFFFF" w:themeColor="background2"/>
            </w:tcBorders>
            <w:shd w:val="clear" w:color="auto" w:fill="0072BC" w:themeFill="text2"/>
          </w:tcPr>
          <w:p w14:paraId="6534C345" w14:textId="77777777" w:rsidR="000D537A" w:rsidRPr="009A7C9A" w:rsidRDefault="000D537A" w:rsidP="00AC12B8">
            <w:pPr>
              <w:pStyle w:val="DDTableGreenHeader"/>
              <w:rPr>
                <w:color w:val="FFFFFF" w:themeColor="background1"/>
                <w:lang w:val="en-ZA"/>
              </w:rPr>
            </w:pPr>
            <w:r w:rsidRPr="009A7C9A">
              <w:rPr>
                <w:color w:val="FFFFFF" w:themeColor="background1"/>
                <w:lang w:val="en-ZA"/>
              </w:rPr>
              <w:t>Tags</w:t>
            </w:r>
          </w:p>
        </w:tc>
        <w:tc>
          <w:tcPr>
            <w:tcW w:w="4820" w:type="dxa"/>
            <w:tcBorders>
              <w:top w:val="single" w:sz="4" w:space="0" w:color="auto"/>
              <w:left w:val="single" w:sz="4" w:space="0" w:color="FFFFFF" w:themeColor="background2"/>
              <w:bottom w:val="single" w:sz="4" w:space="0" w:color="auto"/>
            </w:tcBorders>
          </w:tcPr>
          <w:p w14:paraId="0BBFF8FC" w14:textId="641500E5" w:rsidR="000D537A" w:rsidRPr="009A7C9A" w:rsidRDefault="00F920D7" w:rsidP="00AC12B8">
            <w:pPr>
              <w:pStyle w:val="DDTableBodyText"/>
              <w:rPr>
                <w:b/>
                <w:bCs/>
              </w:rPr>
            </w:pPr>
            <w:r>
              <w:rPr>
                <w:b/>
              </w:rPr>
              <w:t>[None]</w:t>
            </w:r>
          </w:p>
        </w:tc>
      </w:tr>
    </w:tbl>
    <w:p w14:paraId="76ECDEB1" w14:textId="356B6C5F" w:rsidR="000D537A" w:rsidRPr="009A7C9A" w:rsidRDefault="000D537A" w:rsidP="000D537A">
      <w:pPr>
        <w:pStyle w:val="Caption"/>
        <w:rPr>
          <w:lang w:val="en-ZA"/>
        </w:rPr>
      </w:pPr>
      <w:bookmarkStart w:id="49" w:name="_Toc159858496"/>
      <w:bookmarkStart w:id="50" w:name="_Toc201052057"/>
      <w:r w:rsidRPr="009A7C9A">
        <w:t xml:space="preserve">Table </w:t>
      </w:r>
      <w:r w:rsidRPr="009A7C9A">
        <w:fldChar w:fldCharType="begin"/>
      </w:r>
      <w:r w:rsidRPr="009A7C9A">
        <w:instrText xml:space="preserve"> SEQ Table \* ARABIC </w:instrText>
      </w:r>
      <w:r w:rsidRPr="009A7C9A">
        <w:fldChar w:fldCharType="separate"/>
      </w:r>
      <w:r w:rsidR="00E402DB">
        <w:rPr>
          <w:noProof/>
        </w:rPr>
        <w:t>19</w:t>
      </w:r>
      <w:r w:rsidRPr="009A7C9A">
        <w:rPr>
          <w:noProof/>
        </w:rPr>
        <w:fldChar w:fldCharType="end"/>
      </w:r>
      <w:r w:rsidRPr="009A7C9A">
        <w:t>: Application Gateway</w:t>
      </w:r>
      <w:bookmarkEnd w:id="49"/>
      <w:bookmarkEnd w:id="50"/>
    </w:p>
    <w:p w14:paraId="2AE6D8D1" w14:textId="77777777" w:rsidR="003A3E66" w:rsidRDefault="003A3E66" w:rsidP="005A3A49">
      <w:pPr>
        <w:pStyle w:val="NTTBodyText"/>
        <w:ind w:left="0"/>
        <w:rPr>
          <w:lang w:eastAsia="en-GB"/>
        </w:rPr>
      </w:pPr>
    </w:p>
    <w:p w14:paraId="7C6C7125" w14:textId="58B9F25D" w:rsidR="0053569A" w:rsidRPr="009A7C9A" w:rsidRDefault="0053569A" w:rsidP="0053569A">
      <w:pPr>
        <w:pStyle w:val="Heading3"/>
        <w:rPr>
          <w:lang w:val="en-ZA"/>
        </w:rPr>
      </w:pPr>
      <w:r>
        <w:rPr>
          <w:lang w:val="en-ZA"/>
        </w:rPr>
        <w:t>Private DNS Zone</w:t>
      </w:r>
    </w:p>
    <w:p w14:paraId="673D93B2" w14:textId="5DF389DF" w:rsidR="0053569A" w:rsidRPr="009A7C9A" w:rsidRDefault="0053569A" w:rsidP="0053569A">
      <w:pPr>
        <w:pStyle w:val="NTTBodyText"/>
        <w:rPr>
          <w:lang w:val="en-ZA"/>
        </w:rPr>
      </w:pPr>
      <w:r w:rsidRPr="009A7C9A">
        <w:rPr>
          <w:lang w:val="en-ZA"/>
        </w:rPr>
        <w:t xml:space="preserve">This section details </w:t>
      </w:r>
      <w:r w:rsidR="00754666">
        <w:rPr>
          <w:lang w:val="en-ZA"/>
        </w:rPr>
        <w:t>private DNS zones</w:t>
      </w:r>
      <w:r w:rsidR="005A099D">
        <w:rPr>
          <w:lang w:val="en-ZA"/>
        </w:rPr>
        <w:t xml:space="preserve"> as placeholders for upcoming resources</w:t>
      </w:r>
      <w:r w:rsidR="00754666">
        <w:rPr>
          <w:lang w:val="en-ZA"/>
        </w:rPr>
        <w:t xml:space="preserve">: </w:t>
      </w:r>
    </w:p>
    <w:p w14:paraId="79AFDEE4" w14:textId="6793FBF6" w:rsidR="002757DE" w:rsidRDefault="00446C88" w:rsidP="00446C88">
      <w:pPr>
        <w:pStyle w:val="Heading4"/>
        <w:rPr>
          <w:lang w:val="en-ZA"/>
        </w:rPr>
      </w:pPr>
      <w:r>
        <w:rPr>
          <w:lang w:val="en-ZA"/>
        </w:rPr>
        <w:t>Azure Websites</w:t>
      </w:r>
    </w:p>
    <w:p w14:paraId="08686BC2" w14:textId="7775CCBC" w:rsidR="00534A65" w:rsidRPr="00534A65" w:rsidRDefault="00534A65" w:rsidP="00534A65">
      <w:pPr>
        <w:pStyle w:val="NTTBlueNotedText2Body"/>
        <w:rPr>
          <w:lang w:val="en-ZA"/>
        </w:rPr>
      </w:pPr>
      <w:r>
        <w:rPr>
          <w:lang w:val="en-ZA"/>
        </w:rPr>
        <w:t>Private DNS zone will be created at default settings until configured at later stage.</w:t>
      </w:r>
    </w:p>
    <w:tbl>
      <w:tblPr>
        <w:tblStyle w:val="TableGrid"/>
        <w:tblW w:w="8363"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3685"/>
        <w:gridCol w:w="4678"/>
      </w:tblGrid>
      <w:tr w:rsidR="002757DE" w:rsidRPr="009A7C9A" w14:paraId="4A84C984" w14:textId="77777777" w:rsidTr="00EA2D47">
        <w:trPr>
          <w:cantSplit/>
          <w:tblHeader/>
        </w:trPr>
        <w:tc>
          <w:tcPr>
            <w:tcW w:w="3685" w:type="dxa"/>
            <w:tcBorders>
              <w:top w:val="nil"/>
              <w:bottom w:val="single" w:sz="4" w:space="0" w:color="auto"/>
              <w:right w:val="nil"/>
            </w:tcBorders>
          </w:tcPr>
          <w:p w14:paraId="6B06CBDC" w14:textId="77777777" w:rsidR="002757DE" w:rsidRPr="009A7C9A" w:rsidRDefault="002757DE" w:rsidP="00AC12B8">
            <w:pPr>
              <w:pStyle w:val="DDTableGreenHeader"/>
              <w:rPr>
                <w:color w:val="auto"/>
              </w:rPr>
            </w:pPr>
            <w:r w:rsidRPr="009A7C9A">
              <w:rPr>
                <w:color w:val="auto"/>
              </w:rPr>
              <w:t>Specification</w:t>
            </w:r>
          </w:p>
        </w:tc>
        <w:tc>
          <w:tcPr>
            <w:tcW w:w="4678" w:type="dxa"/>
            <w:tcBorders>
              <w:top w:val="nil"/>
              <w:left w:val="nil"/>
              <w:bottom w:val="single" w:sz="4" w:space="0" w:color="auto"/>
              <w:right w:val="nil"/>
            </w:tcBorders>
          </w:tcPr>
          <w:p w14:paraId="7EC79AA6" w14:textId="77777777" w:rsidR="002757DE" w:rsidRPr="009A7C9A" w:rsidRDefault="002757DE" w:rsidP="00AC12B8">
            <w:pPr>
              <w:pStyle w:val="DDTableGreenHeader"/>
              <w:rPr>
                <w:color w:val="auto"/>
              </w:rPr>
            </w:pPr>
            <w:r w:rsidRPr="009A7C9A">
              <w:rPr>
                <w:color w:val="auto"/>
              </w:rPr>
              <w:t>Description</w:t>
            </w:r>
          </w:p>
        </w:tc>
      </w:tr>
      <w:tr w:rsidR="009C21A7" w:rsidRPr="009A7C9A" w14:paraId="0AE1B9B4"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6333A67E" w14:textId="419EE46F" w:rsidR="002757DE" w:rsidRPr="009A7C9A" w:rsidRDefault="00213B97" w:rsidP="00AC12B8">
            <w:pPr>
              <w:pStyle w:val="DDTableGreenHeader"/>
              <w:rPr>
                <w:color w:val="FFFFFF" w:themeColor="background1"/>
              </w:rPr>
            </w:pPr>
            <w:r>
              <w:rPr>
                <w:color w:val="FFFFFF" w:themeColor="background1"/>
              </w:rPr>
              <w:t>Private DNS Zone</w:t>
            </w:r>
            <w:r w:rsidRPr="009A7C9A">
              <w:rPr>
                <w:color w:val="FFFFFF" w:themeColor="background1"/>
              </w:rPr>
              <w:t xml:space="preserve"> Name</w:t>
            </w:r>
          </w:p>
        </w:tc>
        <w:tc>
          <w:tcPr>
            <w:tcW w:w="4678" w:type="dxa"/>
            <w:tcBorders>
              <w:top w:val="single" w:sz="4" w:space="0" w:color="auto"/>
              <w:left w:val="single" w:sz="2" w:space="0" w:color="FFFFFF" w:themeColor="background2"/>
              <w:bottom w:val="single" w:sz="4" w:space="0" w:color="auto"/>
            </w:tcBorders>
          </w:tcPr>
          <w:p w14:paraId="4F870BEF" w14:textId="1EA4B695" w:rsidR="002757DE" w:rsidRPr="009A7C9A" w:rsidRDefault="00804673" w:rsidP="00AC12B8">
            <w:pPr>
              <w:pStyle w:val="DDTableBodyText"/>
              <w:rPr>
                <w:sz w:val="12"/>
                <w:szCs w:val="12"/>
              </w:rPr>
            </w:pPr>
            <w:r w:rsidRPr="00804673">
              <w:rPr>
                <w:color w:val="auto"/>
              </w:rPr>
              <w:t>privatelink.azurewebsites.net</w:t>
            </w:r>
          </w:p>
        </w:tc>
      </w:tr>
      <w:tr w:rsidR="009C21A7" w:rsidRPr="009A7C9A" w14:paraId="6A0B674F"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109DD4C2" w14:textId="77777777" w:rsidR="002757DE" w:rsidRPr="009A7C9A" w:rsidRDefault="002757DE" w:rsidP="00AC12B8">
            <w:pPr>
              <w:pStyle w:val="DDTableGreenHeader"/>
              <w:rPr>
                <w:color w:val="FFFFFF" w:themeColor="background1"/>
              </w:rPr>
            </w:pPr>
            <w:r w:rsidRPr="009A7C9A">
              <w:rPr>
                <w:color w:val="FFFFFF" w:themeColor="background1"/>
              </w:rPr>
              <w:t>Subscription Name</w:t>
            </w:r>
          </w:p>
        </w:tc>
        <w:tc>
          <w:tcPr>
            <w:tcW w:w="4678" w:type="dxa"/>
            <w:tcBorders>
              <w:top w:val="single" w:sz="4" w:space="0" w:color="auto"/>
              <w:left w:val="single" w:sz="2" w:space="0" w:color="FFFFFF" w:themeColor="background2"/>
              <w:bottom w:val="single" w:sz="4" w:space="0" w:color="auto"/>
            </w:tcBorders>
          </w:tcPr>
          <w:p w14:paraId="11F7C9F5" w14:textId="77777777" w:rsidR="002757DE" w:rsidRPr="009A7C9A" w:rsidRDefault="002757DE" w:rsidP="00AC12B8">
            <w:pPr>
              <w:pStyle w:val="DDTableBodyText"/>
              <w:rPr>
                <w:color w:val="auto"/>
              </w:rPr>
            </w:pPr>
            <w:r>
              <w:t>MCA PROD</w:t>
            </w:r>
          </w:p>
        </w:tc>
      </w:tr>
      <w:tr w:rsidR="009C21A7" w:rsidRPr="009A7C9A" w14:paraId="16615AE7"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52874173" w14:textId="77777777" w:rsidR="002757DE" w:rsidRPr="009A7C9A" w:rsidRDefault="002757DE" w:rsidP="00AC12B8">
            <w:pPr>
              <w:pStyle w:val="DDTableGreenHeader"/>
              <w:rPr>
                <w:color w:val="FFFFFF" w:themeColor="background1"/>
              </w:rPr>
            </w:pPr>
            <w:r w:rsidRPr="009A7C9A">
              <w:rPr>
                <w:color w:val="FFFFFF" w:themeColor="background1"/>
              </w:rPr>
              <w:t>Resource Group</w:t>
            </w:r>
          </w:p>
        </w:tc>
        <w:tc>
          <w:tcPr>
            <w:tcW w:w="4678" w:type="dxa"/>
            <w:tcBorders>
              <w:top w:val="single" w:sz="4" w:space="0" w:color="auto"/>
              <w:left w:val="single" w:sz="2" w:space="0" w:color="FFFFFF" w:themeColor="background2"/>
              <w:bottom w:val="single" w:sz="4" w:space="0" w:color="auto"/>
            </w:tcBorders>
          </w:tcPr>
          <w:p w14:paraId="29E6CD5E" w14:textId="77777777" w:rsidR="002757DE" w:rsidRPr="009A7C9A" w:rsidRDefault="002757DE" w:rsidP="00AC12B8">
            <w:pPr>
              <w:pStyle w:val="DDTableBodyText"/>
              <w:rPr>
                <w:sz w:val="12"/>
                <w:szCs w:val="12"/>
              </w:rPr>
            </w:pPr>
            <w:r w:rsidRPr="00435683">
              <w:t>zanrgrgldzp001</w:t>
            </w:r>
          </w:p>
        </w:tc>
      </w:tr>
      <w:tr w:rsidR="009C21A7" w:rsidRPr="009A7C9A" w14:paraId="58960A6C" w14:textId="77777777" w:rsidTr="00EA2D4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2FE91BE6" w14:textId="77777777" w:rsidR="002757DE" w:rsidRPr="009A7C9A" w:rsidRDefault="002757DE" w:rsidP="00AC12B8">
            <w:pPr>
              <w:pStyle w:val="DDTableGreenHeader"/>
              <w:rPr>
                <w:color w:val="FFFFFF" w:themeColor="background1"/>
              </w:rPr>
            </w:pPr>
            <w:r w:rsidRPr="009A7C9A">
              <w:rPr>
                <w:color w:val="FFFFFF" w:themeColor="background1"/>
              </w:rPr>
              <w:t>Region / Location</w:t>
            </w:r>
          </w:p>
        </w:tc>
        <w:tc>
          <w:tcPr>
            <w:tcW w:w="4678" w:type="dxa"/>
            <w:tcBorders>
              <w:top w:val="single" w:sz="4" w:space="0" w:color="auto"/>
              <w:left w:val="single" w:sz="2" w:space="0" w:color="FFFFFF" w:themeColor="background2"/>
              <w:bottom w:val="single" w:sz="4" w:space="0" w:color="auto"/>
            </w:tcBorders>
          </w:tcPr>
          <w:p w14:paraId="1CE00113" w14:textId="77777777" w:rsidR="002757DE" w:rsidRPr="009A7C9A" w:rsidRDefault="002757DE" w:rsidP="00AC12B8">
            <w:pPr>
              <w:pStyle w:val="DDTableBodyText"/>
              <w:rPr>
                <w:color w:val="auto"/>
                <w:lang w:val="en-ZA"/>
              </w:rPr>
            </w:pPr>
            <w:r w:rsidRPr="009A7C9A">
              <w:t>South Africa North</w:t>
            </w:r>
          </w:p>
        </w:tc>
      </w:tr>
      <w:tr w:rsidR="009C21A7" w:rsidRPr="009A7C9A" w14:paraId="5F3F49B4" w14:textId="77777777" w:rsidTr="00EA2D4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2350DF9E" w14:textId="22AB98CA" w:rsidR="002757DE" w:rsidRPr="009A7C9A" w:rsidRDefault="00655370" w:rsidP="00AC12B8">
            <w:pPr>
              <w:pStyle w:val="DDTableGreenHeader"/>
              <w:rPr>
                <w:color w:val="FFFFFF" w:themeColor="background1"/>
              </w:rPr>
            </w:pPr>
            <w:r>
              <w:rPr>
                <w:color w:val="FFFFFF" w:themeColor="background1"/>
              </w:rPr>
              <w:t>Record Sets</w:t>
            </w:r>
          </w:p>
        </w:tc>
        <w:tc>
          <w:tcPr>
            <w:tcW w:w="4678" w:type="dxa"/>
            <w:tcBorders>
              <w:top w:val="single" w:sz="4" w:space="0" w:color="auto"/>
              <w:left w:val="single" w:sz="2" w:space="0" w:color="FFFFFF" w:themeColor="background2"/>
              <w:bottom w:val="single" w:sz="4" w:space="0" w:color="auto"/>
            </w:tcBorders>
          </w:tcPr>
          <w:p w14:paraId="4828C5F6" w14:textId="15668447" w:rsidR="002757DE" w:rsidRPr="009A7C9A" w:rsidRDefault="00712B9D" w:rsidP="00655370">
            <w:pPr>
              <w:pStyle w:val="NTTBlueNotedText2Body"/>
              <w:ind w:left="0"/>
              <w:rPr>
                <w:lang w:val="en-ZA"/>
              </w:rPr>
            </w:pPr>
            <w:r>
              <w:rPr>
                <w:lang w:val="en-ZA"/>
              </w:rPr>
              <w:t>Default</w:t>
            </w:r>
            <w:r w:rsidR="00655370">
              <w:rPr>
                <w:lang w:val="en-ZA"/>
              </w:rPr>
              <w:t xml:space="preserve"> at this stage</w:t>
            </w:r>
          </w:p>
        </w:tc>
      </w:tr>
      <w:tr w:rsidR="009C21A7" w:rsidRPr="009A7C9A" w14:paraId="647850B0" w14:textId="77777777" w:rsidTr="00EA2D47">
        <w:trPr>
          <w:cantSplit/>
          <w:trHeight w:val="329"/>
        </w:trPr>
        <w:tc>
          <w:tcPr>
            <w:tcW w:w="3685" w:type="dxa"/>
            <w:tcBorders>
              <w:top w:val="single" w:sz="2" w:space="0" w:color="FFFFFF" w:themeColor="background2"/>
              <w:bottom w:val="single" w:sz="4" w:space="0" w:color="FFFFFF" w:themeColor="background2"/>
              <w:right w:val="single" w:sz="2" w:space="0" w:color="FFFFFF" w:themeColor="background2"/>
            </w:tcBorders>
            <w:shd w:val="clear" w:color="auto" w:fill="0072BC" w:themeFill="text2"/>
          </w:tcPr>
          <w:p w14:paraId="19FB6858" w14:textId="1BF7DDCD" w:rsidR="002757DE" w:rsidRPr="009A7C9A" w:rsidRDefault="00712B9D" w:rsidP="00AC12B8">
            <w:pPr>
              <w:pStyle w:val="DDTableGreenHeader"/>
              <w:rPr>
                <w:color w:val="FFFFFF" w:themeColor="background1"/>
              </w:rPr>
            </w:pPr>
            <w:r>
              <w:rPr>
                <w:color w:val="FFFFFF" w:themeColor="background1"/>
              </w:rPr>
              <w:t>Virtual Network Links</w:t>
            </w:r>
          </w:p>
        </w:tc>
        <w:tc>
          <w:tcPr>
            <w:tcW w:w="4678" w:type="dxa"/>
            <w:tcBorders>
              <w:top w:val="single" w:sz="4" w:space="0" w:color="auto"/>
              <w:left w:val="single" w:sz="2" w:space="0" w:color="FFFFFF" w:themeColor="background2"/>
              <w:bottom w:val="single" w:sz="4" w:space="0" w:color="auto"/>
            </w:tcBorders>
          </w:tcPr>
          <w:p w14:paraId="5CDEA54D" w14:textId="7228BC7F" w:rsidR="002757DE" w:rsidRPr="009A7C9A" w:rsidRDefault="00B718B5" w:rsidP="00AC12B8">
            <w:pPr>
              <w:pStyle w:val="DDTableBodyText"/>
              <w:rPr>
                <w:color w:val="auto"/>
                <w:lang w:val="en-ZA"/>
              </w:rPr>
            </w:pPr>
            <w:r w:rsidRPr="009A7C9A">
              <w:t>zanrgvnetldzp-10.</w:t>
            </w:r>
            <w:r>
              <w:t>2</w:t>
            </w:r>
            <w:r w:rsidRPr="009A7C9A">
              <w:t>0.</w:t>
            </w:r>
            <w:r>
              <w:t>4</w:t>
            </w:r>
            <w:r w:rsidRPr="009A7C9A">
              <w:t>0.0-24</w:t>
            </w:r>
          </w:p>
        </w:tc>
      </w:tr>
      <w:tr w:rsidR="009C21A7" w:rsidRPr="009A7C9A" w14:paraId="058E48B3" w14:textId="77777777" w:rsidTr="00EA2D47">
        <w:trPr>
          <w:cantSplit/>
          <w:trHeight w:val="329"/>
        </w:trPr>
        <w:tc>
          <w:tcPr>
            <w:tcW w:w="3685" w:type="dxa"/>
            <w:tcBorders>
              <w:top w:val="single" w:sz="2" w:space="0" w:color="FFFFFF" w:themeColor="background2"/>
              <w:bottom w:val="single" w:sz="4" w:space="0" w:color="auto"/>
              <w:right w:val="single" w:sz="2" w:space="0" w:color="FFFFFF" w:themeColor="background2"/>
            </w:tcBorders>
            <w:shd w:val="clear" w:color="auto" w:fill="0072BC" w:themeFill="text2"/>
          </w:tcPr>
          <w:p w14:paraId="5EDEDA70" w14:textId="77777777" w:rsidR="002757DE" w:rsidRPr="009A7C9A" w:rsidRDefault="002757DE" w:rsidP="00AC12B8">
            <w:pPr>
              <w:pStyle w:val="DDTableGreenHeader"/>
              <w:rPr>
                <w:color w:val="FFFFFF" w:themeColor="background1"/>
              </w:rPr>
            </w:pPr>
            <w:r w:rsidRPr="009A7C9A">
              <w:rPr>
                <w:color w:val="FFFFFF" w:themeColor="background1"/>
              </w:rPr>
              <w:t>Tags</w:t>
            </w:r>
          </w:p>
        </w:tc>
        <w:tc>
          <w:tcPr>
            <w:tcW w:w="4678" w:type="dxa"/>
            <w:tcBorders>
              <w:top w:val="single" w:sz="4" w:space="0" w:color="auto"/>
              <w:left w:val="single" w:sz="2" w:space="0" w:color="FFFFFF" w:themeColor="background2"/>
              <w:bottom w:val="single" w:sz="4" w:space="0" w:color="auto"/>
            </w:tcBorders>
          </w:tcPr>
          <w:p w14:paraId="266ED92D" w14:textId="77777777" w:rsidR="002757DE" w:rsidRPr="009A7C9A" w:rsidRDefault="002757DE" w:rsidP="00AC12B8">
            <w:pPr>
              <w:pStyle w:val="DDTableBodyText"/>
              <w:rPr>
                <w:b/>
              </w:rPr>
            </w:pPr>
            <w:r>
              <w:rPr>
                <w:b/>
              </w:rPr>
              <w:t>[None]</w:t>
            </w:r>
          </w:p>
        </w:tc>
      </w:tr>
    </w:tbl>
    <w:p w14:paraId="08111F54" w14:textId="162D902C" w:rsidR="00FA7445" w:rsidRPr="00941A89" w:rsidRDefault="002757DE" w:rsidP="00D62D96">
      <w:pPr>
        <w:pStyle w:val="Caption"/>
        <w:rPr>
          <w:lang w:val="fr-FR"/>
        </w:rPr>
      </w:pPr>
      <w:bookmarkStart w:id="51" w:name="_Toc201052058"/>
      <w:r w:rsidRPr="00941A89">
        <w:rPr>
          <w:lang w:val="fr-FR"/>
        </w:rPr>
        <w:t xml:space="preserve">Table </w:t>
      </w:r>
      <w:r w:rsidRPr="009A7C9A">
        <w:fldChar w:fldCharType="begin"/>
      </w:r>
      <w:r w:rsidRPr="00941A89">
        <w:rPr>
          <w:lang w:val="fr-FR"/>
        </w:rPr>
        <w:instrText>SEQ Table \* ARABIC</w:instrText>
      </w:r>
      <w:r w:rsidRPr="009A7C9A">
        <w:fldChar w:fldCharType="separate"/>
      </w:r>
      <w:r w:rsidR="00E402DB">
        <w:rPr>
          <w:noProof/>
          <w:lang w:val="fr-FR"/>
        </w:rPr>
        <w:t>20</w:t>
      </w:r>
      <w:r w:rsidRPr="009A7C9A">
        <w:fldChar w:fldCharType="end"/>
      </w:r>
      <w:r w:rsidRPr="00941A89">
        <w:rPr>
          <w:lang w:val="fr-FR"/>
        </w:rPr>
        <w:t xml:space="preserve">: </w:t>
      </w:r>
      <w:r w:rsidR="004C38A2" w:rsidRPr="00941A89">
        <w:rPr>
          <w:lang w:val="fr-FR"/>
        </w:rPr>
        <w:t>Private DNS Zone – Azure Websites</w:t>
      </w:r>
      <w:bookmarkEnd w:id="51"/>
    </w:p>
    <w:p w14:paraId="0027EEA0" w14:textId="77777777" w:rsidR="0092024F" w:rsidRPr="00941A89" w:rsidRDefault="0092024F" w:rsidP="0092024F">
      <w:pPr>
        <w:pStyle w:val="NTTBodyText"/>
        <w:rPr>
          <w:lang w:val="fr-FR" w:eastAsia="en-GB"/>
        </w:rPr>
      </w:pPr>
    </w:p>
    <w:p w14:paraId="46F460A4" w14:textId="6A34DBAD" w:rsidR="00FA7445" w:rsidRDefault="00534A65" w:rsidP="00FA7445">
      <w:pPr>
        <w:pStyle w:val="Heading4"/>
        <w:rPr>
          <w:lang w:val="en-ZA"/>
        </w:rPr>
      </w:pPr>
      <w:r>
        <w:rPr>
          <w:lang w:val="en-ZA"/>
        </w:rPr>
        <w:t>Database</w:t>
      </w:r>
    </w:p>
    <w:p w14:paraId="515A01A5" w14:textId="3D39C37F" w:rsidR="00534A65" w:rsidRPr="00534A65" w:rsidRDefault="00534A65" w:rsidP="00534A65">
      <w:pPr>
        <w:pStyle w:val="NTTBlueNotedText2Body"/>
        <w:rPr>
          <w:lang w:val="en-ZA"/>
        </w:rPr>
      </w:pPr>
      <w:r>
        <w:rPr>
          <w:lang w:val="en-ZA"/>
        </w:rPr>
        <w:t>Private DNS zone will be created at default settings until configured at later stage.</w:t>
      </w:r>
    </w:p>
    <w:tbl>
      <w:tblPr>
        <w:tblStyle w:val="TableGrid"/>
        <w:tblW w:w="8363"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3685"/>
        <w:gridCol w:w="4678"/>
      </w:tblGrid>
      <w:tr w:rsidR="00FA7445" w:rsidRPr="009A7C9A" w14:paraId="6005DD0D" w14:textId="77777777" w:rsidTr="00EA2D47">
        <w:trPr>
          <w:cantSplit/>
          <w:tblHeader/>
        </w:trPr>
        <w:tc>
          <w:tcPr>
            <w:tcW w:w="3685" w:type="dxa"/>
            <w:tcBorders>
              <w:top w:val="nil"/>
              <w:bottom w:val="single" w:sz="4" w:space="0" w:color="auto"/>
              <w:right w:val="nil"/>
            </w:tcBorders>
          </w:tcPr>
          <w:p w14:paraId="282C4673" w14:textId="77777777" w:rsidR="00FA7445" w:rsidRPr="009A7C9A" w:rsidRDefault="00FA7445" w:rsidP="00AC12B8">
            <w:pPr>
              <w:pStyle w:val="DDTableGreenHeader"/>
              <w:rPr>
                <w:color w:val="auto"/>
              </w:rPr>
            </w:pPr>
            <w:r w:rsidRPr="009A7C9A">
              <w:rPr>
                <w:color w:val="auto"/>
              </w:rPr>
              <w:t>Specification</w:t>
            </w:r>
          </w:p>
        </w:tc>
        <w:tc>
          <w:tcPr>
            <w:tcW w:w="4678" w:type="dxa"/>
            <w:tcBorders>
              <w:top w:val="nil"/>
              <w:left w:val="nil"/>
              <w:bottom w:val="single" w:sz="4" w:space="0" w:color="auto"/>
              <w:right w:val="nil"/>
            </w:tcBorders>
          </w:tcPr>
          <w:p w14:paraId="45977F92" w14:textId="77777777" w:rsidR="00FA7445" w:rsidRPr="009A7C9A" w:rsidRDefault="00FA7445" w:rsidP="00AC12B8">
            <w:pPr>
              <w:pStyle w:val="DDTableGreenHeader"/>
              <w:rPr>
                <w:color w:val="auto"/>
              </w:rPr>
            </w:pPr>
            <w:r w:rsidRPr="009A7C9A">
              <w:rPr>
                <w:color w:val="auto"/>
              </w:rPr>
              <w:t>Description</w:t>
            </w:r>
          </w:p>
        </w:tc>
      </w:tr>
      <w:tr w:rsidR="009C21A7" w:rsidRPr="009A7C9A" w14:paraId="13CDE6C4"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5BFE33D5" w14:textId="61EF9DF4" w:rsidR="00FA7445" w:rsidRPr="009A7C9A" w:rsidRDefault="00346792" w:rsidP="00AC12B8">
            <w:pPr>
              <w:pStyle w:val="DDTableGreenHeader"/>
              <w:rPr>
                <w:color w:val="FFFFFF" w:themeColor="background1"/>
              </w:rPr>
            </w:pPr>
            <w:r>
              <w:rPr>
                <w:color w:val="FFFFFF" w:themeColor="background1"/>
              </w:rPr>
              <w:t>Private</w:t>
            </w:r>
            <w:r w:rsidR="00213B97">
              <w:rPr>
                <w:color w:val="FFFFFF" w:themeColor="background1"/>
              </w:rPr>
              <w:t xml:space="preserve"> DNS Zone</w:t>
            </w:r>
            <w:r w:rsidR="00FA7445" w:rsidRPr="009A7C9A">
              <w:rPr>
                <w:color w:val="FFFFFF" w:themeColor="background1"/>
              </w:rPr>
              <w:t xml:space="preserve"> Name</w:t>
            </w:r>
          </w:p>
        </w:tc>
        <w:tc>
          <w:tcPr>
            <w:tcW w:w="4678" w:type="dxa"/>
            <w:tcBorders>
              <w:top w:val="single" w:sz="4" w:space="0" w:color="auto"/>
              <w:left w:val="single" w:sz="2" w:space="0" w:color="FFFFFF" w:themeColor="background2"/>
              <w:bottom w:val="single" w:sz="4" w:space="0" w:color="auto"/>
            </w:tcBorders>
          </w:tcPr>
          <w:p w14:paraId="421752BD" w14:textId="44455B5C" w:rsidR="00FA7445" w:rsidRPr="009A7C9A" w:rsidRDefault="00534A65" w:rsidP="00AC12B8">
            <w:pPr>
              <w:pStyle w:val="DDTableBodyText"/>
              <w:rPr>
                <w:sz w:val="12"/>
                <w:szCs w:val="12"/>
              </w:rPr>
            </w:pPr>
            <w:r w:rsidRPr="00534A65">
              <w:rPr>
                <w:color w:val="auto"/>
              </w:rPr>
              <w:t>privatelink.database.windows.net</w:t>
            </w:r>
          </w:p>
        </w:tc>
      </w:tr>
      <w:tr w:rsidR="009C21A7" w:rsidRPr="009A7C9A" w14:paraId="18AD4186"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5D1AB954" w14:textId="77777777" w:rsidR="00FA7445" w:rsidRPr="009A7C9A" w:rsidRDefault="00FA7445" w:rsidP="00AC12B8">
            <w:pPr>
              <w:pStyle w:val="DDTableGreenHeader"/>
              <w:rPr>
                <w:color w:val="FFFFFF" w:themeColor="background1"/>
              </w:rPr>
            </w:pPr>
            <w:r w:rsidRPr="009A7C9A">
              <w:rPr>
                <w:color w:val="FFFFFF" w:themeColor="background1"/>
              </w:rPr>
              <w:t>Subscription Name</w:t>
            </w:r>
          </w:p>
        </w:tc>
        <w:tc>
          <w:tcPr>
            <w:tcW w:w="4678" w:type="dxa"/>
            <w:tcBorders>
              <w:top w:val="single" w:sz="4" w:space="0" w:color="auto"/>
              <w:left w:val="single" w:sz="2" w:space="0" w:color="FFFFFF" w:themeColor="background2"/>
              <w:bottom w:val="single" w:sz="4" w:space="0" w:color="auto"/>
            </w:tcBorders>
          </w:tcPr>
          <w:p w14:paraId="6544BA55" w14:textId="77777777" w:rsidR="00FA7445" w:rsidRPr="009A7C9A" w:rsidRDefault="00FA7445" w:rsidP="00AC12B8">
            <w:pPr>
              <w:pStyle w:val="DDTableBodyText"/>
              <w:rPr>
                <w:color w:val="auto"/>
              </w:rPr>
            </w:pPr>
            <w:r>
              <w:t>MCA PROD</w:t>
            </w:r>
          </w:p>
        </w:tc>
      </w:tr>
      <w:tr w:rsidR="009C21A7" w:rsidRPr="009A7C9A" w14:paraId="0CB27A50"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49B761B5" w14:textId="77777777" w:rsidR="00FA7445" w:rsidRPr="009A7C9A" w:rsidRDefault="00FA7445" w:rsidP="00AC12B8">
            <w:pPr>
              <w:pStyle w:val="DDTableGreenHeader"/>
              <w:rPr>
                <w:color w:val="FFFFFF" w:themeColor="background1"/>
              </w:rPr>
            </w:pPr>
            <w:r w:rsidRPr="009A7C9A">
              <w:rPr>
                <w:color w:val="FFFFFF" w:themeColor="background1"/>
              </w:rPr>
              <w:t>Resource Group</w:t>
            </w:r>
          </w:p>
        </w:tc>
        <w:tc>
          <w:tcPr>
            <w:tcW w:w="4678" w:type="dxa"/>
            <w:tcBorders>
              <w:top w:val="single" w:sz="4" w:space="0" w:color="auto"/>
              <w:left w:val="single" w:sz="2" w:space="0" w:color="FFFFFF" w:themeColor="background2"/>
              <w:bottom w:val="single" w:sz="4" w:space="0" w:color="auto"/>
            </w:tcBorders>
          </w:tcPr>
          <w:p w14:paraId="1B2C4728" w14:textId="77777777" w:rsidR="00FA7445" w:rsidRPr="009A7C9A" w:rsidRDefault="00FA7445" w:rsidP="00AC12B8">
            <w:pPr>
              <w:pStyle w:val="DDTableBodyText"/>
              <w:rPr>
                <w:sz w:val="12"/>
                <w:szCs w:val="12"/>
              </w:rPr>
            </w:pPr>
            <w:r w:rsidRPr="00435683">
              <w:t>zanrgrgldzp001</w:t>
            </w:r>
          </w:p>
        </w:tc>
      </w:tr>
      <w:tr w:rsidR="009C21A7" w:rsidRPr="009A7C9A" w14:paraId="313DF557" w14:textId="77777777" w:rsidTr="00EA2D4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360B0C0E" w14:textId="77777777" w:rsidR="00FA7445" w:rsidRPr="009A7C9A" w:rsidRDefault="00FA7445" w:rsidP="00AC12B8">
            <w:pPr>
              <w:pStyle w:val="DDTableGreenHeader"/>
              <w:rPr>
                <w:color w:val="FFFFFF" w:themeColor="background1"/>
              </w:rPr>
            </w:pPr>
            <w:r w:rsidRPr="009A7C9A">
              <w:rPr>
                <w:color w:val="FFFFFF" w:themeColor="background1"/>
              </w:rPr>
              <w:t>Region / Location</w:t>
            </w:r>
          </w:p>
        </w:tc>
        <w:tc>
          <w:tcPr>
            <w:tcW w:w="4678" w:type="dxa"/>
            <w:tcBorders>
              <w:top w:val="single" w:sz="4" w:space="0" w:color="auto"/>
              <w:left w:val="single" w:sz="2" w:space="0" w:color="FFFFFF" w:themeColor="background2"/>
              <w:bottom w:val="single" w:sz="4" w:space="0" w:color="auto"/>
            </w:tcBorders>
          </w:tcPr>
          <w:p w14:paraId="60DA4961" w14:textId="77777777" w:rsidR="00FA7445" w:rsidRPr="009A7C9A" w:rsidRDefault="00FA7445" w:rsidP="00AC12B8">
            <w:pPr>
              <w:pStyle w:val="DDTableBodyText"/>
              <w:rPr>
                <w:color w:val="auto"/>
                <w:lang w:val="en-ZA"/>
              </w:rPr>
            </w:pPr>
            <w:r w:rsidRPr="009A7C9A">
              <w:t>South Africa North</w:t>
            </w:r>
          </w:p>
        </w:tc>
      </w:tr>
      <w:tr w:rsidR="009C21A7" w:rsidRPr="009A7C9A" w14:paraId="29F1D7E2" w14:textId="77777777" w:rsidTr="00EA2D4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30F9E20C" w14:textId="77777777" w:rsidR="00FA7445" w:rsidRPr="009A7C9A" w:rsidRDefault="00FA7445" w:rsidP="00AC12B8">
            <w:pPr>
              <w:pStyle w:val="DDTableGreenHeader"/>
              <w:rPr>
                <w:color w:val="FFFFFF" w:themeColor="background1"/>
              </w:rPr>
            </w:pPr>
            <w:r>
              <w:rPr>
                <w:color w:val="FFFFFF" w:themeColor="background1"/>
              </w:rPr>
              <w:t>Record Sets</w:t>
            </w:r>
          </w:p>
        </w:tc>
        <w:tc>
          <w:tcPr>
            <w:tcW w:w="4678" w:type="dxa"/>
            <w:tcBorders>
              <w:top w:val="single" w:sz="4" w:space="0" w:color="auto"/>
              <w:left w:val="single" w:sz="2" w:space="0" w:color="FFFFFF" w:themeColor="background2"/>
              <w:bottom w:val="single" w:sz="4" w:space="0" w:color="auto"/>
            </w:tcBorders>
          </w:tcPr>
          <w:p w14:paraId="7D61BF39" w14:textId="77777777" w:rsidR="00FA7445" w:rsidRPr="009A7C9A" w:rsidRDefault="00FA7445" w:rsidP="00AC12B8">
            <w:pPr>
              <w:pStyle w:val="NTTBlueNotedText2Body"/>
              <w:ind w:left="0"/>
              <w:rPr>
                <w:lang w:val="en-ZA"/>
              </w:rPr>
            </w:pPr>
            <w:r>
              <w:rPr>
                <w:lang w:val="en-ZA"/>
              </w:rPr>
              <w:t>Default at this stage</w:t>
            </w:r>
          </w:p>
        </w:tc>
      </w:tr>
      <w:tr w:rsidR="009C21A7" w:rsidRPr="009A7C9A" w14:paraId="5172376D" w14:textId="77777777" w:rsidTr="00EA2D47">
        <w:trPr>
          <w:cantSplit/>
          <w:trHeight w:val="329"/>
        </w:trPr>
        <w:tc>
          <w:tcPr>
            <w:tcW w:w="3685" w:type="dxa"/>
            <w:tcBorders>
              <w:top w:val="single" w:sz="2" w:space="0" w:color="FFFFFF" w:themeColor="background2"/>
              <w:bottom w:val="single" w:sz="4" w:space="0" w:color="FFFFFF" w:themeColor="background2"/>
              <w:right w:val="single" w:sz="2" w:space="0" w:color="FFFFFF" w:themeColor="background2"/>
            </w:tcBorders>
            <w:shd w:val="clear" w:color="auto" w:fill="0072BC" w:themeFill="text2"/>
          </w:tcPr>
          <w:p w14:paraId="3DF3BB6A" w14:textId="77777777" w:rsidR="00FA7445" w:rsidRPr="009A7C9A" w:rsidRDefault="00FA7445" w:rsidP="00AC12B8">
            <w:pPr>
              <w:pStyle w:val="DDTableGreenHeader"/>
              <w:rPr>
                <w:color w:val="FFFFFF" w:themeColor="background1"/>
              </w:rPr>
            </w:pPr>
            <w:r>
              <w:rPr>
                <w:color w:val="FFFFFF" w:themeColor="background1"/>
              </w:rPr>
              <w:t>Virtual Network Links</w:t>
            </w:r>
          </w:p>
        </w:tc>
        <w:tc>
          <w:tcPr>
            <w:tcW w:w="4678" w:type="dxa"/>
            <w:tcBorders>
              <w:top w:val="single" w:sz="4" w:space="0" w:color="auto"/>
              <w:left w:val="single" w:sz="2" w:space="0" w:color="FFFFFF" w:themeColor="background2"/>
              <w:bottom w:val="single" w:sz="4" w:space="0" w:color="auto"/>
            </w:tcBorders>
          </w:tcPr>
          <w:p w14:paraId="4A69A1D5" w14:textId="30C852F0" w:rsidR="00FA7445" w:rsidRPr="009A7C9A" w:rsidRDefault="00B718B5" w:rsidP="00AC12B8">
            <w:pPr>
              <w:pStyle w:val="DDTableBodyText"/>
              <w:rPr>
                <w:color w:val="auto"/>
                <w:lang w:val="en-ZA"/>
              </w:rPr>
            </w:pPr>
            <w:r w:rsidRPr="009A7C9A">
              <w:t>zanrgvnetldzp-10.</w:t>
            </w:r>
            <w:r>
              <w:t>2</w:t>
            </w:r>
            <w:r w:rsidRPr="009A7C9A">
              <w:t>0.</w:t>
            </w:r>
            <w:r>
              <w:t>4</w:t>
            </w:r>
            <w:r w:rsidRPr="009A7C9A">
              <w:t>0.0-24</w:t>
            </w:r>
          </w:p>
        </w:tc>
      </w:tr>
      <w:tr w:rsidR="009C21A7" w:rsidRPr="009A7C9A" w14:paraId="1F9785F8" w14:textId="77777777" w:rsidTr="00EA2D47">
        <w:trPr>
          <w:cantSplit/>
          <w:trHeight w:val="329"/>
        </w:trPr>
        <w:tc>
          <w:tcPr>
            <w:tcW w:w="3685" w:type="dxa"/>
            <w:tcBorders>
              <w:top w:val="single" w:sz="2" w:space="0" w:color="FFFFFF" w:themeColor="background2"/>
              <w:bottom w:val="single" w:sz="4" w:space="0" w:color="auto"/>
              <w:right w:val="single" w:sz="2" w:space="0" w:color="FFFFFF" w:themeColor="background2"/>
            </w:tcBorders>
            <w:shd w:val="clear" w:color="auto" w:fill="0072BC" w:themeFill="text2"/>
          </w:tcPr>
          <w:p w14:paraId="25F35ED1" w14:textId="77777777" w:rsidR="00FA7445" w:rsidRPr="009A7C9A" w:rsidRDefault="00FA7445" w:rsidP="00AC12B8">
            <w:pPr>
              <w:pStyle w:val="DDTableGreenHeader"/>
              <w:rPr>
                <w:color w:val="FFFFFF" w:themeColor="background1"/>
              </w:rPr>
            </w:pPr>
            <w:r w:rsidRPr="009A7C9A">
              <w:rPr>
                <w:color w:val="FFFFFF" w:themeColor="background1"/>
              </w:rPr>
              <w:t>Tags</w:t>
            </w:r>
          </w:p>
        </w:tc>
        <w:tc>
          <w:tcPr>
            <w:tcW w:w="4678" w:type="dxa"/>
            <w:tcBorders>
              <w:top w:val="single" w:sz="4" w:space="0" w:color="auto"/>
              <w:left w:val="single" w:sz="2" w:space="0" w:color="FFFFFF" w:themeColor="background2"/>
              <w:bottom w:val="single" w:sz="4" w:space="0" w:color="auto"/>
            </w:tcBorders>
          </w:tcPr>
          <w:p w14:paraId="04893A8A" w14:textId="77777777" w:rsidR="00FA7445" w:rsidRPr="009A7C9A" w:rsidRDefault="00FA7445" w:rsidP="00AC12B8">
            <w:pPr>
              <w:pStyle w:val="DDTableBodyText"/>
              <w:rPr>
                <w:b/>
              </w:rPr>
            </w:pPr>
            <w:r>
              <w:rPr>
                <w:b/>
              </w:rPr>
              <w:t>[None]</w:t>
            </w:r>
          </w:p>
        </w:tc>
      </w:tr>
    </w:tbl>
    <w:p w14:paraId="4A058861" w14:textId="26B1CCFB" w:rsidR="00404F04" w:rsidRPr="00941A89" w:rsidRDefault="00FA7445" w:rsidP="00714D01">
      <w:pPr>
        <w:pStyle w:val="Caption"/>
        <w:rPr>
          <w:lang w:val="fr-FR"/>
        </w:rPr>
      </w:pPr>
      <w:bookmarkStart w:id="52" w:name="_Toc201052059"/>
      <w:r w:rsidRPr="00941A89">
        <w:rPr>
          <w:lang w:val="fr-FR"/>
        </w:rPr>
        <w:t xml:space="preserve">Table </w:t>
      </w:r>
      <w:r w:rsidRPr="009A7C9A">
        <w:fldChar w:fldCharType="begin"/>
      </w:r>
      <w:r w:rsidRPr="00941A89">
        <w:rPr>
          <w:lang w:val="fr-FR"/>
        </w:rPr>
        <w:instrText>SEQ Table \* ARABIC</w:instrText>
      </w:r>
      <w:r w:rsidRPr="009A7C9A">
        <w:fldChar w:fldCharType="separate"/>
      </w:r>
      <w:r w:rsidR="00E402DB">
        <w:rPr>
          <w:noProof/>
          <w:lang w:val="fr-FR"/>
        </w:rPr>
        <w:t>21</w:t>
      </w:r>
      <w:r w:rsidRPr="009A7C9A">
        <w:fldChar w:fldCharType="end"/>
      </w:r>
      <w:r w:rsidRPr="00941A89">
        <w:rPr>
          <w:lang w:val="fr-FR"/>
        </w:rPr>
        <w:t>: Private DNS Zone – Azure Websites</w:t>
      </w:r>
      <w:bookmarkEnd w:id="52"/>
    </w:p>
    <w:p w14:paraId="0C2A8867" w14:textId="77777777" w:rsidR="00714D01" w:rsidRDefault="00714D01" w:rsidP="00714D01">
      <w:pPr>
        <w:pStyle w:val="NTTBodyText"/>
        <w:rPr>
          <w:lang w:val="fr-FR" w:eastAsia="en-GB"/>
        </w:rPr>
      </w:pPr>
    </w:p>
    <w:p w14:paraId="068E1125" w14:textId="7EBF8657" w:rsidR="0021641A" w:rsidRPr="0021641A" w:rsidRDefault="0021641A" w:rsidP="00413EA4">
      <w:pPr>
        <w:pStyle w:val="Heading3"/>
        <w:rPr>
          <w:lang w:val="en-ZA"/>
        </w:rPr>
      </w:pPr>
      <w:r>
        <w:rPr>
          <w:lang w:val="en-ZA"/>
        </w:rPr>
        <w:t>Network Watcher</w:t>
      </w:r>
    </w:p>
    <w:tbl>
      <w:tblPr>
        <w:tblStyle w:val="TableGrid"/>
        <w:tblW w:w="8363"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3685"/>
        <w:gridCol w:w="4678"/>
      </w:tblGrid>
      <w:tr w:rsidR="0021641A" w:rsidRPr="009A7C9A" w14:paraId="35501C5E" w14:textId="77777777">
        <w:trPr>
          <w:cantSplit/>
          <w:tblHeader/>
        </w:trPr>
        <w:tc>
          <w:tcPr>
            <w:tcW w:w="3685" w:type="dxa"/>
            <w:tcBorders>
              <w:top w:val="nil"/>
              <w:bottom w:val="single" w:sz="4" w:space="0" w:color="auto"/>
              <w:right w:val="nil"/>
            </w:tcBorders>
          </w:tcPr>
          <w:p w14:paraId="133461A8" w14:textId="77777777" w:rsidR="0021641A" w:rsidRPr="009A7C9A" w:rsidRDefault="0021641A">
            <w:pPr>
              <w:pStyle w:val="DDTableGreenHeader"/>
              <w:rPr>
                <w:color w:val="auto"/>
              </w:rPr>
            </w:pPr>
            <w:r w:rsidRPr="009A7C9A">
              <w:rPr>
                <w:color w:val="auto"/>
              </w:rPr>
              <w:t>Specification</w:t>
            </w:r>
          </w:p>
        </w:tc>
        <w:tc>
          <w:tcPr>
            <w:tcW w:w="4678" w:type="dxa"/>
            <w:tcBorders>
              <w:top w:val="nil"/>
              <w:left w:val="nil"/>
              <w:bottom w:val="single" w:sz="4" w:space="0" w:color="auto"/>
              <w:right w:val="nil"/>
            </w:tcBorders>
          </w:tcPr>
          <w:p w14:paraId="5B9319C2" w14:textId="77777777" w:rsidR="0021641A" w:rsidRPr="009A7C9A" w:rsidRDefault="0021641A">
            <w:pPr>
              <w:pStyle w:val="DDTableGreenHeader"/>
              <w:rPr>
                <w:color w:val="auto"/>
              </w:rPr>
            </w:pPr>
            <w:r w:rsidRPr="009A7C9A">
              <w:rPr>
                <w:color w:val="auto"/>
              </w:rPr>
              <w:t>Description</w:t>
            </w:r>
          </w:p>
        </w:tc>
      </w:tr>
      <w:tr w:rsidR="0021641A" w:rsidRPr="009A7C9A" w14:paraId="6A24A361" w14:textId="7777777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5D5D0369" w14:textId="1491BD48" w:rsidR="0021641A" w:rsidRPr="009A7C9A" w:rsidRDefault="0021641A">
            <w:pPr>
              <w:pStyle w:val="DDTableGreenHeader"/>
              <w:rPr>
                <w:color w:val="FFFFFF" w:themeColor="background1"/>
              </w:rPr>
            </w:pPr>
            <w:r w:rsidRPr="009A7C9A">
              <w:rPr>
                <w:color w:val="FFFFFF" w:themeColor="background1"/>
              </w:rPr>
              <w:t>Name</w:t>
            </w:r>
          </w:p>
        </w:tc>
        <w:tc>
          <w:tcPr>
            <w:tcW w:w="4678" w:type="dxa"/>
            <w:tcBorders>
              <w:top w:val="single" w:sz="4" w:space="0" w:color="auto"/>
              <w:left w:val="single" w:sz="2" w:space="0" w:color="FFFFFF" w:themeColor="background2"/>
              <w:bottom w:val="single" w:sz="4" w:space="0" w:color="auto"/>
            </w:tcBorders>
          </w:tcPr>
          <w:p w14:paraId="5458B500" w14:textId="53F17E5E" w:rsidR="0021641A" w:rsidRPr="009A7C9A" w:rsidRDefault="00F150E1">
            <w:pPr>
              <w:pStyle w:val="DDTableBodyText"/>
              <w:rPr>
                <w:sz w:val="12"/>
                <w:szCs w:val="12"/>
              </w:rPr>
            </w:pPr>
            <w:r w:rsidRPr="00F150E1">
              <w:rPr>
                <w:color w:val="auto"/>
              </w:rPr>
              <w:t>NetworkWatcher_southafricanorth</w:t>
            </w:r>
          </w:p>
        </w:tc>
      </w:tr>
      <w:tr w:rsidR="0021641A" w:rsidRPr="009A7C9A" w14:paraId="2D0CF0EB" w14:textId="7777777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1A9CAD09" w14:textId="77777777" w:rsidR="0021641A" w:rsidRPr="009A7C9A" w:rsidRDefault="0021641A">
            <w:pPr>
              <w:pStyle w:val="DDTableGreenHeader"/>
              <w:rPr>
                <w:color w:val="FFFFFF" w:themeColor="background1"/>
              </w:rPr>
            </w:pPr>
            <w:r w:rsidRPr="009A7C9A">
              <w:rPr>
                <w:color w:val="FFFFFF" w:themeColor="background1"/>
              </w:rPr>
              <w:t>Subscription Name</w:t>
            </w:r>
          </w:p>
        </w:tc>
        <w:tc>
          <w:tcPr>
            <w:tcW w:w="4678" w:type="dxa"/>
            <w:tcBorders>
              <w:top w:val="single" w:sz="4" w:space="0" w:color="auto"/>
              <w:left w:val="single" w:sz="2" w:space="0" w:color="FFFFFF" w:themeColor="background2"/>
              <w:bottom w:val="single" w:sz="4" w:space="0" w:color="auto"/>
            </w:tcBorders>
          </w:tcPr>
          <w:p w14:paraId="07A70239" w14:textId="77777777" w:rsidR="0021641A" w:rsidRPr="009A7C9A" w:rsidRDefault="0021641A">
            <w:pPr>
              <w:pStyle w:val="DDTableBodyText"/>
              <w:rPr>
                <w:color w:val="auto"/>
              </w:rPr>
            </w:pPr>
            <w:r>
              <w:t>MCA PROD</w:t>
            </w:r>
          </w:p>
        </w:tc>
      </w:tr>
      <w:tr w:rsidR="0021641A" w:rsidRPr="009A7C9A" w14:paraId="5C2568D9" w14:textId="7777777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6483214A" w14:textId="77777777" w:rsidR="0021641A" w:rsidRPr="009A7C9A" w:rsidRDefault="0021641A">
            <w:pPr>
              <w:pStyle w:val="DDTableGreenHeader"/>
              <w:rPr>
                <w:color w:val="FFFFFF" w:themeColor="background1"/>
              </w:rPr>
            </w:pPr>
            <w:r w:rsidRPr="009A7C9A">
              <w:rPr>
                <w:color w:val="FFFFFF" w:themeColor="background1"/>
              </w:rPr>
              <w:t>Resource Group</w:t>
            </w:r>
          </w:p>
        </w:tc>
        <w:tc>
          <w:tcPr>
            <w:tcW w:w="4678" w:type="dxa"/>
            <w:tcBorders>
              <w:top w:val="single" w:sz="4" w:space="0" w:color="auto"/>
              <w:left w:val="single" w:sz="2" w:space="0" w:color="FFFFFF" w:themeColor="background2"/>
              <w:bottom w:val="single" w:sz="4" w:space="0" w:color="auto"/>
            </w:tcBorders>
          </w:tcPr>
          <w:p w14:paraId="15A0FD62" w14:textId="77777777" w:rsidR="0021641A" w:rsidRPr="009A7C9A" w:rsidRDefault="0021641A">
            <w:pPr>
              <w:pStyle w:val="DDTableBodyText"/>
              <w:rPr>
                <w:sz w:val="12"/>
                <w:szCs w:val="12"/>
              </w:rPr>
            </w:pPr>
            <w:r w:rsidRPr="00435683">
              <w:t>zanrgrgldzp001</w:t>
            </w:r>
          </w:p>
        </w:tc>
      </w:tr>
      <w:tr w:rsidR="0021641A" w:rsidRPr="009A7C9A" w14:paraId="5D4BA5DA" w14:textId="7777777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22343B47" w14:textId="77777777" w:rsidR="0021641A" w:rsidRPr="009A7C9A" w:rsidRDefault="0021641A">
            <w:pPr>
              <w:pStyle w:val="DDTableGreenHeader"/>
              <w:rPr>
                <w:color w:val="FFFFFF" w:themeColor="background1"/>
              </w:rPr>
            </w:pPr>
            <w:r w:rsidRPr="009A7C9A">
              <w:rPr>
                <w:color w:val="FFFFFF" w:themeColor="background1"/>
              </w:rPr>
              <w:t>Region / Location</w:t>
            </w:r>
          </w:p>
        </w:tc>
        <w:tc>
          <w:tcPr>
            <w:tcW w:w="4678" w:type="dxa"/>
            <w:tcBorders>
              <w:top w:val="single" w:sz="4" w:space="0" w:color="auto"/>
              <w:left w:val="single" w:sz="2" w:space="0" w:color="FFFFFF" w:themeColor="background2"/>
              <w:bottom w:val="single" w:sz="4" w:space="0" w:color="auto"/>
            </w:tcBorders>
          </w:tcPr>
          <w:p w14:paraId="48D2E297" w14:textId="77777777" w:rsidR="0021641A" w:rsidRPr="009A7C9A" w:rsidRDefault="0021641A">
            <w:pPr>
              <w:pStyle w:val="DDTableBodyText"/>
              <w:rPr>
                <w:color w:val="auto"/>
                <w:lang w:val="en-ZA"/>
              </w:rPr>
            </w:pPr>
            <w:r w:rsidRPr="009A7C9A">
              <w:t>South Africa North</w:t>
            </w:r>
          </w:p>
        </w:tc>
      </w:tr>
      <w:tr w:rsidR="00F150E1" w:rsidRPr="009A7C9A" w14:paraId="261213B1" w14:textId="7777777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100965B0" w14:textId="4F446077" w:rsidR="00F150E1" w:rsidRPr="009A7C9A" w:rsidRDefault="00F150E1">
            <w:pPr>
              <w:pStyle w:val="DDTableGreenHeader"/>
              <w:rPr>
                <w:color w:val="FFFFFF" w:themeColor="background1"/>
              </w:rPr>
            </w:pPr>
            <w:r>
              <w:rPr>
                <w:color w:val="FFFFFF" w:themeColor="background1"/>
              </w:rPr>
              <w:t>Tags</w:t>
            </w:r>
          </w:p>
        </w:tc>
        <w:tc>
          <w:tcPr>
            <w:tcW w:w="4678" w:type="dxa"/>
            <w:tcBorders>
              <w:top w:val="single" w:sz="4" w:space="0" w:color="auto"/>
              <w:left w:val="single" w:sz="2" w:space="0" w:color="FFFFFF" w:themeColor="background2"/>
              <w:bottom w:val="single" w:sz="4" w:space="0" w:color="auto"/>
            </w:tcBorders>
          </w:tcPr>
          <w:p w14:paraId="538EBDBE" w14:textId="59CFE1F2" w:rsidR="00F150E1" w:rsidRPr="009A7C9A" w:rsidRDefault="00F150E1">
            <w:pPr>
              <w:pStyle w:val="DDTableBodyText"/>
            </w:pPr>
            <w:r>
              <w:rPr>
                <w:b/>
              </w:rPr>
              <w:t>[None]</w:t>
            </w:r>
          </w:p>
        </w:tc>
      </w:tr>
    </w:tbl>
    <w:p w14:paraId="48C5D167" w14:textId="5C1BECAB" w:rsidR="0021641A" w:rsidRPr="00941A89" w:rsidRDefault="00F150E1" w:rsidP="00C907AC">
      <w:pPr>
        <w:pStyle w:val="Caption"/>
        <w:rPr>
          <w:lang w:val="fr-FR"/>
        </w:rPr>
      </w:pPr>
      <w:bookmarkStart w:id="53" w:name="_Toc201052060"/>
      <w:r w:rsidRPr="00941A89">
        <w:rPr>
          <w:lang w:val="fr-FR"/>
        </w:rPr>
        <w:t xml:space="preserve">Table </w:t>
      </w:r>
      <w:r w:rsidRPr="009A7C9A">
        <w:fldChar w:fldCharType="begin"/>
      </w:r>
      <w:r w:rsidRPr="00941A89">
        <w:rPr>
          <w:lang w:val="fr-FR"/>
        </w:rPr>
        <w:instrText>SEQ Table \* ARABIC</w:instrText>
      </w:r>
      <w:r w:rsidRPr="009A7C9A">
        <w:fldChar w:fldCharType="separate"/>
      </w:r>
      <w:r w:rsidR="00E402DB">
        <w:rPr>
          <w:noProof/>
          <w:lang w:val="fr-FR"/>
        </w:rPr>
        <w:t>22</w:t>
      </w:r>
      <w:r w:rsidRPr="009A7C9A">
        <w:fldChar w:fldCharType="end"/>
      </w:r>
      <w:r w:rsidRPr="00941A89">
        <w:rPr>
          <w:lang w:val="fr-FR"/>
        </w:rPr>
        <w:t xml:space="preserve">: </w:t>
      </w:r>
      <w:r>
        <w:rPr>
          <w:lang w:val="fr-FR"/>
        </w:rPr>
        <w:t>Network Watcher</w:t>
      </w:r>
      <w:bookmarkEnd w:id="53"/>
    </w:p>
    <w:p w14:paraId="17A3E7B4" w14:textId="7756707F" w:rsidR="00302270" w:rsidRDefault="00302270" w:rsidP="00236417">
      <w:pPr>
        <w:pStyle w:val="Heading2"/>
        <w:rPr>
          <w:lang w:val="en-ZA"/>
        </w:rPr>
      </w:pPr>
      <w:bookmarkStart w:id="54" w:name="_Toc201052037"/>
      <w:r>
        <w:rPr>
          <w:lang w:val="en-ZA"/>
        </w:rPr>
        <w:t>Governance</w:t>
      </w:r>
      <w:bookmarkEnd w:id="54"/>
    </w:p>
    <w:p w14:paraId="68C6105C" w14:textId="3E74AE15" w:rsidR="00F749BC" w:rsidRDefault="00302270" w:rsidP="00F749BC">
      <w:pPr>
        <w:pStyle w:val="NTTBodyText"/>
        <w:rPr>
          <w:lang w:val="en-ZA"/>
        </w:rPr>
      </w:pPr>
      <w:r w:rsidRPr="009A7C9A">
        <w:rPr>
          <w:lang w:val="en-ZA"/>
        </w:rPr>
        <w:t>The following outlines all resources needed from</w:t>
      </w:r>
      <w:r>
        <w:rPr>
          <w:lang w:val="en-ZA"/>
        </w:rPr>
        <w:t xml:space="preserve"> governance perspective </w:t>
      </w:r>
      <w:r w:rsidR="002B2C8C">
        <w:rPr>
          <w:lang w:val="en-ZA"/>
        </w:rPr>
        <w:t>which include Azure key Vault, Storage Accounts</w:t>
      </w:r>
      <w:r w:rsidR="00F749BC">
        <w:rPr>
          <w:lang w:val="en-ZA"/>
        </w:rPr>
        <w:t xml:space="preserve"> and Log Analytics Workspace:</w:t>
      </w:r>
      <w:r w:rsidR="002B2C8C">
        <w:rPr>
          <w:lang w:val="en-ZA"/>
        </w:rPr>
        <w:t xml:space="preserve"> </w:t>
      </w:r>
    </w:p>
    <w:p w14:paraId="1CFEFCD3" w14:textId="29B390C8" w:rsidR="009A7C9A" w:rsidRPr="009A7C9A" w:rsidRDefault="009A7C9A" w:rsidP="00236417">
      <w:pPr>
        <w:pStyle w:val="Heading3"/>
        <w:rPr>
          <w:lang w:val="en-ZA"/>
        </w:rPr>
      </w:pPr>
      <w:r w:rsidRPr="009A7C9A">
        <w:rPr>
          <w:lang w:val="en-ZA"/>
        </w:rPr>
        <w:t>Key Vault</w:t>
      </w:r>
    </w:p>
    <w:p w14:paraId="7D35EEE9" w14:textId="2F7D6DD4" w:rsidR="009A7C9A" w:rsidRPr="009A7C9A" w:rsidRDefault="009A7C9A" w:rsidP="00E05A15">
      <w:pPr>
        <w:pStyle w:val="NTTRedNotedText2Body"/>
      </w:pPr>
      <w:r w:rsidRPr="009A7C9A">
        <w:t xml:space="preserve">This key vault </w:t>
      </w:r>
      <w:r w:rsidR="00F76A3E">
        <w:t xml:space="preserve">will be migrated from the </w:t>
      </w:r>
      <w:r w:rsidR="00315CCA" w:rsidRPr="00315CCA">
        <w:rPr>
          <w:b/>
          <w:bCs/>
          <w:u w:val="single"/>
        </w:rPr>
        <w:t>zanrgrgldzp001 (Production Subscription)</w:t>
      </w:r>
      <w:r w:rsidR="00315CCA">
        <w:t xml:space="preserve"> </w:t>
      </w:r>
      <w:r w:rsidR="0073165C">
        <w:t xml:space="preserve">resource group to the </w:t>
      </w:r>
      <w:r w:rsidR="0073165C" w:rsidRPr="00315CCA">
        <w:rPr>
          <w:b/>
          <w:bCs/>
          <w:u w:val="single"/>
        </w:rPr>
        <w:t>zanrgrgldzp001 (</w:t>
      </w:r>
      <w:r w:rsidR="0073165C">
        <w:rPr>
          <w:b/>
          <w:bCs/>
          <w:u w:val="single"/>
        </w:rPr>
        <w:t>MCA PROD</w:t>
      </w:r>
      <w:r w:rsidR="0073165C" w:rsidRPr="00315CCA">
        <w:rPr>
          <w:b/>
          <w:bCs/>
          <w:u w:val="single"/>
        </w:rPr>
        <w:t>)</w:t>
      </w:r>
      <w:r w:rsidR="0073165C" w:rsidRPr="0073165C">
        <w:t xml:space="preserve"> resource group.</w:t>
      </w:r>
    </w:p>
    <w:tbl>
      <w:tblPr>
        <w:tblStyle w:val="TableGrid"/>
        <w:tblW w:w="8363" w:type="dxa"/>
        <w:tblInd w:w="851" w:type="dxa"/>
        <w:tblBorders>
          <w:top w:val="single" w:sz="2" w:space="0" w:color="455565"/>
          <w:left w:val="none" w:sz="0" w:space="0" w:color="auto"/>
          <w:bottom w:val="single" w:sz="2" w:space="0" w:color="455565"/>
          <w:right w:val="none" w:sz="0" w:space="0" w:color="auto"/>
          <w:insideH w:val="single" w:sz="2" w:space="0" w:color="455565"/>
          <w:insideV w:val="single" w:sz="2" w:space="0" w:color="455565"/>
        </w:tblBorders>
        <w:tblLayout w:type="fixed"/>
        <w:tblLook w:val="04A0" w:firstRow="1" w:lastRow="0" w:firstColumn="1" w:lastColumn="0" w:noHBand="0" w:noVBand="1"/>
      </w:tblPr>
      <w:tblGrid>
        <w:gridCol w:w="3685"/>
        <w:gridCol w:w="4678"/>
      </w:tblGrid>
      <w:tr w:rsidR="009A7C9A" w:rsidRPr="009A7C9A" w14:paraId="61C34767" w14:textId="77777777" w:rsidTr="00EA2D47">
        <w:trPr>
          <w:cantSplit/>
          <w:tblHeader/>
        </w:trPr>
        <w:tc>
          <w:tcPr>
            <w:tcW w:w="3685" w:type="dxa"/>
            <w:tcBorders>
              <w:top w:val="nil"/>
              <w:bottom w:val="single" w:sz="4" w:space="0" w:color="auto"/>
              <w:right w:val="nil"/>
            </w:tcBorders>
          </w:tcPr>
          <w:p w14:paraId="191B4CB2" w14:textId="77777777" w:rsidR="009A7C9A" w:rsidRPr="009A7C9A" w:rsidRDefault="009A7C9A" w:rsidP="00AC12B8">
            <w:pPr>
              <w:pStyle w:val="DDTableGreenHeader"/>
              <w:rPr>
                <w:color w:val="auto"/>
              </w:rPr>
            </w:pPr>
            <w:r w:rsidRPr="009A7C9A">
              <w:rPr>
                <w:color w:val="auto"/>
              </w:rPr>
              <w:t>Specification</w:t>
            </w:r>
          </w:p>
        </w:tc>
        <w:tc>
          <w:tcPr>
            <w:tcW w:w="4678" w:type="dxa"/>
            <w:tcBorders>
              <w:top w:val="nil"/>
              <w:left w:val="nil"/>
              <w:bottom w:val="single" w:sz="4" w:space="0" w:color="auto"/>
              <w:right w:val="nil"/>
            </w:tcBorders>
          </w:tcPr>
          <w:p w14:paraId="4759F971" w14:textId="77777777" w:rsidR="009A7C9A" w:rsidRPr="009A7C9A" w:rsidRDefault="009A7C9A" w:rsidP="00AC12B8">
            <w:pPr>
              <w:pStyle w:val="DDTableGreenHeader"/>
              <w:rPr>
                <w:color w:val="auto"/>
              </w:rPr>
            </w:pPr>
            <w:r w:rsidRPr="009A7C9A">
              <w:rPr>
                <w:color w:val="auto"/>
              </w:rPr>
              <w:t>Description</w:t>
            </w:r>
          </w:p>
        </w:tc>
      </w:tr>
      <w:tr w:rsidR="009C21A7" w:rsidRPr="009A7C9A" w14:paraId="1D1F5ACF"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1B973514" w14:textId="77777777" w:rsidR="009A7C9A" w:rsidRPr="009A7C9A" w:rsidRDefault="009A7C9A" w:rsidP="00AC12B8">
            <w:pPr>
              <w:pStyle w:val="DDTableGreenHeader"/>
              <w:rPr>
                <w:color w:val="FFFFFF" w:themeColor="background1"/>
              </w:rPr>
            </w:pPr>
            <w:r w:rsidRPr="009A7C9A">
              <w:rPr>
                <w:color w:val="FFFFFF" w:themeColor="background1"/>
              </w:rPr>
              <w:t>Key Vault Name</w:t>
            </w:r>
          </w:p>
        </w:tc>
        <w:tc>
          <w:tcPr>
            <w:tcW w:w="4678" w:type="dxa"/>
            <w:tcBorders>
              <w:top w:val="single" w:sz="4" w:space="0" w:color="auto"/>
              <w:left w:val="single" w:sz="2" w:space="0" w:color="FFFFFF" w:themeColor="background2"/>
              <w:bottom w:val="single" w:sz="4" w:space="0" w:color="auto"/>
            </w:tcBorders>
          </w:tcPr>
          <w:p w14:paraId="12DC0102" w14:textId="2E85FD97" w:rsidR="009A7C9A" w:rsidRPr="009A7C9A" w:rsidRDefault="00435683" w:rsidP="00AC12B8">
            <w:pPr>
              <w:pStyle w:val="DDTableBodyText"/>
              <w:rPr>
                <w:sz w:val="12"/>
                <w:szCs w:val="12"/>
              </w:rPr>
            </w:pPr>
            <w:r w:rsidRPr="00435683">
              <w:rPr>
                <w:color w:val="auto"/>
              </w:rPr>
              <w:t>zanrgkvp01</w:t>
            </w:r>
          </w:p>
        </w:tc>
      </w:tr>
      <w:tr w:rsidR="009C21A7" w:rsidRPr="009A7C9A" w14:paraId="40ECA721"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56EB69B3" w14:textId="77777777" w:rsidR="009A7C9A" w:rsidRPr="009A7C9A" w:rsidRDefault="009A7C9A" w:rsidP="00AC12B8">
            <w:pPr>
              <w:pStyle w:val="DDTableGreenHeader"/>
              <w:rPr>
                <w:color w:val="FFFFFF" w:themeColor="background1"/>
              </w:rPr>
            </w:pPr>
            <w:r w:rsidRPr="009A7C9A">
              <w:rPr>
                <w:color w:val="FFFFFF" w:themeColor="background1"/>
              </w:rPr>
              <w:t>Subscription Name</w:t>
            </w:r>
          </w:p>
        </w:tc>
        <w:tc>
          <w:tcPr>
            <w:tcW w:w="4678" w:type="dxa"/>
            <w:tcBorders>
              <w:top w:val="single" w:sz="4" w:space="0" w:color="auto"/>
              <w:left w:val="single" w:sz="2" w:space="0" w:color="FFFFFF" w:themeColor="background2"/>
              <w:bottom w:val="single" w:sz="4" w:space="0" w:color="auto"/>
            </w:tcBorders>
          </w:tcPr>
          <w:p w14:paraId="2042E234" w14:textId="71C1482A" w:rsidR="009A7C9A" w:rsidRPr="009A7C9A" w:rsidRDefault="00435683" w:rsidP="00AC12B8">
            <w:pPr>
              <w:pStyle w:val="DDTableBodyText"/>
              <w:rPr>
                <w:color w:val="auto"/>
              </w:rPr>
            </w:pPr>
            <w:r>
              <w:t>MCA PROD</w:t>
            </w:r>
          </w:p>
        </w:tc>
      </w:tr>
      <w:tr w:rsidR="009C21A7" w:rsidRPr="009A7C9A" w14:paraId="79095D61" w14:textId="77777777" w:rsidTr="00EA2D47">
        <w:trPr>
          <w:cantSplit/>
          <w:trHeight w:val="267"/>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51D46658" w14:textId="77777777" w:rsidR="009A7C9A" w:rsidRPr="009A7C9A" w:rsidRDefault="009A7C9A" w:rsidP="00AC12B8">
            <w:pPr>
              <w:pStyle w:val="DDTableGreenHeader"/>
              <w:rPr>
                <w:color w:val="FFFFFF" w:themeColor="background1"/>
              </w:rPr>
            </w:pPr>
            <w:r w:rsidRPr="009A7C9A">
              <w:rPr>
                <w:color w:val="FFFFFF" w:themeColor="background1"/>
              </w:rPr>
              <w:t>Resource Group</w:t>
            </w:r>
          </w:p>
        </w:tc>
        <w:tc>
          <w:tcPr>
            <w:tcW w:w="4678" w:type="dxa"/>
            <w:tcBorders>
              <w:top w:val="single" w:sz="4" w:space="0" w:color="auto"/>
              <w:left w:val="single" w:sz="2" w:space="0" w:color="FFFFFF" w:themeColor="background2"/>
              <w:bottom w:val="single" w:sz="4" w:space="0" w:color="auto"/>
            </w:tcBorders>
          </w:tcPr>
          <w:p w14:paraId="5C671123" w14:textId="378720E0" w:rsidR="009A7C9A" w:rsidRPr="009A7C9A" w:rsidRDefault="00435683" w:rsidP="00AC12B8">
            <w:pPr>
              <w:pStyle w:val="DDTableBodyText"/>
              <w:rPr>
                <w:sz w:val="12"/>
                <w:szCs w:val="12"/>
              </w:rPr>
            </w:pPr>
            <w:r w:rsidRPr="00435683">
              <w:t>zanrgrgldzp001</w:t>
            </w:r>
          </w:p>
        </w:tc>
      </w:tr>
      <w:tr w:rsidR="009C21A7" w:rsidRPr="009A7C9A" w14:paraId="068827EF" w14:textId="77777777" w:rsidTr="00EA2D4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77504121" w14:textId="77777777" w:rsidR="009A7C9A" w:rsidRPr="009A7C9A" w:rsidRDefault="009A7C9A" w:rsidP="00AC12B8">
            <w:pPr>
              <w:pStyle w:val="DDTableGreenHeader"/>
              <w:rPr>
                <w:color w:val="FFFFFF" w:themeColor="background1"/>
              </w:rPr>
            </w:pPr>
            <w:r w:rsidRPr="009A7C9A">
              <w:rPr>
                <w:color w:val="FFFFFF" w:themeColor="background1"/>
              </w:rPr>
              <w:t>Region / Location</w:t>
            </w:r>
          </w:p>
        </w:tc>
        <w:tc>
          <w:tcPr>
            <w:tcW w:w="4678" w:type="dxa"/>
            <w:tcBorders>
              <w:top w:val="single" w:sz="4" w:space="0" w:color="auto"/>
              <w:left w:val="single" w:sz="2" w:space="0" w:color="FFFFFF" w:themeColor="background2"/>
              <w:bottom w:val="single" w:sz="4" w:space="0" w:color="auto"/>
            </w:tcBorders>
          </w:tcPr>
          <w:p w14:paraId="5CDF8898" w14:textId="4050CC06" w:rsidR="009A7C9A" w:rsidRPr="009A7C9A" w:rsidRDefault="009A7C9A" w:rsidP="00AC12B8">
            <w:pPr>
              <w:pStyle w:val="DDTableBodyText"/>
              <w:rPr>
                <w:color w:val="auto"/>
                <w:lang w:val="en-ZA"/>
              </w:rPr>
            </w:pPr>
            <w:r w:rsidRPr="009A7C9A">
              <w:t>South Africa North</w:t>
            </w:r>
          </w:p>
        </w:tc>
      </w:tr>
      <w:tr w:rsidR="009C21A7" w:rsidRPr="009A7C9A" w14:paraId="3817346F" w14:textId="77777777" w:rsidTr="00EA2D4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3070A0D7" w14:textId="77777777" w:rsidR="009A7C9A" w:rsidRPr="009A7C9A" w:rsidRDefault="009A7C9A" w:rsidP="00AC12B8">
            <w:pPr>
              <w:pStyle w:val="DDTableGreenHeader"/>
              <w:rPr>
                <w:color w:val="FFFFFF" w:themeColor="background1"/>
              </w:rPr>
            </w:pPr>
            <w:r w:rsidRPr="009A7C9A">
              <w:rPr>
                <w:color w:val="FFFFFF" w:themeColor="background1"/>
              </w:rPr>
              <w:t>SKU</w:t>
            </w:r>
          </w:p>
        </w:tc>
        <w:tc>
          <w:tcPr>
            <w:tcW w:w="4678" w:type="dxa"/>
            <w:tcBorders>
              <w:top w:val="single" w:sz="4" w:space="0" w:color="auto"/>
              <w:left w:val="single" w:sz="2" w:space="0" w:color="FFFFFF" w:themeColor="background2"/>
              <w:bottom w:val="single" w:sz="4" w:space="0" w:color="auto"/>
            </w:tcBorders>
          </w:tcPr>
          <w:p w14:paraId="6BD7279A" w14:textId="77777777" w:rsidR="009A7C9A" w:rsidRPr="009A7C9A" w:rsidRDefault="009A7C9A" w:rsidP="00AC12B8">
            <w:pPr>
              <w:pStyle w:val="DDTableBodyText"/>
              <w:rPr>
                <w:color w:val="auto"/>
                <w:lang w:val="en-ZA"/>
              </w:rPr>
            </w:pPr>
            <w:r w:rsidRPr="009A7C9A">
              <w:rPr>
                <w:color w:val="auto"/>
                <w:lang w:val="en-ZA"/>
              </w:rPr>
              <w:t>Standard</w:t>
            </w:r>
          </w:p>
        </w:tc>
      </w:tr>
      <w:tr w:rsidR="009C21A7" w:rsidRPr="009A7C9A" w14:paraId="51AD31C3" w14:textId="77777777" w:rsidTr="00EA2D47">
        <w:trPr>
          <w:cantSplit/>
          <w:trHeight w:val="329"/>
        </w:trPr>
        <w:tc>
          <w:tcPr>
            <w:tcW w:w="3685" w:type="dxa"/>
            <w:tcBorders>
              <w:top w:val="single" w:sz="2" w:space="0" w:color="FFFFFF" w:themeColor="background2"/>
              <w:bottom w:val="single" w:sz="2" w:space="0" w:color="FFFFFF" w:themeColor="background2"/>
              <w:right w:val="single" w:sz="2" w:space="0" w:color="FFFFFF" w:themeColor="background2"/>
            </w:tcBorders>
            <w:shd w:val="clear" w:color="auto" w:fill="0072BC" w:themeFill="text2"/>
          </w:tcPr>
          <w:p w14:paraId="6D4358F8" w14:textId="77777777" w:rsidR="009A7C9A" w:rsidRPr="009A7C9A" w:rsidRDefault="009A7C9A" w:rsidP="00AC12B8">
            <w:pPr>
              <w:pStyle w:val="DDTableGreenHeader"/>
              <w:rPr>
                <w:color w:val="FFFFFF" w:themeColor="background1"/>
              </w:rPr>
            </w:pPr>
            <w:r w:rsidRPr="009A7C9A">
              <w:rPr>
                <w:color w:val="FFFFFF" w:themeColor="background1"/>
              </w:rPr>
              <w:t>Access Policies</w:t>
            </w:r>
          </w:p>
        </w:tc>
        <w:tc>
          <w:tcPr>
            <w:tcW w:w="4678" w:type="dxa"/>
            <w:tcBorders>
              <w:top w:val="single" w:sz="4" w:space="0" w:color="auto"/>
              <w:left w:val="single" w:sz="2" w:space="0" w:color="FFFFFF" w:themeColor="background2"/>
              <w:bottom w:val="single" w:sz="4" w:space="0" w:color="auto"/>
            </w:tcBorders>
          </w:tcPr>
          <w:tbl>
            <w:tblPr>
              <w:tblStyle w:val="TableGrid"/>
              <w:tblW w:w="5811" w:type="dxa"/>
              <w:tblLayout w:type="fixed"/>
              <w:tblLook w:val="04A0" w:firstRow="1" w:lastRow="0" w:firstColumn="1" w:lastColumn="0" w:noHBand="0" w:noVBand="1"/>
            </w:tblPr>
            <w:tblGrid>
              <w:gridCol w:w="1739"/>
              <w:gridCol w:w="4072"/>
            </w:tblGrid>
            <w:tr w:rsidR="009A7C9A" w:rsidRPr="009A7C9A" w14:paraId="19A498B3" w14:textId="77777777" w:rsidTr="007E5D56">
              <w:tc>
                <w:tcPr>
                  <w:tcW w:w="1739" w:type="dxa"/>
                  <w:tcBorders>
                    <w:top w:val="nil"/>
                    <w:left w:val="nil"/>
                    <w:bottom w:val="single" w:sz="4" w:space="0" w:color="auto"/>
                    <w:right w:val="nil"/>
                  </w:tcBorders>
                </w:tcPr>
                <w:p w14:paraId="4BB90958" w14:textId="77777777" w:rsidR="009A7C9A" w:rsidRPr="009A7C9A" w:rsidRDefault="009A7C9A" w:rsidP="00AC12B8">
                  <w:pPr>
                    <w:pStyle w:val="DDTableBodyText"/>
                    <w:rPr>
                      <w:b/>
                      <w:bCs/>
                      <w:color w:val="auto"/>
                      <w:lang w:val="en-ZA"/>
                    </w:rPr>
                  </w:pPr>
                  <w:r w:rsidRPr="009A7C9A">
                    <w:rPr>
                      <w:b/>
                      <w:bCs/>
                      <w:color w:val="auto"/>
                    </w:rPr>
                    <w:t>Specification</w:t>
                  </w:r>
                </w:p>
              </w:tc>
              <w:tc>
                <w:tcPr>
                  <w:tcW w:w="4072" w:type="dxa"/>
                  <w:tcBorders>
                    <w:top w:val="nil"/>
                    <w:left w:val="nil"/>
                    <w:bottom w:val="single" w:sz="4" w:space="0" w:color="auto"/>
                    <w:right w:val="nil"/>
                  </w:tcBorders>
                </w:tcPr>
                <w:p w14:paraId="14A85A80" w14:textId="77777777" w:rsidR="009A7C9A" w:rsidRPr="009A7C9A" w:rsidRDefault="009A7C9A" w:rsidP="00AC12B8">
                  <w:pPr>
                    <w:pStyle w:val="DDTableBodyText"/>
                    <w:rPr>
                      <w:b/>
                      <w:bCs/>
                      <w:color w:val="auto"/>
                      <w:lang w:val="en-ZA"/>
                    </w:rPr>
                  </w:pPr>
                  <w:r w:rsidRPr="009A7C9A">
                    <w:rPr>
                      <w:b/>
                      <w:bCs/>
                      <w:color w:val="auto"/>
                    </w:rPr>
                    <w:t>Configuration</w:t>
                  </w:r>
                </w:p>
              </w:tc>
            </w:tr>
            <w:tr w:rsidR="009A7C9A" w:rsidRPr="009A7C9A" w14:paraId="68D52C41" w14:textId="77777777" w:rsidTr="007E5D56">
              <w:trPr>
                <w:trHeight w:val="1431"/>
              </w:trPr>
              <w:tc>
                <w:tcPr>
                  <w:tcW w:w="1739" w:type="dxa"/>
                  <w:tcBorders>
                    <w:top w:val="single" w:sz="4" w:space="0" w:color="auto"/>
                    <w:bottom w:val="single" w:sz="4" w:space="0" w:color="FFFFFF" w:themeColor="background1"/>
                    <w:right w:val="single" w:sz="4" w:space="0" w:color="FFFFFF" w:themeColor="background1"/>
                  </w:tcBorders>
                  <w:shd w:val="clear" w:color="auto" w:fill="00385E"/>
                </w:tcPr>
                <w:p w14:paraId="5A82C758" w14:textId="2AFA914B" w:rsidR="009A7C9A" w:rsidRPr="009A7C9A" w:rsidRDefault="009A7C9A" w:rsidP="00AC12B8">
                  <w:pPr>
                    <w:pStyle w:val="DDTableBodyText"/>
                    <w:rPr>
                      <w:b/>
                      <w:bCs/>
                      <w:color w:val="FFFFFF" w:themeColor="background1"/>
                      <w:lang w:val="en-ZA"/>
                    </w:rPr>
                  </w:pPr>
                  <w:r w:rsidRPr="009A7C9A">
                    <w:rPr>
                      <w:b/>
                      <w:bCs/>
                      <w:color w:val="FFFFFF" w:themeColor="background1"/>
                    </w:rPr>
                    <w:t>Principal</w:t>
                  </w:r>
                  <w:r w:rsidR="00F97120">
                    <w:rPr>
                      <w:b/>
                      <w:bCs/>
                      <w:color w:val="FFFFFF" w:themeColor="background1"/>
                    </w:rPr>
                    <w:t xml:space="preserve"> (Unknown/User)</w:t>
                  </w:r>
                </w:p>
              </w:tc>
              <w:tc>
                <w:tcPr>
                  <w:tcW w:w="4072" w:type="dxa"/>
                  <w:tcBorders>
                    <w:top w:val="single" w:sz="4" w:space="0" w:color="auto"/>
                    <w:left w:val="single" w:sz="4" w:space="0" w:color="FFFFFF" w:themeColor="background1"/>
                  </w:tcBorders>
                </w:tcPr>
                <w:p w14:paraId="38F0E178" w14:textId="77777777" w:rsidR="009A7C9A" w:rsidRDefault="00745DE1" w:rsidP="00745DE1">
                  <w:pPr>
                    <w:pStyle w:val="DDTableBodyText"/>
                    <w:numPr>
                      <w:ilvl w:val="0"/>
                      <w:numId w:val="41"/>
                    </w:numPr>
                    <w:rPr>
                      <w:color w:val="auto"/>
                      <w:lang w:val="en-ZA"/>
                    </w:rPr>
                  </w:pPr>
                  <w:r w:rsidRPr="00745DE1">
                    <w:rPr>
                      <w:color w:val="auto"/>
                      <w:lang w:val="en-ZA"/>
                    </w:rPr>
                    <w:t>1455d045-8f07-4d69-98df-b23d8be4db04</w:t>
                  </w:r>
                </w:p>
                <w:p w14:paraId="2462C817" w14:textId="77777777" w:rsidR="00745DE1" w:rsidRDefault="0012393A" w:rsidP="00745DE1">
                  <w:pPr>
                    <w:pStyle w:val="DDTableBodyText"/>
                    <w:numPr>
                      <w:ilvl w:val="0"/>
                      <w:numId w:val="41"/>
                    </w:numPr>
                    <w:rPr>
                      <w:color w:val="auto"/>
                      <w:lang w:val="en-ZA"/>
                    </w:rPr>
                  </w:pPr>
                  <w:r w:rsidRPr="0012393A">
                    <w:rPr>
                      <w:color w:val="auto"/>
                      <w:lang w:val="en-ZA"/>
                    </w:rPr>
                    <w:t>Stephan Brand</w:t>
                  </w:r>
                </w:p>
                <w:p w14:paraId="63C15CDD" w14:textId="77777777" w:rsidR="0012393A" w:rsidRDefault="0012393A" w:rsidP="00745DE1">
                  <w:pPr>
                    <w:pStyle w:val="DDTableBodyText"/>
                    <w:numPr>
                      <w:ilvl w:val="0"/>
                      <w:numId w:val="41"/>
                    </w:numPr>
                    <w:rPr>
                      <w:color w:val="auto"/>
                      <w:lang w:val="en-ZA"/>
                    </w:rPr>
                  </w:pPr>
                  <w:r w:rsidRPr="0012393A">
                    <w:rPr>
                      <w:color w:val="auto"/>
                      <w:lang w:val="en-ZA"/>
                    </w:rPr>
                    <w:t xml:space="preserve">Wendall-Wayne </w:t>
                  </w:r>
                </w:p>
                <w:p w14:paraId="66265D46" w14:textId="28627222" w:rsidR="0012393A" w:rsidRPr="009A7C9A" w:rsidRDefault="0012393A" w:rsidP="0012393A">
                  <w:pPr>
                    <w:pStyle w:val="DDTableBodyText"/>
                    <w:ind w:left="720"/>
                    <w:rPr>
                      <w:color w:val="auto"/>
                      <w:lang w:val="en-ZA"/>
                    </w:rPr>
                  </w:pPr>
                  <w:r w:rsidRPr="0012393A">
                    <w:rPr>
                      <w:color w:val="auto"/>
                      <w:lang w:val="en-ZA"/>
                    </w:rPr>
                    <w:t>Wagenstroom</w:t>
                  </w:r>
                </w:p>
              </w:tc>
            </w:tr>
            <w:tr w:rsidR="009A7C9A" w:rsidRPr="009A7C9A" w14:paraId="222D51EB" w14:textId="77777777" w:rsidTr="007E5D56">
              <w:trPr>
                <w:trHeight w:val="724"/>
              </w:trPr>
              <w:tc>
                <w:tcPr>
                  <w:tcW w:w="1739" w:type="dxa"/>
                  <w:tcBorders>
                    <w:top w:val="single" w:sz="4" w:space="0" w:color="FFFFFF" w:themeColor="background1"/>
                    <w:right w:val="single" w:sz="4" w:space="0" w:color="FFFFFF" w:themeColor="background1"/>
                  </w:tcBorders>
                  <w:shd w:val="clear" w:color="auto" w:fill="00385E"/>
                </w:tcPr>
                <w:p w14:paraId="550FB40C" w14:textId="77777777" w:rsidR="009A7C9A" w:rsidRPr="009A7C9A" w:rsidRDefault="009A7C9A" w:rsidP="00AC12B8">
                  <w:pPr>
                    <w:pStyle w:val="DDTableBodyText"/>
                    <w:rPr>
                      <w:b/>
                      <w:bCs/>
                      <w:color w:val="FFFFFF" w:themeColor="background1"/>
                      <w:lang w:val="en-ZA"/>
                    </w:rPr>
                  </w:pPr>
                  <w:r w:rsidRPr="009A7C9A">
                    <w:rPr>
                      <w:b/>
                      <w:bCs/>
                      <w:color w:val="FFFFFF" w:themeColor="background1"/>
                    </w:rPr>
                    <w:t>Permissions</w:t>
                  </w:r>
                </w:p>
              </w:tc>
              <w:tc>
                <w:tcPr>
                  <w:tcW w:w="4072" w:type="dxa"/>
                  <w:tcBorders>
                    <w:left w:val="single" w:sz="4" w:space="0" w:color="FFFFFF" w:themeColor="background1"/>
                  </w:tcBorders>
                </w:tcPr>
                <w:p w14:paraId="17646235" w14:textId="77777777" w:rsidR="009A7C9A" w:rsidRDefault="001346E5" w:rsidP="009A7C9A">
                  <w:pPr>
                    <w:pStyle w:val="DDTableBodyText"/>
                    <w:numPr>
                      <w:ilvl w:val="0"/>
                      <w:numId w:val="40"/>
                    </w:numPr>
                    <w:rPr>
                      <w:color w:val="auto"/>
                      <w:lang w:val="en-ZA"/>
                    </w:rPr>
                  </w:pPr>
                  <w:r>
                    <w:rPr>
                      <w:color w:val="auto"/>
                      <w:lang w:val="en-ZA"/>
                    </w:rPr>
                    <w:t>Key</w:t>
                  </w:r>
                </w:p>
                <w:p w14:paraId="7FFFE800" w14:textId="77777777" w:rsidR="001346E5" w:rsidRDefault="001346E5" w:rsidP="009A7C9A">
                  <w:pPr>
                    <w:pStyle w:val="DDTableBodyText"/>
                    <w:numPr>
                      <w:ilvl w:val="0"/>
                      <w:numId w:val="40"/>
                    </w:numPr>
                    <w:rPr>
                      <w:color w:val="auto"/>
                      <w:lang w:val="en-ZA"/>
                    </w:rPr>
                  </w:pPr>
                  <w:r>
                    <w:rPr>
                      <w:color w:val="auto"/>
                      <w:lang w:val="en-ZA"/>
                    </w:rPr>
                    <w:t>Secret</w:t>
                  </w:r>
                </w:p>
                <w:p w14:paraId="3DF60512" w14:textId="4E64F486" w:rsidR="001346E5" w:rsidRPr="009A7C9A" w:rsidRDefault="00745DE1" w:rsidP="009A7C9A">
                  <w:pPr>
                    <w:pStyle w:val="DDTableBodyText"/>
                    <w:numPr>
                      <w:ilvl w:val="0"/>
                      <w:numId w:val="40"/>
                    </w:numPr>
                    <w:rPr>
                      <w:color w:val="auto"/>
                      <w:lang w:val="en-ZA"/>
                    </w:rPr>
                  </w:pPr>
                  <w:r>
                    <w:rPr>
                      <w:color w:val="auto"/>
                      <w:lang w:val="en-ZA"/>
                    </w:rPr>
                    <w:t>Certificate</w:t>
                  </w:r>
                </w:p>
              </w:tc>
            </w:tr>
          </w:tbl>
          <w:p w14:paraId="3FAC57B3" w14:textId="77777777" w:rsidR="009A7C9A" w:rsidRPr="009A7C9A" w:rsidRDefault="009A7C9A" w:rsidP="00AC12B8">
            <w:pPr>
              <w:pStyle w:val="DDTableBodyText"/>
              <w:rPr>
                <w:color w:val="auto"/>
                <w:lang w:val="en-ZA"/>
              </w:rPr>
            </w:pPr>
          </w:p>
        </w:tc>
      </w:tr>
      <w:tr w:rsidR="009C21A7" w:rsidRPr="009A7C9A" w14:paraId="25BEA746" w14:textId="77777777" w:rsidTr="00EA2D47">
        <w:trPr>
          <w:cantSplit/>
          <w:trHeight w:val="329"/>
        </w:trPr>
        <w:tc>
          <w:tcPr>
            <w:tcW w:w="3685" w:type="dxa"/>
            <w:tcBorders>
              <w:top w:val="single" w:sz="2" w:space="0" w:color="FFFFFF" w:themeColor="background2"/>
              <w:bottom w:val="single" w:sz="4" w:space="0" w:color="FFFFFF" w:themeColor="background2"/>
              <w:right w:val="single" w:sz="2" w:space="0" w:color="FFFFFF" w:themeColor="background2"/>
            </w:tcBorders>
            <w:shd w:val="clear" w:color="auto" w:fill="0072BC" w:themeFill="text2"/>
          </w:tcPr>
          <w:p w14:paraId="7C5AE778" w14:textId="77777777" w:rsidR="009A7C9A" w:rsidRPr="009A7C9A" w:rsidRDefault="009A7C9A" w:rsidP="00AC12B8">
            <w:pPr>
              <w:pStyle w:val="DDTableGreenHeader"/>
              <w:rPr>
                <w:color w:val="FFFFFF" w:themeColor="background1"/>
              </w:rPr>
            </w:pPr>
            <w:r w:rsidRPr="009A7C9A">
              <w:rPr>
                <w:color w:val="FFFFFF" w:themeColor="background1"/>
              </w:rPr>
              <w:t>Network Configuration</w:t>
            </w:r>
          </w:p>
        </w:tc>
        <w:tc>
          <w:tcPr>
            <w:tcW w:w="4678" w:type="dxa"/>
            <w:tcBorders>
              <w:top w:val="single" w:sz="4" w:space="0" w:color="auto"/>
              <w:left w:val="single" w:sz="2" w:space="0" w:color="FFFFFF" w:themeColor="background2"/>
              <w:bottom w:val="single" w:sz="4" w:space="0" w:color="auto"/>
            </w:tcBorders>
          </w:tcPr>
          <w:p w14:paraId="466EDA6F" w14:textId="06FF2ABE" w:rsidR="009A7C9A" w:rsidRPr="009A7C9A" w:rsidRDefault="0012393A" w:rsidP="00AC12B8">
            <w:pPr>
              <w:pStyle w:val="DDTableBodyText"/>
              <w:rPr>
                <w:color w:val="auto"/>
                <w:lang w:val="en-ZA"/>
              </w:rPr>
            </w:pPr>
            <w:r>
              <w:rPr>
                <w:color w:val="auto"/>
                <w:lang w:val="en-ZA"/>
              </w:rPr>
              <w:t>Allow public access from all networks</w:t>
            </w:r>
          </w:p>
        </w:tc>
      </w:tr>
      <w:tr w:rsidR="009C21A7" w:rsidRPr="009A7C9A" w14:paraId="60289FC4" w14:textId="77777777" w:rsidTr="00EA2D47">
        <w:trPr>
          <w:cantSplit/>
          <w:trHeight w:val="329"/>
        </w:trPr>
        <w:tc>
          <w:tcPr>
            <w:tcW w:w="3685" w:type="dxa"/>
            <w:tcBorders>
              <w:top w:val="single" w:sz="2" w:space="0" w:color="FFFFFF" w:themeColor="background2"/>
              <w:bottom w:val="single" w:sz="4" w:space="0" w:color="FFFFFF" w:themeColor="background2"/>
              <w:right w:val="single" w:sz="2" w:space="0" w:color="FFFFFF" w:themeColor="background2"/>
            </w:tcBorders>
            <w:shd w:val="clear" w:color="auto" w:fill="0072BC" w:themeFill="text2"/>
          </w:tcPr>
          <w:p w14:paraId="1E23DED4" w14:textId="77777777" w:rsidR="009A7C9A" w:rsidRPr="009A7C9A" w:rsidRDefault="009A7C9A" w:rsidP="00AC12B8">
            <w:pPr>
              <w:pStyle w:val="DDTableGreenHeader"/>
              <w:rPr>
                <w:color w:val="FFFFFF" w:themeColor="background1"/>
              </w:rPr>
            </w:pPr>
            <w:r w:rsidRPr="009A7C9A">
              <w:rPr>
                <w:color w:val="FFFFFF" w:themeColor="background1"/>
              </w:rPr>
              <w:t>Soft Delete</w:t>
            </w:r>
          </w:p>
        </w:tc>
        <w:tc>
          <w:tcPr>
            <w:tcW w:w="4678" w:type="dxa"/>
            <w:tcBorders>
              <w:top w:val="single" w:sz="4" w:space="0" w:color="auto"/>
              <w:left w:val="single" w:sz="2" w:space="0" w:color="FFFFFF" w:themeColor="background2"/>
              <w:bottom w:val="single" w:sz="4" w:space="0" w:color="auto"/>
            </w:tcBorders>
          </w:tcPr>
          <w:p w14:paraId="61283FE8" w14:textId="77777777" w:rsidR="009A7C9A" w:rsidRPr="009A7C9A" w:rsidRDefault="009A7C9A" w:rsidP="00AC12B8">
            <w:pPr>
              <w:pStyle w:val="DDTableBodyText"/>
              <w:rPr>
                <w:color w:val="auto"/>
                <w:lang w:val="en-ZA"/>
              </w:rPr>
            </w:pPr>
            <w:r w:rsidRPr="009A7C9A">
              <w:rPr>
                <w:color w:val="auto"/>
                <w:lang w:val="en-ZA"/>
              </w:rPr>
              <w:t>Enabled</w:t>
            </w:r>
          </w:p>
        </w:tc>
      </w:tr>
      <w:tr w:rsidR="009C21A7" w:rsidRPr="009A7C9A" w14:paraId="01511C24" w14:textId="77777777" w:rsidTr="00EA2D47">
        <w:trPr>
          <w:cantSplit/>
          <w:trHeight w:val="329"/>
        </w:trPr>
        <w:tc>
          <w:tcPr>
            <w:tcW w:w="3685" w:type="dxa"/>
            <w:tcBorders>
              <w:top w:val="single" w:sz="4" w:space="0" w:color="FFFFFF" w:themeColor="background2"/>
              <w:bottom w:val="single" w:sz="2" w:space="0" w:color="FFFFFF" w:themeColor="background2"/>
              <w:right w:val="single" w:sz="2" w:space="0" w:color="FFFFFF" w:themeColor="background2"/>
            </w:tcBorders>
            <w:shd w:val="clear" w:color="auto" w:fill="0072BC" w:themeFill="text2"/>
          </w:tcPr>
          <w:p w14:paraId="1185FF0B" w14:textId="77777777" w:rsidR="009A7C9A" w:rsidRPr="009A7C9A" w:rsidRDefault="009A7C9A" w:rsidP="00AC12B8">
            <w:pPr>
              <w:pStyle w:val="DDTableGreenHeader"/>
              <w:rPr>
                <w:color w:val="FFFFFF" w:themeColor="background1"/>
              </w:rPr>
            </w:pPr>
            <w:r w:rsidRPr="009A7C9A">
              <w:rPr>
                <w:color w:val="FFFFFF" w:themeColor="background1"/>
              </w:rPr>
              <w:t>Purge Protection</w:t>
            </w:r>
          </w:p>
        </w:tc>
        <w:tc>
          <w:tcPr>
            <w:tcW w:w="4678" w:type="dxa"/>
            <w:tcBorders>
              <w:top w:val="single" w:sz="4" w:space="0" w:color="auto"/>
              <w:left w:val="single" w:sz="2" w:space="0" w:color="FFFFFF" w:themeColor="background2"/>
              <w:bottom w:val="single" w:sz="4" w:space="0" w:color="auto"/>
            </w:tcBorders>
          </w:tcPr>
          <w:p w14:paraId="5C95FE7E" w14:textId="5BD3F2F2" w:rsidR="009A7C9A" w:rsidRPr="009A7C9A" w:rsidRDefault="00DE463F" w:rsidP="00AC12B8">
            <w:pPr>
              <w:pStyle w:val="DDTableBodyText"/>
              <w:rPr>
                <w:color w:val="auto"/>
                <w:lang w:val="en-ZA"/>
              </w:rPr>
            </w:pPr>
            <w:r>
              <w:rPr>
                <w:color w:val="auto"/>
                <w:lang w:val="en-ZA"/>
              </w:rPr>
              <w:t>Disabled</w:t>
            </w:r>
          </w:p>
        </w:tc>
      </w:tr>
      <w:tr w:rsidR="009C21A7" w:rsidRPr="009A7C9A" w14:paraId="30117F0D" w14:textId="77777777" w:rsidTr="00EA2D47">
        <w:trPr>
          <w:cantSplit/>
          <w:trHeight w:val="329"/>
        </w:trPr>
        <w:tc>
          <w:tcPr>
            <w:tcW w:w="3685" w:type="dxa"/>
            <w:tcBorders>
              <w:top w:val="single" w:sz="2" w:space="0" w:color="FFFFFF" w:themeColor="background2"/>
              <w:bottom w:val="single" w:sz="4" w:space="0" w:color="auto"/>
              <w:right w:val="single" w:sz="2" w:space="0" w:color="FFFFFF" w:themeColor="background2"/>
            </w:tcBorders>
            <w:shd w:val="clear" w:color="auto" w:fill="0072BC" w:themeFill="text2"/>
          </w:tcPr>
          <w:p w14:paraId="1FB147EE" w14:textId="77777777" w:rsidR="009A7C9A" w:rsidRPr="009A7C9A" w:rsidRDefault="009A7C9A" w:rsidP="00AC12B8">
            <w:pPr>
              <w:pStyle w:val="DDTableGreenHeader"/>
              <w:rPr>
                <w:color w:val="FFFFFF" w:themeColor="background1"/>
              </w:rPr>
            </w:pPr>
            <w:r w:rsidRPr="009A7C9A">
              <w:rPr>
                <w:color w:val="FFFFFF" w:themeColor="background1"/>
              </w:rPr>
              <w:t>Tags</w:t>
            </w:r>
          </w:p>
        </w:tc>
        <w:tc>
          <w:tcPr>
            <w:tcW w:w="4678" w:type="dxa"/>
            <w:tcBorders>
              <w:top w:val="single" w:sz="4" w:space="0" w:color="auto"/>
              <w:left w:val="single" w:sz="2" w:space="0" w:color="FFFFFF" w:themeColor="background2"/>
              <w:bottom w:val="single" w:sz="4" w:space="0" w:color="auto"/>
            </w:tcBorders>
          </w:tcPr>
          <w:p w14:paraId="2F356FDF" w14:textId="60533F8B" w:rsidR="009A7C9A" w:rsidRPr="009A7C9A" w:rsidRDefault="007E5D56" w:rsidP="00AC12B8">
            <w:pPr>
              <w:pStyle w:val="DDTableBodyText"/>
              <w:rPr>
                <w:b/>
              </w:rPr>
            </w:pPr>
            <w:r>
              <w:rPr>
                <w:b/>
              </w:rPr>
              <w:t>[None]</w:t>
            </w:r>
          </w:p>
        </w:tc>
      </w:tr>
    </w:tbl>
    <w:p w14:paraId="2A43E2AD" w14:textId="2E03646E" w:rsidR="009A7C9A" w:rsidRPr="009A7C9A" w:rsidRDefault="009A7C9A" w:rsidP="009A7C9A">
      <w:pPr>
        <w:pStyle w:val="Caption"/>
      </w:pPr>
      <w:bookmarkStart w:id="55" w:name="_Toc168639202"/>
      <w:bookmarkStart w:id="56" w:name="_Toc201052061"/>
      <w:r w:rsidRPr="009A7C9A">
        <w:t xml:space="preserve">Table </w:t>
      </w:r>
      <w:r w:rsidRPr="009A7C9A">
        <w:fldChar w:fldCharType="begin"/>
      </w:r>
      <w:r w:rsidRPr="009A7C9A">
        <w:instrText>SEQ Table \* ARABIC</w:instrText>
      </w:r>
      <w:r w:rsidRPr="009A7C9A">
        <w:fldChar w:fldCharType="separate"/>
      </w:r>
      <w:r w:rsidR="00E402DB">
        <w:rPr>
          <w:noProof/>
        </w:rPr>
        <w:t>23</w:t>
      </w:r>
      <w:r w:rsidRPr="009A7C9A">
        <w:fldChar w:fldCharType="end"/>
      </w:r>
      <w:r w:rsidRPr="009A7C9A">
        <w:t>: Key Vault</w:t>
      </w:r>
      <w:bookmarkEnd w:id="55"/>
      <w:bookmarkEnd w:id="56"/>
    </w:p>
    <w:p w14:paraId="6E458A89" w14:textId="77777777" w:rsidR="006A764E" w:rsidRDefault="006A764E" w:rsidP="00112CFA">
      <w:pPr>
        <w:pStyle w:val="NTTBodyText"/>
      </w:pPr>
    </w:p>
    <w:p w14:paraId="661D9076" w14:textId="4829B7DC" w:rsidR="007C3C31" w:rsidRPr="006C726F" w:rsidRDefault="007C3C31" w:rsidP="00236417">
      <w:pPr>
        <w:pStyle w:val="Heading3"/>
        <w:rPr>
          <w:lang w:val="en-ZA"/>
        </w:rPr>
      </w:pPr>
      <w:r>
        <w:rPr>
          <w:lang w:val="en-ZA"/>
        </w:rPr>
        <w:t>Storage Account</w:t>
      </w:r>
    </w:p>
    <w:p w14:paraId="16C5F7B6" w14:textId="27A70C77" w:rsidR="007C3C31" w:rsidRPr="009A7C9A" w:rsidRDefault="007C3C31" w:rsidP="00E05A15">
      <w:pPr>
        <w:pStyle w:val="NTTRedNotedText2Body"/>
      </w:pPr>
      <w:r w:rsidRPr="009A7C9A">
        <w:t xml:space="preserve">This </w:t>
      </w:r>
      <w:r>
        <w:t>storage account</w:t>
      </w:r>
      <w:r w:rsidRPr="009A7C9A">
        <w:t xml:space="preserve"> </w:t>
      </w:r>
      <w:r>
        <w:t xml:space="preserve">will be migrated from the </w:t>
      </w:r>
      <w:r w:rsidRPr="00315CCA">
        <w:rPr>
          <w:b/>
          <w:bCs/>
          <w:u w:val="single"/>
        </w:rPr>
        <w:t>zanrgrgldzp001 (Production Subscription)</w:t>
      </w:r>
      <w:r>
        <w:t xml:space="preserve"> resource group</w:t>
      </w:r>
      <w:r w:rsidR="0073165C">
        <w:t xml:space="preserve"> to the </w:t>
      </w:r>
      <w:r w:rsidR="0073165C" w:rsidRPr="00315CCA">
        <w:rPr>
          <w:b/>
          <w:bCs/>
          <w:u w:val="single"/>
        </w:rPr>
        <w:t>zanrgrgldzp001 (</w:t>
      </w:r>
      <w:r w:rsidR="0073165C">
        <w:rPr>
          <w:b/>
          <w:bCs/>
          <w:u w:val="single"/>
        </w:rPr>
        <w:t>MCA PROD</w:t>
      </w:r>
      <w:r w:rsidR="0073165C" w:rsidRPr="00315CCA">
        <w:rPr>
          <w:b/>
          <w:bCs/>
          <w:u w:val="single"/>
        </w:rPr>
        <w:t>)</w:t>
      </w:r>
      <w:r w:rsidR="0073165C" w:rsidRPr="0073165C">
        <w:t xml:space="preserve"> resource group.</w:t>
      </w:r>
    </w:p>
    <w:tbl>
      <w:tblPr>
        <w:tblStyle w:val="TableGrid"/>
        <w:tblW w:w="8333" w:type="dxa"/>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72"/>
        <w:gridCol w:w="14"/>
        <w:gridCol w:w="4536"/>
        <w:gridCol w:w="111"/>
      </w:tblGrid>
      <w:tr w:rsidR="007C3C31" w:rsidRPr="00C0211F" w14:paraId="32F01E83" w14:textId="77777777" w:rsidTr="00EA2D47">
        <w:trPr>
          <w:cantSplit/>
        </w:trPr>
        <w:tc>
          <w:tcPr>
            <w:tcW w:w="3672" w:type="dxa"/>
          </w:tcPr>
          <w:p w14:paraId="733C6CA4" w14:textId="77777777" w:rsidR="007C3C31" w:rsidRPr="00B83314" w:rsidRDefault="007C3C31" w:rsidP="00AC12B8">
            <w:pPr>
              <w:pStyle w:val="NTTTableWhiteHeader"/>
              <w:rPr>
                <w:b w:val="0"/>
                <w:bCs/>
                <w:color w:val="auto"/>
              </w:rPr>
            </w:pPr>
            <w:r w:rsidRPr="00B83314">
              <w:rPr>
                <w:b w:val="0"/>
                <w:bCs/>
                <w:color w:val="auto"/>
              </w:rPr>
              <w:t>Specification</w:t>
            </w:r>
          </w:p>
        </w:tc>
        <w:tc>
          <w:tcPr>
            <w:tcW w:w="4661" w:type="dxa"/>
            <w:gridSpan w:val="3"/>
          </w:tcPr>
          <w:p w14:paraId="7020BC99" w14:textId="77777777" w:rsidR="007C3C31" w:rsidRPr="00B83314" w:rsidRDefault="007C3C31" w:rsidP="00AC12B8">
            <w:pPr>
              <w:pStyle w:val="NTTTableBodyText"/>
              <w:rPr>
                <w:b/>
                <w:color w:val="auto"/>
              </w:rPr>
            </w:pPr>
            <w:r w:rsidRPr="00B83314">
              <w:rPr>
                <w:b/>
                <w:color w:val="auto"/>
              </w:rPr>
              <w:t>Description</w:t>
            </w:r>
          </w:p>
        </w:tc>
      </w:tr>
      <w:tr w:rsidR="009C21A7" w:rsidRPr="00C05622" w14:paraId="4C72C49C"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nil"/>
              <w:bottom w:val="single" w:sz="4" w:space="0" w:color="FFFFFF" w:themeColor="background2"/>
              <w:right w:val="nil"/>
            </w:tcBorders>
            <w:shd w:val="clear" w:color="auto" w:fill="0072BC" w:themeFill="text2"/>
          </w:tcPr>
          <w:p w14:paraId="40CF54D7" w14:textId="77777777" w:rsidR="007C3C31" w:rsidRPr="001C20C3" w:rsidRDefault="007C3C31" w:rsidP="00AC12B8">
            <w:pPr>
              <w:pStyle w:val="NTTTableWhiteHeader"/>
            </w:pPr>
            <w:r w:rsidRPr="001C20C3">
              <w:t>Storage Account Name</w:t>
            </w:r>
          </w:p>
        </w:tc>
        <w:tc>
          <w:tcPr>
            <w:tcW w:w="4536" w:type="dxa"/>
            <w:tcBorders>
              <w:top w:val="single" w:sz="4" w:space="0" w:color="000000" w:themeColor="text1"/>
              <w:left w:val="nil"/>
              <w:bottom w:val="single" w:sz="4" w:space="0" w:color="000000" w:themeColor="text1"/>
            </w:tcBorders>
          </w:tcPr>
          <w:p w14:paraId="6CF6A05B" w14:textId="41A7CA23" w:rsidR="007C3C31" w:rsidRPr="007C3C31" w:rsidRDefault="00C83949" w:rsidP="00AC12B8">
            <w:pPr>
              <w:pStyle w:val="DDTableBodyText"/>
            </w:pPr>
            <w:r w:rsidRPr="00C83949">
              <w:rPr>
                <w:bCs/>
              </w:rPr>
              <w:t>zanrgrgldzp001guestdiag</w:t>
            </w:r>
          </w:p>
        </w:tc>
      </w:tr>
      <w:tr w:rsidR="009C21A7" w:rsidRPr="00C05622" w14:paraId="3AD47173"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69ED70C2" w14:textId="77777777" w:rsidR="00E05A15" w:rsidRPr="001C20C3" w:rsidRDefault="00E05A15" w:rsidP="00E05A15">
            <w:pPr>
              <w:pStyle w:val="NTTTableWhiteHeader"/>
            </w:pPr>
            <w:r w:rsidRPr="001C20C3">
              <w:t>Subscription Name</w:t>
            </w:r>
          </w:p>
        </w:tc>
        <w:tc>
          <w:tcPr>
            <w:tcW w:w="4536" w:type="dxa"/>
            <w:tcBorders>
              <w:top w:val="single" w:sz="4" w:space="0" w:color="000000" w:themeColor="text1"/>
              <w:left w:val="nil"/>
              <w:bottom w:val="single" w:sz="4" w:space="0" w:color="000000" w:themeColor="text1"/>
            </w:tcBorders>
          </w:tcPr>
          <w:p w14:paraId="550BA562" w14:textId="0398BF09" w:rsidR="00E05A15" w:rsidRPr="007C3C31" w:rsidRDefault="00E05A15" w:rsidP="00E05A15">
            <w:pPr>
              <w:pStyle w:val="DDTableBodyText"/>
            </w:pPr>
            <w:r>
              <w:t>MCA PROD</w:t>
            </w:r>
          </w:p>
        </w:tc>
      </w:tr>
      <w:tr w:rsidR="009C21A7" w:rsidRPr="00C05622" w14:paraId="27594F7B"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0311223F" w14:textId="77777777" w:rsidR="00E05A15" w:rsidRPr="001C20C3" w:rsidRDefault="00E05A15" w:rsidP="00E05A15">
            <w:pPr>
              <w:pStyle w:val="NTTTableWhiteHeader"/>
            </w:pPr>
            <w:r w:rsidRPr="001C20C3">
              <w:t>Resource Group Name</w:t>
            </w:r>
          </w:p>
        </w:tc>
        <w:tc>
          <w:tcPr>
            <w:tcW w:w="4536" w:type="dxa"/>
            <w:tcBorders>
              <w:top w:val="single" w:sz="4" w:space="0" w:color="000000" w:themeColor="text1"/>
              <w:left w:val="nil"/>
              <w:bottom w:val="single" w:sz="4" w:space="0" w:color="000000" w:themeColor="text1"/>
            </w:tcBorders>
          </w:tcPr>
          <w:p w14:paraId="435B79B8" w14:textId="1BB25E72" w:rsidR="00E05A15" w:rsidRPr="007C3C31" w:rsidRDefault="00E05A15" w:rsidP="00E05A15">
            <w:pPr>
              <w:pStyle w:val="DDTableBodyText"/>
            </w:pPr>
            <w:r w:rsidRPr="00435683">
              <w:t>zanrgrgldzp001</w:t>
            </w:r>
          </w:p>
        </w:tc>
      </w:tr>
      <w:tr w:rsidR="009C21A7" w:rsidRPr="00C05622" w14:paraId="437AB72E"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284ADEAD" w14:textId="77777777" w:rsidR="00E05A15" w:rsidRPr="001C20C3" w:rsidRDefault="00E05A15" w:rsidP="00E05A15">
            <w:pPr>
              <w:pStyle w:val="NTTTableWhiteHeader"/>
            </w:pPr>
            <w:r w:rsidRPr="001C20C3">
              <w:t>Region / Location</w:t>
            </w:r>
          </w:p>
        </w:tc>
        <w:tc>
          <w:tcPr>
            <w:tcW w:w="4536" w:type="dxa"/>
            <w:tcBorders>
              <w:top w:val="single" w:sz="4" w:space="0" w:color="000000" w:themeColor="text1"/>
              <w:left w:val="nil"/>
              <w:bottom w:val="single" w:sz="4" w:space="0" w:color="000000" w:themeColor="text1"/>
            </w:tcBorders>
          </w:tcPr>
          <w:p w14:paraId="5B4D6724" w14:textId="7092B8F7" w:rsidR="00E05A15" w:rsidRPr="007C3C31" w:rsidRDefault="00E05A15" w:rsidP="00E05A15">
            <w:pPr>
              <w:pStyle w:val="NTTTableBodyText"/>
              <w:rPr>
                <w:lang w:val="en-ZA"/>
              </w:rPr>
            </w:pPr>
            <w:r w:rsidRPr="009A7C9A">
              <w:t>South Africa North</w:t>
            </w:r>
          </w:p>
        </w:tc>
      </w:tr>
      <w:tr w:rsidR="009C21A7" w:rsidRPr="00C05622" w14:paraId="54C69914"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55D23727" w14:textId="77777777" w:rsidR="007C3C31" w:rsidRPr="001C20C3" w:rsidRDefault="007C3C31" w:rsidP="00AC12B8">
            <w:pPr>
              <w:pStyle w:val="NTTTableWhiteHeader"/>
            </w:pPr>
            <w:r w:rsidRPr="001C20C3">
              <w:t>Performance</w:t>
            </w:r>
          </w:p>
        </w:tc>
        <w:tc>
          <w:tcPr>
            <w:tcW w:w="4536" w:type="dxa"/>
            <w:tcBorders>
              <w:top w:val="single" w:sz="4" w:space="0" w:color="000000" w:themeColor="text1"/>
              <w:left w:val="nil"/>
              <w:bottom w:val="single" w:sz="4" w:space="0" w:color="000000" w:themeColor="text1"/>
            </w:tcBorders>
          </w:tcPr>
          <w:p w14:paraId="7C9AAC08" w14:textId="77777777" w:rsidR="007C3C31" w:rsidRPr="007C3C31" w:rsidRDefault="007C3C31" w:rsidP="00AC12B8">
            <w:pPr>
              <w:pStyle w:val="NTTTableBodyText"/>
            </w:pPr>
            <w:r w:rsidRPr="007C3C31">
              <w:t>Standard</w:t>
            </w:r>
          </w:p>
        </w:tc>
      </w:tr>
      <w:tr w:rsidR="009C21A7" w:rsidRPr="00C05622" w14:paraId="7F92D56C"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61EB7CF0" w14:textId="77777777" w:rsidR="007C3C31" w:rsidRPr="001C20C3" w:rsidRDefault="007C3C31" w:rsidP="00AC12B8">
            <w:pPr>
              <w:pStyle w:val="NTTTableWhiteHeader"/>
            </w:pPr>
            <w:r w:rsidRPr="001C20C3">
              <w:t>Account Kind</w:t>
            </w:r>
          </w:p>
        </w:tc>
        <w:tc>
          <w:tcPr>
            <w:tcW w:w="4536" w:type="dxa"/>
            <w:tcBorders>
              <w:top w:val="single" w:sz="4" w:space="0" w:color="000000" w:themeColor="text1"/>
              <w:left w:val="nil"/>
              <w:bottom w:val="single" w:sz="4" w:space="0" w:color="000000" w:themeColor="text1"/>
            </w:tcBorders>
          </w:tcPr>
          <w:p w14:paraId="2224F9E0" w14:textId="626E6C0C" w:rsidR="007C3C31" w:rsidRPr="007C3C31" w:rsidRDefault="00B17619" w:rsidP="00AC12B8">
            <w:pPr>
              <w:pStyle w:val="NTTTableBodyText"/>
            </w:pPr>
            <w:r w:rsidRPr="00B17619">
              <w:t>Storage (general purpose v1)</w:t>
            </w:r>
          </w:p>
        </w:tc>
      </w:tr>
      <w:tr w:rsidR="009C21A7" w:rsidRPr="00C05622" w14:paraId="19A43738"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3F128247" w14:textId="77777777" w:rsidR="007C3C31" w:rsidRPr="001C20C3" w:rsidRDefault="007C3C31" w:rsidP="00AC12B8">
            <w:pPr>
              <w:pStyle w:val="NTTTableWhiteHeader"/>
            </w:pPr>
            <w:r w:rsidRPr="001C20C3">
              <w:t>Replication</w:t>
            </w:r>
          </w:p>
        </w:tc>
        <w:tc>
          <w:tcPr>
            <w:tcW w:w="4536" w:type="dxa"/>
            <w:tcBorders>
              <w:top w:val="single" w:sz="4" w:space="0" w:color="000000" w:themeColor="text1"/>
              <w:left w:val="nil"/>
              <w:bottom w:val="single" w:sz="4" w:space="0" w:color="000000" w:themeColor="text1"/>
            </w:tcBorders>
          </w:tcPr>
          <w:p w14:paraId="441CA2F4" w14:textId="77777777" w:rsidR="007C3C31" w:rsidRPr="007C3C31" w:rsidRDefault="007C3C31" w:rsidP="00AC12B8">
            <w:pPr>
              <w:pStyle w:val="NTTTableBodyText"/>
              <w:rPr>
                <w:lang w:val="en-ZA"/>
              </w:rPr>
            </w:pPr>
            <w:r w:rsidRPr="007C3C31">
              <w:rPr>
                <w:lang w:val="en-ZA"/>
              </w:rPr>
              <w:t>LRS (Locally Redundant Storage)</w:t>
            </w:r>
          </w:p>
        </w:tc>
      </w:tr>
      <w:tr w:rsidR="009C21A7" w:rsidRPr="00C05622" w14:paraId="1980361E"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4BE72B3F" w14:textId="77777777" w:rsidR="007C3C31" w:rsidRPr="001C20C3" w:rsidRDefault="007C3C31" w:rsidP="00AC12B8">
            <w:pPr>
              <w:pStyle w:val="NTTTableWhiteHeader"/>
            </w:pPr>
            <w:r w:rsidRPr="001C20C3">
              <w:t>Access Tier</w:t>
            </w:r>
          </w:p>
        </w:tc>
        <w:tc>
          <w:tcPr>
            <w:tcW w:w="4536" w:type="dxa"/>
            <w:tcBorders>
              <w:top w:val="single" w:sz="4" w:space="0" w:color="000000" w:themeColor="text1"/>
              <w:left w:val="nil"/>
              <w:bottom w:val="single" w:sz="4" w:space="0" w:color="000000" w:themeColor="text1"/>
            </w:tcBorders>
          </w:tcPr>
          <w:p w14:paraId="7E72E9CC" w14:textId="77777777" w:rsidR="007C3C31" w:rsidRPr="007C3C31" w:rsidRDefault="007C3C31" w:rsidP="00AC12B8">
            <w:pPr>
              <w:pStyle w:val="NTTTableBodyText"/>
            </w:pPr>
            <w:r w:rsidRPr="007C3C31">
              <w:t>Cool</w:t>
            </w:r>
          </w:p>
        </w:tc>
      </w:tr>
      <w:tr w:rsidR="009C21A7" w:rsidRPr="00C05622" w14:paraId="115636D0"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66A8CBE0" w14:textId="77777777" w:rsidR="007C3C31" w:rsidRPr="001C20C3" w:rsidRDefault="007C3C31" w:rsidP="00AC12B8">
            <w:pPr>
              <w:pStyle w:val="NTTTableWhiteHeader"/>
            </w:pPr>
            <w:r w:rsidRPr="001C20C3">
              <w:t>Network Connectivity</w:t>
            </w:r>
          </w:p>
        </w:tc>
        <w:tc>
          <w:tcPr>
            <w:tcW w:w="4536" w:type="dxa"/>
            <w:tcBorders>
              <w:top w:val="single" w:sz="4" w:space="0" w:color="000000" w:themeColor="text1"/>
              <w:left w:val="nil"/>
              <w:bottom w:val="single" w:sz="4" w:space="0" w:color="000000" w:themeColor="text1"/>
            </w:tcBorders>
          </w:tcPr>
          <w:p w14:paraId="74A24C4E" w14:textId="77777777" w:rsidR="007C3C31" w:rsidRPr="007C3C31" w:rsidRDefault="007C3C31" w:rsidP="00AC12B8">
            <w:pPr>
              <w:pStyle w:val="NTTTableBodyText"/>
              <w:rPr>
                <w:lang w:val="en-ZA"/>
              </w:rPr>
            </w:pPr>
            <w:r w:rsidRPr="007C3C31">
              <w:rPr>
                <w:lang w:val="en-ZA"/>
              </w:rPr>
              <w:t>Private</w:t>
            </w:r>
          </w:p>
        </w:tc>
      </w:tr>
      <w:tr w:rsidR="009C21A7" w:rsidRPr="002608F8" w14:paraId="583A1962" w14:textId="77777777" w:rsidTr="00EA2D47">
        <w:tblPrEx>
          <w:tblBorders>
            <w:top w:val="single" w:sz="4" w:space="0" w:color="000000"/>
            <w:bottom w:val="single" w:sz="4" w:space="0" w:color="000000"/>
            <w:insideH w:val="single" w:sz="4" w:space="0" w:color="000000"/>
            <w:insideV w:val="single" w:sz="4" w:space="0" w:color="000000"/>
          </w:tblBorders>
        </w:tblPrEx>
        <w:trPr>
          <w:cantSplit/>
          <w:trHeight w:val="329"/>
        </w:trPr>
        <w:tc>
          <w:tcPr>
            <w:tcW w:w="3686" w:type="dxa"/>
            <w:gridSpan w:val="2"/>
            <w:tcBorders>
              <w:top w:val="nil"/>
              <w:bottom w:val="single" w:sz="4" w:space="0" w:color="FFFFFF" w:themeColor="background2"/>
              <w:right w:val="nil"/>
            </w:tcBorders>
            <w:shd w:val="clear" w:color="auto" w:fill="0072BC" w:themeFill="text2"/>
          </w:tcPr>
          <w:p w14:paraId="33818163" w14:textId="77777777" w:rsidR="007C3C31" w:rsidRPr="001C20C3" w:rsidRDefault="007C3C31" w:rsidP="00AC12B8">
            <w:pPr>
              <w:pStyle w:val="NTTTableWhiteHeader"/>
            </w:pPr>
            <w:r w:rsidRPr="001C20C3">
              <w:t>Secure Transfer Required</w:t>
            </w:r>
          </w:p>
        </w:tc>
        <w:tc>
          <w:tcPr>
            <w:tcW w:w="4647" w:type="dxa"/>
            <w:gridSpan w:val="2"/>
            <w:tcBorders>
              <w:top w:val="single" w:sz="4" w:space="0" w:color="000000" w:themeColor="text1"/>
              <w:left w:val="nil"/>
              <w:bottom w:val="single" w:sz="4" w:space="0" w:color="000000" w:themeColor="text1"/>
            </w:tcBorders>
          </w:tcPr>
          <w:p w14:paraId="0A4D72CF" w14:textId="30ECEFB3" w:rsidR="007C3C31" w:rsidRPr="007C3C31" w:rsidRDefault="004311E2" w:rsidP="00AC12B8">
            <w:pPr>
              <w:pStyle w:val="NTTTableBodyText"/>
              <w:rPr>
                <w:lang w:val="en-ZA"/>
              </w:rPr>
            </w:pPr>
            <w:r>
              <w:rPr>
                <w:lang w:val="en-ZA"/>
              </w:rPr>
              <w:t>Enabled</w:t>
            </w:r>
          </w:p>
        </w:tc>
      </w:tr>
      <w:tr w:rsidR="009C21A7" w:rsidRPr="002608F8" w14:paraId="7D417A16" w14:textId="77777777" w:rsidTr="00EA2D4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nil"/>
              <w:right w:val="nil"/>
            </w:tcBorders>
            <w:shd w:val="clear" w:color="auto" w:fill="0072BC" w:themeFill="text2"/>
          </w:tcPr>
          <w:p w14:paraId="47ECA88E" w14:textId="77777777" w:rsidR="007C3C31" w:rsidRPr="002608F8" w:rsidRDefault="007C3C31" w:rsidP="00AC12B8">
            <w:pPr>
              <w:pStyle w:val="NTTTableWhiteHeader"/>
              <w:rPr>
                <w:highlight w:val="magenta"/>
              </w:rPr>
            </w:pPr>
            <w:r w:rsidRPr="001C20C3">
              <w:t>Tags</w:t>
            </w:r>
          </w:p>
        </w:tc>
        <w:tc>
          <w:tcPr>
            <w:tcW w:w="4536" w:type="dxa"/>
            <w:tcBorders>
              <w:top w:val="single" w:sz="4" w:space="0" w:color="000000" w:themeColor="text1"/>
              <w:left w:val="nil"/>
              <w:bottom w:val="single" w:sz="4" w:space="0" w:color="000000" w:themeColor="text1"/>
            </w:tcBorders>
          </w:tcPr>
          <w:p w14:paraId="003E9E09" w14:textId="1F04EBAF" w:rsidR="007C3C31" w:rsidRPr="004311E2" w:rsidRDefault="004311E2" w:rsidP="004311E2">
            <w:pPr>
              <w:pStyle w:val="DDTableBodyText"/>
              <w:rPr>
                <w:b/>
                <w:bCs/>
              </w:rPr>
            </w:pPr>
            <w:r w:rsidRPr="004311E2">
              <w:rPr>
                <w:b/>
                <w:bCs/>
              </w:rPr>
              <w:t>[None]</w:t>
            </w:r>
          </w:p>
        </w:tc>
      </w:tr>
    </w:tbl>
    <w:p w14:paraId="53F58E63" w14:textId="5A127222" w:rsidR="007C3C31" w:rsidRDefault="007C3C31" w:rsidP="007C3C31">
      <w:pPr>
        <w:pStyle w:val="Caption"/>
      </w:pPr>
      <w:bookmarkStart w:id="57" w:name="_Toc168639186"/>
      <w:bookmarkStart w:id="58" w:name="_Toc201052062"/>
      <w:r>
        <w:t xml:space="preserve">Table </w:t>
      </w:r>
      <w:r>
        <w:fldChar w:fldCharType="begin"/>
      </w:r>
      <w:r>
        <w:instrText>SEQ Table \* ARABIC</w:instrText>
      </w:r>
      <w:r>
        <w:fldChar w:fldCharType="separate"/>
      </w:r>
      <w:r w:rsidR="00E402DB">
        <w:rPr>
          <w:noProof/>
        </w:rPr>
        <w:t>24</w:t>
      </w:r>
      <w:r>
        <w:fldChar w:fldCharType="end"/>
      </w:r>
      <w:r>
        <w:t>: Storage Account</w:t>
      </w:r>
      <w:bookmarkEnd w:id="57"/>
      <w:bookmarkEnd w:id="58"/>
    </w:p>
    <w:p w14:paraId="5B40F5AB" w14:textId="77777777" w:rsidR="007C3C31" w:rsidRDefault="007C3C31" w:rsidP="00112CFA">
      <w:pPr>
        <w:pStyle w:val="NTTBodyText"/>
      </w:pPr>
    </w:p>
    <w:p w14:paraId="1AA3AD03" w14:textId="03F86DF5" w:rsidR="00F749BC" w:rsidRDefault="00F749BC" w:rsidP="00F749BC">
      <w:pPr>
        <w:pStyle w:val="Heading3"/>
        <w:rPr>
          <w:lang w:val="en-ZA"/>
        </w:rPr>
      </w:pPr>
      <w:bookmarkStart w:id="59" w:name="_Hlk201047409"/>
      <w:r>
        <w:rPr>
          <w:lang w:val="en-ZA"/>
        </w:rPr>
        <w:t>Log Analytics Workspace</w:t>
      </w:r>
    </w:p>
    <w:tbl>
      <w:tblPr>
        <w:tblStyle w:val="TableGrid"/>
        <w:tblW w:w="8333" w:type="dxa"/>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72"/>
        <w:gridCol w:w="14"/>
        <w:gridCol w:w="4536"/>
        <w:gridCol w:w="111"/>
      </w:tblGrid>
      <w:tr w:rsidR="00F749BC" w:rsidRPr="00B83314" w14:paraId="34BFC8FE" w14:textId="77777777">
        <w:trPr>
          <w:cantSplit/>
        </w:trPr>
        <w:tc>
          <w:tcPr>
            <w:tcW w:w="3672" w:type="dxa"/>
          </w:tcPr>
          <w:bookmarkEnd w:id="59"/>
          <w:p w14:paraId="6BEE3979" w14:textId="77777777" w:rsidR="00F749BC" w:rsidRPr="00B83314" w:rsidRDefault="00F749BC" w:rsidP="00F749BC">
            <w:pPr>
              <w:pStyle w:val="NTTTableWhiteHeader"/>
              <w:rPr>
                <w:b w:val="0"/>
                <w:bCs/>
                <w:color w:val="auto"/>
              </w:rPr>
            </w:pPr>
            <w:r w:rsidRPr="00B83314">
              <w:rPr>
                <w:b w:val="0"/>
                <w:bCs/>
                <w:color w:val="auto"/>
              </w:rPr>
              <w:t>Specification</w:t>
            </w:r>
          </w:p>
        </w:tc>
        <w:tc>
          <w:tcPr>
            <w:tcW w:w="4661" w:type="dxa"/>
            <w:gridSpan w:val="3"/>
          </w:tcPr>
          <w:p w14:paraId="2D1FB717" w14:textId="77777777" w:rsidR="00F749BC" w:rsidRPr="00B83314" w:rsidRDefault="00F749BC" w:rsidP="00F749BC">
            <w:pPr>
              <w:pStyle w:val="NTTTableBodyText"/>
              <w:rPr>
                <w:b/>
                <w:color w:val="auto"/>
              </w:rPr>
            </w:pPr>
            <w:r w:rsidRPr="00B83314">
              <w:rPr>
                <w:b/>
                <w:color w:val="auto"/>
              </w:rPr>
              <w:t>Description</w:t>
            </w:r>
          </w:p>
        </w:tc>
      </w:tr>
      <w:tr w:rsidR="00F749BC" w:rsidRPr="007C3C31" w14:paraId="06E8B472"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nil"/>
              <w:bottom w:val="single" w:sz="4" w:space="0" w:color="FFFFFF" w:themeColor="background2"/>
              <w:right w:val="nil"/>
            </w:tcBorders>
            <w:shd w:val="clear" w:color="auto" w:fill="0072BC" w:themeFill="text2"/>
          </w:tcPr>
          <w:p w14:paraId="3C8E97BC" w14:textId="77777777" w:rsidR="00F749BC" w:rsidRPr="001C20C3" w:rsidRDefault="00F749BC" w:rsidP="00F749BC">
            <w:pPr>
              <w:pStyle w:val="NTTTableWhiteHeader"/>
            </w:pPr>
            <w:r w:rsidRPr="001C20C3">
              <w:t>Storage Account Name</w:t>
            </w:r>
          </w:p>
        </w:tc>
        <w:tc>
          <w:tcPr>
            <w:tcW w:w="4536" w:type="dxa"/>
            <w:tcBorders>
              <w:top w:val="single" w:sz="4" w:space="0" w:color="000000" w:themeColor="text1"/>
              <w:left w:val="nil"/>
              <w:bottom w:val="single" w:sz="4" w:space="0" w:color="000000" w:themeColor="text1"/>
            </w:tcBorders>
          </w:tcPr>
          <w:p w14:paraId="455FCA82" w14:textId="022001C8" w:rsidR="00F749BC" w:rsidRPr="007C3C31" w:rsidRDefault="004401B8" w:rsidP="00F749BC">
            <w:pPr>
              <w:pStyle w:val="DDTableBodyText"/>
            </w:pPr>
            <w:r w:rsidRPr="004401B8">
              <w:t>LogAnalyticsWorkspace-Prod-ZAN</w:t>
            </w:r>
          </w:p>
        </w:tc>
      </w:tr>
      <w:tr w:rsidR="00F749BC" w:rsidRPr="007C3C31" w14:paraId="03521FD7"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285F3D60" w14:textId="77777777" w:rsidR="00F749BC" w:rsidRPr="001C20C3" w:rsidRDefault="00F749BC" w:rsidP="00F749BC">
            <w:pPr>
              <w:pStyle w:val="NTTTableWhiteHeader"/>
            </w:pPr>
            <w:r w:rsidRPr="001C20C3">
              <w:t>Subscription Name</w:t>
            </w:r>
          </w:p>
        </w:tc>
        <w:tc>
          <w:tcPr>
            <w:tcW w:w="4536" w:type="dxa"/>
            <w:tcBorders>
              <w:top w:val="single" w:sz="4" w:space="0" w:color="000000" w:themeColor="text1"/>
              <w:left w:val="nil"/>
              <w:bottom w:val="single" w:sz="4" w:space="0" w:color="000000" w:themeColor="text1"/>
            </w:tcBorders>
          </w:tcPr>
          <w:p w14:paraId="68C25C0C" w14:textId="77777777" w:rsidR="00F749BC" w:rsidRPr="007C3C31" w:rsidRDefault="00F749BC" w:rsidP="00F749BC">
            <w:pPr>
              <w:pStyle w:val="DDTableBodyText"/>
            </w:pPr>
            <w:r>
              <w:t>MCA PROD</w:t>
            </w:r>
          </w:p>
        </w:tc>
      </w:tr>
      <w:tr w:rsidR="00F749BC" w:rsidRPr="007C3C31" w14:paraId="41498A7F"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009C28AB" w14:textId="77777777" w:rsidR="00F749BC" w:rsidRPr="001C20C3" w:rsidRDefault="00F749BC" w:rsidP="00F749BC">
            <w:pPr>
              <w:pStyle w:val="NTTTableWhiteHeader"/>
            </w:pPr>
            <w:r w:rsidRPr="001C20C3">
              <w:t>Resource Group Name</w:t>
            </w:r>
          </w:p>
        </w:tc>
        <w:tc>
          <w:tcPr>
            <w:tcW w:w="4536" w:type="dxa"/>
            <w:tcBorders>
              <w:top w:val="single" w:sz="4" w:space="0" w:color="000000" w:themeColor="text1"/>
              <w:left w:val="nil"/>
              <w:bottom w:val="single" w:sz="4" w:space="0" w:color="000000" w:themeColor="text1"/>
            </w:tcBorders>
          </w:tcPr>
          <w:p w14:paraId="01D0C606" w14:textId="77777777" w:rsidR="00F749BC" w:rsidRPr="007C3C31" w:rsidRDefault="00F749BC" w:rsidP="00F749BC">
            <w:pPr>
              <w:pStyle w:val="DDTableBodyText"/>
            </w:pPr>
            <w:r w:rsidRPr="00435683">
              <w:t>zanrgrgldzp001</w:t>
            </w:r>
          </w:p>
        </w:tc>
      </w:tr>
      <w:tr w:rsidR="00F749BC" w:rsidRPr="007C3C31" w14:paraId="3E4E5D3E"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3D530B4E" w14:textId="77777777" w:rsidR="00F749BC" w:rsidRPr="001C20C3" w:rsidRDefault="00F749BC">
            <w:pPr>
              <w:pStyle w:val="NTTTableWhiteHeader"/>
            </w:pPr>
            <w:r w:rsidRPr="001C20C3">
              <w:t>Region / Location</w:t>
            </w:r>
          </w:p>
        </w:tc>
        <w:tc>
          <w:tcPr>
            <w:tcW w:w="4536" w:type="dxa"/>
            <w:tcBorders>
              <w:top w:val="single" w:sz="4" w:space="0" w:color="000000" w:themeColor="text1"/>
              <w:left w:val="nil"/>
              <w:bottom w:val="single" w:sz="4" w:space="0" w:color="000000" w:themeColor="text1"/>
            </w:tcBorders>
          </w:tcPr>
          <w:p w14:paraId="35E571E0" w14:textId="77777777" w:rsidR="00F749BC" w:rsidRPr="007C3C31" w:rsidRDefault="00F749BC" w:rsidP="00F749BC">
            <w:pPr>
              <w:pStyle w:val="NTTTableBodyText"/>
              <w:keepNext/>
              <w:rPr>
                <w:lang w:val="en-ZA"/>
              </w:rPr>
            </w:pPr>
            <w:r w:rsidRPr="009A7C9A">
              <w:t>South Africa North</w:t>
            </w:r>
          </w:p>
        </w:tc>
      </w:tr>
      <w:tr w:rsidR="004401B8" w:rsidRPr="007C3C31" w14:paraId="60506D65"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5A88CB59" w14:textId="64AF8DEE" w:rsidR="004401B8" w:rsidRPr="001C20C3" w:rsidRDefault="00CB2E4F">
            <w:pPr>
              <w:pStyle w:val="NTTTableWhiteHeader"/>
            </w:pPr>
            <w:r>
              <w:t>Pricing Tier</w:t>
            </w:r>
          </w:p>
        </w:tc>
        <w:tc>
          <w:tcPr>
            <w:tcW w:w="4536" w:type="dxa"/>
            <w:tcBorders>
              <w:top w:val="single" w:sz="4" w:space="0" w:color="000000" w:themeColor="text1"/>
              <w:left w:val="nil"/>
              <w:bottom w:val="single" w:sz="4" w:space="0" w:color="000000" w:themeColor="text1"/>
            </w:tcBorders>
          </w:tcPr>
          <w:p w14:paraId="4CEDF803" w14:textId="6B557D2D" w:rsidR="004401B8" w:rsidRPr="009A7C9A" w:rsidRDefault="00CB2E4F" w:rsidP="00F749BC">
            <w:pPr>
              <w:pStyle w:val="NTTTableBodyText"/>
              <w:keepNext/>
            </w:pPr>
            <w:r>
              <w:t>Pay-as-you-go</w:t>
            </w:r>
          </w:p>
        </w:tc>
      </w:tr>
      <w:tr w:rsidR="00CB2E4F" w:rsidRPr="007C3C31" w14:paraId="311ACBE8"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2949FC3A" w14:textId="467C7641" w:rsidR="00CB2E4F" w:rsidRDefault="00A747D6">
            <w:pPr>
              <w:pStyle w:val="NTTTableWhiteHeader"/>
            </w:pPr>
            <w:r>
              <w:t>Access Control Mode</w:t>
            </w:r>
          </w:p>
        </w:tc>
        <w:tc>
          <w:tcPr>
            <w:tcW w:w="4536" w:type="dxa"/>
            <w:tcBorders>
              <w:top w:val="single" w:sz="4" w:space="0" w:color="000000" w:themeColor="text1"/>
              <w:left w:val="nil"/>
              <w:bottom w:val="single" w:sz="4" w:space="0" w:color="000000" w:themeColor="text1"/>
            </w:tcBorders>
          </w:tcPr>
          <w:p w14:paraId="165E0CB9" w14:textId="6E9E4F2B" w:rsidR="00CB2E4F" w:rsidRDefault="00A747D6" w:rsidP="00F749BC">
            <w:pPr>
              <w:pStyle w:val="NTTTableBodyText"/>
              <w:keepNext/>
            </w:pPr>
            <w:r>
              <w:t>Use</w:t>
            </w:r>
            <w:r w:rsidR="006C0C49">
              <w:t xml:space="preserve"> Resource or Workspace Permission</w:t>
            </w:r>
          </w:p>
        </w:tc>
      </w:tr>
      <w:tr w:rsidR="008F2CD4" w:rsidRPr="007C3C31" w14:paraId="1EC5D56C"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07CF6936" w14:textId="048E1A73" w:rsidR="008F2CD4" w:rsidRDefault="008F2CD4">
            <w:pPr>
              <w:pStyle w:val="NTTTableWhiteHeader"/>
            </w:pPr>
            <w:r>
              <w:t>Tables</w:t>
            </w:r>
          </w:p>
        </w:tc>
        <w:tc>
          <w:tcPr>
            <w:tcW w:w="4536" w:type="dxa"/>
            <w:tcBorders>
              <w:top w:val="single" w:sz="4" w:space="0" w:color="000000" w:themeColor="text1"/>
              <w:left w:val="nil"/>
              <w:bottom w:val="single" w:sz="4" w:space="0" w:color="000000" w:themeColor="text1"/>
            </w:tcBorders>
          </w:tcPr>
          <w:p w14:paraId="51C0A80D" w14:textId="77777777" w:rsidR="008F2CD4" w:rsidRDefault="008F2CD4" w:rsidP="00F749BC">
            <w:pPr>
              <w:pStyle w:val="NTTTableBodyText"/>
              <w:keepNext/>
            </w:pPr>
            <w:r>
              <w:t>Alert</w:t>
            </w:r>
          </w:p>
          <w:p w14:paraId="741D06BA" w14:textId="5444DFC2" w:rsidR="008F2CD4" w:rsidRDefault="008F2CD4" w:rsidP="00F749BC">
            <w:pPr>
              <w:pStyle w:val="NTTTableBodyText"/>
              <w:keepNext/>
            </w:pPr>
            <w:r>
              <w:t>AppCenterError</w:t>
            </w:r>
          </w:p>
          <w:p w14:paraId="17430E21" w14:textId="77777777" w:rsidR="008F2CD4" w:rsidRDefault="008F2CD4" w:rsidP="00F749BC">
            <w:pPr>
              <w:pStyle w:val="NTTTableBodyText"/>
              <w:keepNext/>
            </w:pPr>
            <w:r>
              <w:t>ComputerGroup</w:t>
            </w:r>
          </w:p>
          <w:p w14:paraId="39D25854" w14:textId="77777777" w:rsidR="008F2CD4" w:rsidRDefault="008F2CD4" w:rsidP="00F749BC">
            <w:pPr>
              <w:pStyle w:val="NTTTableBodyText"/>
              <w:keepNext/>
            </w:pPr>
            <w:r>
              <w:t>InsightsMetrics</w:t>
            </w:r>
          </w:p>
          <w:p w14:paraId="55AF025E" w14:textId="77777777" w:rsidR="008F2CD4" w:rsidRDefault="008F2CD4" w:rsidP="00F749BC">
            <w:pPr>
              <w:pStyle w:val="NTTTableBodyText"/>
              <w:keepNext/>
            </w:pPr>
            <w:r>
              <w:t>Operation</w:t>
            </w:r>
          </w:p>
          <w:p w14:paraId="3B03E06F" w14:textId="439D9D7F" w:rsidR="008F2CD4" w:rsidRDefault="008F2CD4" w:rsidP="00F749BC">
            <w:pPr>
              <w:pStyle w:val="NTTTableBodyText"/>
              <w:keepNext/>
            </w:pPr>
            <w:r>
              <w:t>Usage</w:t>
            </w:r>
          </w:p>
        </w:tc>
      </w:tr>
      <w:tr w:rsidR="00AF14BD" w:rsidRPr="007C3C31" w14:paraId="2E6AC284"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7A0CC0D7" w14:textId="4E34EFDB" w:rsidR="00AF14BD" w:rsidRDefault="00AF14BD">
            <w:pPr>
              <w:pStyle w:val="NTTTableWhiteHeader"/>
            </w:pPr>
            <w:r>
              <w:t>Network Isolation</w:t>
            </w:r>
          </w:p>
        </w:tc>
        <w:tc>
          <w:tcPr>
            <w:tcW w:w="4536" w:type="dxa"/>
            <w:tcBorders>
              <w:top w:val="single" w:sz="4" w:space="0" w:color="000000" w:themeColor="text1"/>
              <w:left w:val="nil"/>
              <w:bottom w:val="single" w:sz="4" w:space="0" w:color="000000" w:themeColor="text1"/>
            </w:tcBorders>
          </w:tcPr>
          <w:p w14:paraId="7F46BAA1" w14:textId="6B44F587" w:rsidR="00EC6CB2" w:rsidRDefault="00EC6CB2" w:rsidP="00EC6CB2">
            <w:pPr>
              <w:pStyle w:val="NTTTableBodyText"/>
              <w:keepNext/>
            </w:pPr>
            <w:r>
              <w:t>Ingestion access: Enabled from all networks</w:t>
            </w:r>
          </w:p>
          <w:p w14:paraId="564EF71C" w14:textId="1C4FBE76" w:rsidR="00AF14BD" w:rsidRDefault="00EC6CB2" w:rsidP="00EC6CB2">
            <w:pPr>
              <w:pStyle w:val="NTTTableBodyText"/>
              <w:keepNext/>
            </w:pPr>
            <w:r>
              <w:t>Query access: Enabled from all networks</w:t>
            </w:r>
          </w:p>
        </w:tc>
      </w:tr>
      <w:tr w:rsidR="006C0C49" w:rsidRPr="007C3C31" w14:paraId="70F42A36" w14:textId="77777777">
        <w:tblPrEx>
          <w:tblBorders>
            <w:top w:val="single" w:sz="4" w:space="0" w:color="000000"/>
            <w:bottom w:val="single" w:sz="4" w:space="0" w:color="000000"/>
            <w:insideH w:val="single" w:sz="4" w:space="0" w:color="000000"/>
            <w:insideV w:val="single" w:sz="4" w:space="0" w:color="000000"/>
          </w:tblBorders>
        </w:tblPrEx>
        <w:trPr>
          <w:gridAfter w:val="1"/>
          <w:wAfter w:w="111" w:type="dxa"/>
          <w:cantSplit/>
        </w:trPr>
        <w:tc>
          <w:tcPr>
            <w:tcW w:w="3686" w:type="dxa"/>
            <w:gridSpan w:val="2"/>
            <w:tcBorders>
              <w:top w:val="single" w:sz="4" w:space="0" w:color="FFFFFF" w:themeColor="background2"/>
              <w:bottom w:val="single" w:sz="4" w:space="0" w:color="FFFFFF" w:themeColor="background2"/>
              <w:right w:val="nil"/>
            </w:tcBorders>
            <w:shd w:val="clear" w:color="auto" w:fill="0072BC" w:themeFill="text2"/>
          </w:tcPr>
          <w:p w14:paraId="3D373AF5" w14:textId="0227F012" w:rsidR="006C0C49" w:rsidRDefault="006C0C49">
            <w:pPr>
              <w:pStyle w:val="NTTTableWhiteHeader"/>
            </w:pPr>
            <w:r>
              <w:t>Tags</w:t>
            </w:r>
          </w:p>
        </w:tc>
        <w:tc>
          <w:tcPr>
            <w:tcW w:w="4536" w:type="dxa"/>
            <w:tcBorders>
              <w:top w:val="single" w:sz="4" w:space="0" w:color="000000" w:themeColor="text1"/>
              <w:left w:val="nil"/>
              <w:bottom w:val="single" w:sz="4" w:space="0" w:color="000000" w:themeColor="text1"/>
            </w:tcBorders>
          </w:tcPr>
          <w:p w14:paraId="0ADD9044" w14:textId="60C9933D" w:rsidR="006C0C49" w:rsidRPr="00DD5FF9" w:rsidRDefault="00DD5FF9" w:rsidP="00F749BC">
            <w:pPr>
              <w:pStyle w:val="NTTTableBodyText"/>
              <w:keepNext/>
              <w:rPr>
                <w:b/>
                <w:bCs/>
              </w:rPr>
            </w:pPr>
            <w:r w:rsidRPr="00DD5FF9">
              <w:rPr>
                <w:b/>
                <w:bCs/>
              </w:rPr>
              <w:t>[None]</w:t>
            </w:r>
          </w:p>
        </w:tc>
      </w:tr>
    </w:tbl>
    <w:p w14:paraId="4F4E349A" w14:textId="146B894D" w:rsidR="00F749BC" w:rsidRPr="009A7C9A" w:rsidRDefault="00F749BC" w:rsidP="00F749BC">
      <w:pPr>
        <w:pStyle w:val="Caption"/>
      </w:pPr>
      <w:bookmarkStart w:id="60" w:name="_Toc201052063"/>
      <w:r>
        <w:t xml:space="preserve">Table </w:t>
      </w:r>
      <w:r>
        <w:fldChar w:fldCharType="begin"/>
      </w:r>
      <w:r>
        <w:instrText xml:space="preserve"> SEQ Table \* ARABIC </w:instrText>
      </w:r>
      <w:r>
        <w:fldChar w:fldCharType="separate"/>
      </w:r>
      <w:r w:rsidR="00E402DB">
        <w:rPr>
          <w:noProof/>
        </w:rPr>
        <w:t>25</w:t>
      </w:r>
      <w:r>
        <w:fldChar w:fldCharType="end"/>
      </w:r>
      <w:r w:rsidR="00DD5FF9">
        <w:t xml:space="preserve">: </w:t>
      </w:r>
      <w:r w:rsidR="00DD5FF9" w:rsidRPr="00DD5FF9">
        <w:t>Log Analytics Workspace</w:t>
      </w:r>
      <w:bookmarkEnd w:id="60"/>
    </w:p>
    <w:p w14:paraId="5BD34FFE" w14:textId="3734900E" w:rsidR="000C47B5" w:rsidRPr="009A7C9A" w:rsidRDefault="00F553AB" w:rsidP="00787C02">
      <w:pPr>
        <w:pStyle w:val="Heading1"/>
        <w:numPr>
          <w:ilvl w:val="0"/>
          <w:numId w:val="0"/>
        </w:numPr>
        <w:ind w:left="850" w:hanging="850"/>
        <w:rPr>
          <w:lang w:val="en-ZA"/>
        </w:rPr>
      </w:pPr>
      <w:bookmarkStart w:id="61" w:name="_Toc201052038"/>
      <w:r w:rsidRPr="009A7C9A">
        <w:rPr>
          <w:lang w:val="en-ZA"/>
        </w:rPr>
        <w:t>Low-level Design</w:t>
      </w:r>
      <w:r w:rsidR="00A43DFD" w:rsidRPr="009A7C9A">
        <w:rPr>
          <w:lang w:val="en-ZA"/>
        </w:rPr>
        <w:t xml:space="preserve"> Plan</w:t>
      </w:r>
      <w:r w:rsidR="000C47B5" w:rsidRPr="009A7C9A">
        <w:rPr>
          <w:lang w:val="en-ZA"/>
        </w:rPr>
        <w:t xml:space="preserve"> </w:t>
      </w:r>
      <w:r w:rsidR="00A43DFD" w:rsidRPr="009A7C9A">
        <w:rPr>
          <w:lang w:val="en-ZA"/>
        </w:rPr>
        <w:t>Acceptance</w:t>
      </w:r>
      <w:bookmarkEnd w:id="61"/>
    </w:p>
    <w:p w14:paraId="015C740F" w14:textId="11A80039" w:rsidR="000C47B5" w:rsidRPr="009A7C9A" w:rsidRDefault="000B21E4" w:rsidP="000C47B5">
      <w:pPr>
        <w:pStyle w:val="DDBodyText"/>
        <w:ind w:left="0"/>
      </w:pPr>
      <w:r w:rsidRPr="009A7C9A">
        <w:t xml:space="preserve">Having carefully reviewed the proposed </w:t>
      </w:r>
      <w:r w:rsidR="00F553AB" w:rsidRPr="009A7C9A">
        <w:t>Low-level design</w:t>
      </w:r>
      <w:r w:rsidRPr="009A7C9A">
        <w:t xml:space="preserve"> document</w:t>
      </w:r>
      <w:r w:rsidR="00E54E7A" w:rsidRPr="009A7C9A">
        <w:t xml:space="preserve"> (Version 1.0)</w:t>
      </w:r>
      <w:r w:rsidRPr="009A7C9A">
        <w:t xml:space="preserve">, </w:t>
      </w:r>
      <w:r w:rsidR="00743201" w:rsidRPr="009A7C9A">
        <w:rPr>
          <w:b/>
          <w:bCs/>
        </w:rPr>
        <w:t>RCL Foods</w:t>
      </w:r>
      <w:r w:rsidRPr="009A7C9A">
        <w:t xml:space="preserve"> hereby acknowledge and fully accept the outlined </w:t>
      </w:r>
      <w:r w:rsidR="00AC0155" w:rsidRPr="009A7C9A">
        <w:t>specification, configurations</w:t>
      </w:r>
      <w:r w:rsidRPr="009A7C9A">
        <w:t xml:space="preserve"> and responsibilities for the </w:t>
      </w:r>
      <w:r w:rsidR="00AC0155" w:rsidRPr="009A7C9A">
        <w:t>creation</w:t>
      </w:r>
      <w:r w:rsidRPr="009A7C9A">
        <w:t xml:space="preserve"> of </w:t>
      </w:r>
      <w:r w:rsidR="00112CE4" w:rsidRPr="009A7C9A">
        <w:t>the</w:t>
      </w:r>
      <w:r w:rsidRPr="009A7C9A">
        <w:t xml:space="preserve"> Azure resources. This acceptance signifies our agreement to proceed with the migration as detailed herein.</w:t>
      </w:r>
    </w:p>
    <w:p w14:paraId="31BD746B" w14:textId="77777777" w:rsidR="006B6F71" w:rsidRPr="009A7C9A" w:rsidRDefault="006B6F71" w:rsidP="000C47B5">
      <w:pPr>
        <w:pStyle w:val="DDBodyText"/>
        <w:ind w:left="0"/>
      </w:pPr>
    </w:p>
    <w:tbl>
      <w:tblPr>
        <w:tblW w:w="6742" w:type="dxa"/>
        <w:tblLayout w:type="fixed"/>
        <w:tblLook w:val="01E0" w:firstRow="1" w:lastRow="1" w:firstColumn="1" w:lastColumn="1" w:noHBand="0" w:noVBand="0"/>
      </w:tblPr>
      <w:tblGrid>
        <w:gridCol w:w="6742"/>
      </w:tblGrid>
      <w:tr w:rsidR="006B6F71" w:rsidRPr="009A7C9A" w14:paraId="5811C577" w14:textId="77777777" w:rsidTr="008E7D8B">
        <w:trPr>
          <w:cantSplit/>
          <w:trHeight w:val="415"/>
        </w:trPr>
        <w:tc>
          <w:tcPr>
            <w:tcW w:w="6742" w:type="dxa"/>
          </w:tcPr>
          <w:p w14:paraId="1C49D8E0" w14:textId="634621AB" w:rsidR="006B6F71" w:rsidRPr="009A7C9A" w:rsidRDefault="006B6F71" w:rsidP="00A744C8">
            <w:pPr>
              <w:pStyle w:val="DDGreyTableBodyBoldText"/>
              <w:rPr>
                <w:color w:val="auto"/>
              </w:rPr>
            </w:pPr>
            <w:r w:rsidRPr="009A7C9A">
              <w:rPr>
                <w:bCs/>
                <w:color w:val="auto"/>
                <w:lang w:val="en-ZA"/>
              </w:rPr>
              <w:fldChar w:fldCharType="begin"/>
            </w:r>
            <w:r w:rsidRPr="009A7C9A">
              <w:rPr>
                <w:bCs/>
                <w:color w:val="auto"/>
                <w:lang w:val="en-ZA"/>
              </w:rPr>
              <w:instrText xml:space="preserve"> DOCPROPERTY  Client  \* MERGEFORMAT </w:instrText>
            </w:r>
            <w:r w:rsidRPr="009A7C9A">
              <w:rPr>
                <w:bCs/>
                <w:color w:val="auto"/>
                <w:lang w:val="en-ZA"/>
              </w:rPr>
              <w:fldChar w:fldCharType="separate"/>
            </w:r>
            <w:r w:rsidR="00E402DB">
              <w:rPr>
                <w:bCs/>
                <w:color w:val="auto"/>
                <w:lang w:val="en-ZA"/>
              </w:rPr>
              <w:t>RCL Foods</w:t>
            </w:r>
            <w:r w:rsidRPr="009A7C9A">
              <w:rPr>
                <w:bCs/>
                <w:color w:val="auto"/>
                <w:lang w:val="en-ZA"/>
              </w:rPr>
              <w:fldChar w:fldCharType="end"/>
            </w:r>
            <w:r w:rsidRPr="009A7C9A">
              <w:rPr>
                <w:color w:val="auto"/>
                <w:lang w:val="en-ZA"/>
              </w:rPr>
              <w:t xml:space="preserve"> </w:t>
            </w:r>
            <w:r w:rsidRPr="009A7C9A">
              <w:rPr>
                <w:color w:val="auto"/>
              </w:rPr>
              <w:t>Representative</w:t>
            </w:r>
          </w:p>
        </w:tc>
      </w:tr>
      <w:tr w:rsidR="006B6F71" w:rsidRPr="009A7C9A" w14:paraId="1C4BF21D" w14:textId="77777777" w:rsidTr="008E7D8B">
        <w:trPr>
          <w:cantSplit/>
          <w:trHeight w:val="983"/>
        </w:trPr>
        <w:tc>
          <w:tcPr>
            <w:tcW w:w="6742" w:type="dxa"/>
            <w:tcBorders>
              <w:bottom w:val="single" w:sz="4" w:space="0" w:color="455565"/>
            </w:tcBorders>
          </w:tcPr>
          <w:p w14:paraId="4506432D" w14:textId="77777777" w:rsidR="006B6F71" w:rsidRPr="009A7C9A" w:rsidRDefault="006B6F71" w:rsidP="00A744C8">
            <w:pPr>
              <w:pStyle w:val="DDGreyTableBodyText"/>
              <w:rPr>
                <w:b/>
                <w:color w:val="auto"/>
              </w:rPr>
            </w:pPr>
          </w:p>
        </w:tc>
      </w:tr>
      <w:tr w:rsidR="006B6F71" w:rsidRPr="009A7C9A" w14:paraId="480FB447" w14:textId="77777777" w:rsidTr="008E7D8B">
        <w:trPr>
          <w:cantSplit/>
          <w:trHeight w:val="398"/>
        </w:trPr>
        <w:tc>
          <w:tcPr>
            <w:tcW w:w="6742" w:type="dxa"/>
            <w:tcBorders>
              <w:top w:val="single" w:sz="4" w:space="0" w:color="455565"/>
            </w:tcBorders>
          </w:tcPr>
          <w:p w14:paraId="1BB69F73" w14:textId="77777777" w:rsidR="006B6F71" w:rsidRPr="009A7C9A" w:rsidRDefault="006B6F71" w:rsidP="00A744C8">
            <w:pPr>
              <w:pStyle w:val="DDGreyTableBodyText"/>
              <w:rPr>
                <w:b/>
                <w:color w:val="auto"/>
              </w:rPr>
            </w:pPr>
            <w:r w:rsidRPr="009A7C9A">
              <w:rPr>
                <w:b/>
                <w:color w:val="auto"/>
              </w:rPr>
              <w:t>Signature</w:t>
            </w:r>
          </w:p>
        </w:tc>
      </w:tr>
      <w:tr w:rsidR="006B6F71" w:rsidRPr="009A7C9A" w14:paraId="7973B3B9" w14:textId="77777777" w:rsidTr="008E7D8B">
        <w:trPr>
          <w:cantSplit/>
          <w:trHeight w:val="983"/>
        </w:trPr>
        <w:tc>
          <w:tcPr>
            <w:tcW w:w="6742" w:type="dxa"/>
            <w:tcBorders>
              <w:bottom w:val="single" w:sz="4" w:space="0" w:color="455565"/>
            </w:tcBorders>
          </w:tcPr>
          <w:p w14:paraId="525DF458" w14:textId="77777777" w:rsidR="006B6F71" w:rsidRPr="009A7C9A" w:rsidRDefault="006B6F71" w:rsidP="00A744C8">
            <w:pPr>
              <w:pStyle w:val="DDGreyTableBodyText"/>
              <w:rPr>
                <w:b/>
                <w:color w:val="auto"/>
              </w:rPr>
            </w:pPr>
          </w:p>
        </w:tc>
      </w:tr>
      <w:tr w:rsidR="006B6F71" w:rsidRPr="009A7C9A" w14:paraId="55FC5DBC" w14:textId="77777777" w:rsidTr="008E7D8B">
        <w:trPr>
          <w:cantSplit/>
          <w:trHeight w:val="415"/>
        </w:trPr>
        <w:tc>
          <w:tcPr>
            <w:tcW w:w="6742" w:type="dxa"/>
            <w:tcBorders>
              <w:top w:val="single" w:sz="4" w:space="0" w:color="455565"/>
            </w:tcBorders>
          </w:tcPr>
          <w:p w14:paraId="0F65F889" w14:textId="77777777" w:rsidR="006B6F71" w:rsidRPr="009A7C9A" w:rsidRDefault="006B6F71" w:rsidP="00A744C8">
            <w:pPr>
              <w:pStyle w:val="DDGreyTableBodyText"/>
              <w:rPr>
                <w:b/>
                <w:color w:val="auto"/>
              </w:rPr>
            </w:pPr>
            <w:r w:rsidRPr="009A7C9A">
              <w:rPr>
                <w:b/>
                <w:color w:val="auto"/>
              </w:rPr>
              <w:t>Print Name and Title</w:t>
            </w:r>
          </w:p>
        </w:tc>
      </w:tr>
      <w:tr w:rsidR="006B6F71" w:rsidRPr="009A7C9A" w14:paraId="682865CA" w14:textId="77777777" w:rsidTr="008E7D8B">
        <w:trPr>
          <w:cantSplit/>
          <w:trHeight w:val="983"/>
        </w:trPr>
        <w:tc>
          <w:tcPr>
            <w:tcW w:w="6742" w:type="dxa"/>
            <w:tcBorders>
              <w:bottom w:val="single" w:sz="4" w:space="0" w:color="455565"/>
            </w:tcBorders>
          </w:tcPr>
          <w:p w14:paraId="03CCF039" w14:textId="77777777" w:rsidR="006B6F71" w:rsidRPr="009A7C9A" w:rsidRDefault="006B6F71" w:rsidP="00A744C8">
            <w:pPr>
              <w:pStyle w:val="DDGreyTableBodyText"/>
              <w:rPr>
                <w:b/>
                <w:color w:val="auto"/>
              </w:rPr>
            </w:pPr>
          </w:p>
        </w:tc>
      </w:tr>
      <w:tr w:rsidR="006B6F71" w:rsidRPr="006F7E9C" w14:paraId="4CAFD29D" w14:textId="77777777" w:rsidTr="008E7D8B">
        <w:trPr>
          <w:cantSplit/>
          <w:trHeight w:val="398"/>
        </w:trPr>
        <w:tc>
          <w:tcPr>
            <w:tcW w:w="6742" w:type="dxa"/>
            <w:tcBorders>
              <w:top w:val="single" w:sz="4" w:space="0" w:color="455565"/>
            </w:tcBorders>
          </w:tcPr>
          <w:p w14:paraId="086603E3" w14:textId="77777777" w:rsidR="006B6F71" w:rsidRPr="00244A5B" w:rsidRDefault="006B6F71" w:rsidP="00A744C8">
            <w:pPr>
              <w:pStyle w:val="DDGreyTableBodyText"/>
              <w:rPr>
                <w:b/>
                <w:color w:val="auto"/>
              </w:rPr>
            </w:pPr>
            <w:r w:rsidRPr="009A7C9A">
              <w:rPr>
                <w:b/>
                <w:color w:val="auto"/>
              </w:rPr>
              <w:t>Date</w:t>
            </w:r>
          </w:p>
        </w:tc>
      </w:tr>
    </w:tbl>
    <w:p w14:paraId="03DCD545" w14:textId="77777777" w:rsidR="000C47B5" w:rsidRDefault="000C47B5" w:rsidP="000C47B5">
      <w:pPr>
        <w:pStyle w:val="DDBodyText"/>
        <w:ind w:left="0"/>
      </w:pPr>
    </w:p>
    <w:p w14:paraId="4ED8521F" w14:textId="77777777" w:rsidR="000C47B5" w:rsidRPr="00510755" w:rsidRDefault="000C47B5" w:rsidP="009F7C48">
      <w:pPr>
        <w:pStyle w:val="NTTBodyText"/>
        <w:rPr>
          <w:lang w:val="en-ZA"/>
        </w:rPr>
      </w:pPr>
    </w:p>
    <w:sectPr w:rsidR="000C47B5" w:rsidRPr="00510755" w:rsidSect="00234F40">
      <w:pgSz w:w="11907" w:h="16839" w:code="9"/>
      <w:pgMar w:top="1276" w:right="1418" w:bottom="851" w:left="1418" w:header="568" w:footer="5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4A763" w14:textId="77777777" w:rsidR="00824829" w:rsidRDefault="00824829">
      <w:r>
        <w:separator/>
      </w:r>
    </w:p>
  </w:endnote>
  <w:endnote w:type="continuationSeparator" w:id="0">
    <w:p w14:paraId="72CB761B" w14:textId="77777777" w:rsidR="00824829" w:rsidRDefault="00824829">
      <w:r>
        <w:continuationSeparator/>
      </w:r>
    </w:p>
  </w:endnote>
  <w:endnote w:type="continuationNotice" w:id="1">
    <w:p w14:paraId="5906F0DE" w14:textId="77777777" w:rsidR="00824829" w:rsidRDefault="0082482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old">
    <w:panose1 w:val="020B0704020202020204"/>
    <w:charset w:val="00"/>
    <w:family w:val="auto"/>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58DE0" w14:textId="77777777" w:rsidR="00AC776A" w:rsidRPr="008E5719" w:rsidRDefault="00AC776A" w:rsidP="008E5719">
    <w:pPr>
      <w:ind w:right="-1"/>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1B2D4" w14:textId="41478790" w:rsidR="009727E8" w:rsidRDefault="001127FA" w:rsidP="009727E8">
    <w:pPr>
      <w:pStyle w:val="Footer"/>
      <w:tabs>
        <w:tab w:val="center" w:pos="8730"/>
      </w:tabs>
      <w:rPr>
        <w:sz w:val="16"/>
        <w:szCs w:val="16"/>
      </w:rPr>
    </w:pPr>
    <w:sdt>
      <w:sdtPr>
        <w:rPr>
          <w:sz w:val="16"/>
          <w:szCs w:val="16"/>
        </w:rPr>
        <w:alias w:val="Information Asset Classification"/>
        <w:tag w:val="Security"/>
        <w:id w:val="-463272162"/>
        <w:comboBox>
          <w:listItem w:value="Choose an item."/>
          <w:listItem w:displayText="Public" w:value="Public"/>
          <w:listItem w:displayText="General" w:value="General"/>
          <w:listItem w:displayText="Confidential - All Employees" w:value="Confidential - All Employees"/>
          <w:listItem w:displayText="Confidential - Recipients Only" w:value="Confidential - Recipients Only"/>
          <w:listItem w:displayText="Personal Data" w:value="Personal Data"/>
        </w:comboBox>
      </w:sdtPr>
      <w:sdtContent>
        <w:r w:rsidR="009727E8" w:rsidRPr="70A3F848">
          <w:rPr>
            <w:sz w:val="16"/>
            <w:szCs w:val="16"/>
          </w:rPr>
          <w:t>Confidential - Recipients Only</w:t>
        </w:r>
      </w:sdtContent>
    </w:sdt>
    <w:r w:rsidR="009727E8" w:rsidRPr="70A3F848">
      <w:rPr>
        <w:sz w:val="16"/>
        <w:szCs w:val="16"/>
      </w:rPr>
      <w:t xml:space="preserve"> </w:t>
    </w:r>
    <w:r w:rsidR="009727E8">
      <w:rPr>
        <w:sz w:val="16"/>
      </w:rPr>
      <w:tab/>
    </w:r>
    <w:r w:rsidR="009727E8" w:rsidRPr="70A3F848">
      <w:rPr>
        <w:sz w:val="16"/>
        <w:szCs w:val="16"/>
      </w:rPr>
      <w:t xml:space="preserve">Page </w:t>
    </w:r>
    <w:r w:rsidR="009727E8" w:rsidRPr="70A3F848">
      <w:rPr>
        <w:sz w:val="16"/>
        <w:szCs w:val="16"/>
      </w:rPr>
      <w:fldChar w:fldCharType="begin"/>
    </w:r>
    <w:r w:rsidR="009727E8" w:rsidRPr="70A3F848">
      <w:rPr>
        <w:sz w:val="16"/>
        <w:szCs w:val="16"/>
      </w:rPr>
      <w:instrText xml:space="preserve"> PAGE  \* Arabic  \* MERGEFORMAT </w:instrText>
    </w:r>
    <w:r w:rsidR="009727E8" w:rsidRPr="70A3F848">
      <w:rPr>
        <w:sz w:val="16"/>
        <w:szCs w:val="16"/>
      </w:rPr>
      <w:fldChar w:fldCharType="separate"/>
    </w:r>
    <w:r w:rsidR="009727E8" w:rsidRPr="70A3F848">
      <w:rPr>
        <w:sz w:val="16"/>
        <w:szCs w:val="16"/>
      </w:rPr>
      <w:t>4</w:t>
    </w:r>
    <w:r w:rsidR="009727E8" w:rsidRPr="70A3F848">
      <w:rPr>
        <w:sz w:val="16"/>
        <w:szCs w:val="16"/>
      </w:rPr>
      <w:fldChar w:fldCharType="end"/>
    </w:r>
    <w:r w:rsidR="009727E8" w:rsidRPr="70A3F848">
      <w:rPr>
        <w:sz w:val="16"/>
        <w:szCs w:val="16"/>
      </w:rPr>
      <w:t xml:space="preserve"> of </w:t>
    </w:r>
    <w:r w:rsidR="009727E8" w:rsidRPr="70A3F848">
      <w:rPr>
        <w:sz w:val="16"/>
        <w:szCs w:val="16"/>
      </w:rPr>
      <w:fldChar w:fldCharType="begin"/>
    </w:r>
    <w:r w:rsidR="009727E8" w:rsidRPr="70A3F848">
      <w:rPr>
        <w:sz w:val="16"/>
        <w:szCs w:val="16"/>
      </w:rPr>
      <w:instrText xml:space="preserve"> NUMPAGES  \* Arabic  \* MERGEFORMAT </w:instrText>
    </w:r>
    <w:r w:rsidR="009727E8" w:rsidRPr="70A3F848">
      <w:rPr>
        <w:sz w:val="16"/>
        <w:szCs w:val="16"/>
      </w:rPr>
      <w:fldChar w:fldCharType="separate"/>
    </w:r>
    <w:r w:rsidR="009727E8" w:rsidRPr="70A3F848">
      <w:rPr>
        <w:sz w:val="16"/>
        <w:szCs w:val="16"/>
      </w:rPr>
      <w:t>6</w:t>
    </w:r>
    <w:r w:rsidR="009727E8" w:rsidRPr="70A3F848">
      <w:rPr>
        <w:sz w:val="16"/>
        <w:szCs w:val="16"/>
      </w:rPr>
      <w:fldChar w:fldCharType="end"/>
    </w:r>
  </w:p>
  <w:p w14:paraId="0DA62C16" w14:textId="40B86DD1" w:rsidR="009727E8" w:rsidRPr="00892ADB" w:rsidRDefault="00F72360" w:rsidP="009727E8">
    <w:pPr>
      <w:pStyle w:val="Footer"/>
      <w:ind w:right="-1"/>
      <w:rPr>
        <w:bCs/>
        <w:sz w:val="16"/>
        <w:lang w:val="it-IT"/>
      </w:rPr>
    </w:pPr>
    <w:r>
      <w:rPr>
        <w:bCs/>
        <w:sz w:val="16"/>
        <w:lang w:val="it-IT"/>
      </w:rPr>
      <w:t>202</w:t>
    </w:r>
    <w:r w:rsidR="00C74A62">
      <w:rPr>
        <w:bCs/>
        <w:sz w:val="16"/>
        <w:lang w:val="it-IT"/>
      </w:rPr>
      <w:t>5</w:t>
    </w:r>
    <w:r>
      <w:rPr>
        <w:bCs/>
        <w:sz w:val="16"/>
        <w:lang w:val="it-IT"/>
      </w:rPr>
      <w:t xml:space="preserve"> </w:t>
    </w:r>
    <w:r w:rsidR="009727E8" w:rsidRPr="00892ADB">
      <w:rPr>
        <w:bCs/>
        <w:sz w:val="16"/>
        <w:lang w:val="it-IT"/>
      </w:rPr>
      <w:t xml:space="preserve">© </w:t>
    </w:r>
    <w:r w:rsidR="009727E8">
      <w:rPr>
        <w:sz w:val="16"/>
      </w:rPr>
      <w:fldChar w:fldCharType="begin"/>
    </w:r>
    <w:r w:rsidR="009727E8" w:rsidRPr="00892ADB">
      <w:rPr>
        <w:sz w:val="16"/>
        <w:lang w:val="it-IT"/>
      </w:rPr>
      <w:instrText xml:space="preserve"> DOCPROPERTY  AddrLine1  \* MERGEFORMAT </w:instrText>
    </w:r>
    <w:r w:rsidR="009727E8">
      <w:rPr>
        <w:sz w:val="16"/>
      </w:rPr>
      <w:fldChar w:fldCharType="separate"/>
    </w:r>
    <w:r w:rsidR="00E402DB">
      <w:rPr>
        <w:sz w:val="16"/>
        <w:lang w:val="it-IT"/>
      </w:rPr>
      <w:t>NTT DATA</w:t>
    </w:r>
    <w:r w:rsidR="009727E8">
      <w:rPr>
        <w:sz w:val="16"/>
      </w:rPr>
      <w:fldChar w:fldCharType="end"/>
    </w:r>
    <w:bookmarkStart w:id="2" w:name="TableOfContents"/>
    <w:bookmarkStart w:id="3" w:name="_Toc285191684"/>
    <w:r w:rsidR="009727E8" w:rsidRPr="00892ADB">
      <w:rPr>
        <w:sz w:val="16"/>
        <w:lang w:val="it-IT"/>
      </w:rPr>
      <w:t xml:space="preserve"> </w:t>
    </w:r>
    <w:bookmarkStart w:id="4" w:name="_Hlk36933673"/>
    <w:r w:rsidR="009727E8" w:rsidRPr="00892ADB">
      <w:rPr>
        <w:sz w:val="16"/>
        <w:lang w:val="it-IT"/>
      </w:rPr>
      <w:tab/>
    </w:r>
    <w:r w:rsidR="009727E8" w:rsidRPr="00892ADB">
      <w:rPr>
        <w:bCs/>
        <w:sz w:val="16"/>
        <w:lang w:val="it-IT"/>
      </w:rPr>
      <w:t xml:space="preserve">Version </w:t>
    </w:r>
    <w:r w:rsidR="006B6F71">
      <w:rPr>
        <w:bCs/>
        <w:sz w:val="16"/>
        <w:lang w:val="it-IT"/>
      </w:rPr>
      <w:t>1</w:t>
    </w:r>
    <w:r w:rsidR="004E363A">
      <w:rPr>
        <w:bCs/>
        <w:sz w:val="16"/>
        <w:lang w:val="it-IT"/>
      </w:rPr>
      <w:t>.</w:t>
    </w:r>
    <w:bookmarkEnd w:id="2"/>
    <w:bookmarkEnd w:id="3"/>
    <w:bookmarkEnd w:id="4"/>
    <w:r w:rsidR="006B6F71">
      <w:rPr>
        <w:bCs/>
        <w:sz w:val="16"/>
        <w:lang w:val="it-IT"/>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5CCAF1" w14:textId="77777777" w:rsidR="00824829" w:rsidRDefault="00824829">
      <w:r>
        <w:separator/>
      </w:r>
    </w:p>
  </w:footnote>
  <w:footnote w:type="continuationSeparator" w:id="0">
    <w:p w14:paraId="3702D740" w14:textId="77777777" w:rsidR="00824829" w:rsidRDefault="00824829">
      <w:r>
        <w:continuationSeparator/>
      </w:r>
    </w:p>
  </w:footnote>
  <w:footnote w:type="continuationNotice" w:id="1">
    <w:p w14:paraId="766C88A2" w14:textId="77777777" w:rsidR="00824829" w:rsidRDefault="0082482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90"/>
      <w:gridCol w:w="3590"/>
      <w:gridCol w:w="3590"/>
    </w:tblGrid>
    <w:tr w:rsidR="5CAA2ED1" w14:paraId="33AF0BCA" w14:textId="77777777" w:rsidTr="5CAA2ED1">
      <w:trPr>
        <w:trHeight w:val="300"/>
      </w:trPr>
      <w:tc>
        <w:tcPr>
          <w:tcW w:w="3590" w:type="dxa"/>
        </w:tcPr>
        <w:p w14:paraId="60ED9292" w14:textId="14A64390" w:rsidR="5CAA2ED1" w:rsidRDefault="5CAA2ED1" w:rsidP="5CAA2ED1">
          <w:pPr>
            <w:pStyle w:val="Header"/>
            <w:framePr w:wrap="notBeside"/>
            <w:ind w:left="-115"/>
          </w:pPr>
        </w:p>
      </w:tc>
      <w:tc>
        <w:tcPr>
          <w:tcW w:w="3590" w:type="dxa"/>
        </w:tcPr>
        <w:p w14:paraId="1A802EE0" w14:textId="17E22AD9" w:rsidR="5CAA2ED1" w:rsidRDefault="5CAA2ED1" w:rsidP="5CAA2ED1">
          <w:pPr>
            <w:pStyle w:val="Header"/>
            <w:framePr w:wrap="notBeside"/>
            <w:jc w:val="center"/>
          </w:pPr>
        </w:p>
      </w:tc>
      <w:tc>
        <w:tcPr>
          <w:tcW w:w="3590" w:type="dxa"/>
        </w:tcPr>
        <w:p w14:paraId="676B0CD5" w14:textId="7FFECC05" w:rsidR="5CAA2ED1" w:rsidRDefault="5CAA2ED1" w:rsidP="5CAA2ED1">
          <w:pPr>
            <w:pStyle w:val="Header"/>
            <w:framePr w:wrap="notBeside"/>
            <w:ind w:right="-115"/>
            <w:jc w:val="right"/>
          </w:pPr>
        </w:p>
      </w:tc>
    </w:tr>
  </w:tbl>
  <w:p w14:paraId="3D699B7F" w14:textId="07448090" w:rsidR="00B54DCD" w:rsidRDefault="00B54DCD">
    <w:pPr>
      <w:pStyle w:val="Header"/>
      <w:framePr w:wrap="notBesid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1338F" w14:textId="4D01A386" w:rsidR="005A489A" w:rsidRPr="009340F9" w:rsidRDefault="00C2700F" w:rsidP="009340F9">
    <w:pPr>
      <w:rPr>
        <w:b/>
      </w:rPr>
    </w:pPr>
    <w:r w:rsidRPr="005675A2">
      <w:rPr>
        <w:noProof/>
      </w:rPr>
      <w:drawing>
        <wp:anchor distT="0" distB="0" distL="114300" distR="114300" simplePos="0" relativeHeight="251658240" behindDoc="1" locked="0" layoutInCell="1" allowOverlap="1" wp14:anchorId="36F656A8" wp14:editId="1E6548A2">
          <wp:simplePos x="0" y="0"/>
          <wp:positionH relativeFrom="margin">
            <wp:align>right</wp:align>
          </wp:positionH>
          <wp:positionV relativeFrom="paragraph">
            <wp:posOffset>-48260</wp:posOffset>
          </wp:positionV>
          <wp:extent cx="1147375" cy="234000"/>
          <wp:effectExtent l="0" t="0" r="0" b="0"/>
          <wp:wrapNone/>
          <wp:docPr id="1294315766" name="Graphic 1294315766">
            <a:extLst xmlns:a="http://schemas.openxmlformats.org/drawingml/2006/main">
              <a:ext uri="{FF2B5EF4-FFF2-40B4-BE49-F238E27FC236}">
                <a16:creationId xmlns:a16="http://schemas.microsoft.com/office/drawing/2014/main" id="{1DB40E02-E43E-21B5-7D2A-60B35F0977A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extLst>
                      <a:ext uri="{FF2B5EF4-FFF2-40B4-BE49-F238E27FC236}">
                        <a16:creationId xmlns:a16="http://schemas.microsoft.com/office/drawing/2014/main" id="{1DB40E02-E43E-21B5-7D2A-60B35F0977AE}"/>
                      </a:ex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7375" cy="234000"/>
                  </a:xfrm>
                  <a:prstGeom prst="rect">
                    <a:avLst/>
                  </a:prstGeom>
                </pic:spPr>
              </pic:pic>
            </a:graphicData>
          </a:graphic>
          <wp14:sizeRelH relativeFrom="margin">
            <wp14:pctWidth>0</wp14:pctWidth>
          </wp14:sizeRelH>
          <wp14:sizeRelV relativeFrom="margin">
            <wp14:pctHeight>0</wp14:pctHeight>
          </wp14:sizeRelV>
        </wp:anchor>
      </w:drawing>
    </w:r>
    <w:r w:rsidR="00F72360">
      <w:rPr>
        <w:b/>
      </w:rPr>
      <w:t xml:space="preserve"> </w:t>
    </w:r>
    <w:sdt>
      <w:sdtPr>
        <w:rPr>
          <w:b/>
        </w:rPr>
        <w:alias w:val="Title"/>
        <w:tag w:val=""/>
        <w:id w:val="742535471"/>
        <w:dataBinding w:prefixMappings="xmlns:ns0='http://purl.org/dc/elements/1.1/' xmlns:ns1='http://schemas.openxmlformats.org/package/2006/metadata/core-properties' " w:xpath="/ns1:coreProperties[1]/ns0:title[1]" w:storeItemID="{6C3C8BC8-F283-45AE-878A-BAB7291924A1}"/>
        <w:text/>
      </w:sdtPr>
      <w:sdtContent>
        <w:r w:rsidR="00F17139">
          <w:rPr>
            <w:b/>
          </w:rPr>
          <w:t>Low-level Design Document</w:t>
        </w:r>
      </w:sdtContent>
    </w:sdt>
    <w:r w:rsidR="0027375C" w:rsidRPr="0036342D">
      <w:rPr>
        <w:b/>
      </w:rPr>
      <w:ptab w:relativeTo="margin" w:alignment="right" w:leader="none"/>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055"/>
    <w:multiLevelType w:val="multilevel"/>
    <w:tmpl w:val="4790C362"/>
    <w:styleLink w:val="1ai"/>
    <w:lvl w:ilvl="0">
      <w:start w:val="1"/>
      <w:numFmt w:val="decimal"/>
      <w:lvlText w:val="%1)"/>
      <w:lvlJc w:val="left"/>
      <w:pPr>
        <w:ind w:left="360" w:hanging="360"/>
      </w:pPr>
      <w:rPr>
        <w:rFonts w:ascii="Arial" w:hAnsi="Arial" w:cs="Aria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655906"/>
    <w:multiLevelType w:val="multilevel"/>
    <w:tmpl w:val="ED9AE444"/>
    <w:styleLink w:val="NTTHeadingsList"/>
    <w:lvl w:ilvl="0">
      <w:start w:val="1"/>
      <w:numFmt w:val="decimal"/>
      <w:pStyle w:val="Heading1"/>
      <w:lvlText w:val="%1."/>
      <w:lvlJc w:val="left"/>
      <w:pPr>
        <w:tabs>
          <w:tab w:val="num" w:pos="850"/>
        </w:tabs>
        <w:ind w:left="850" w:hanging="850"/>
      </w:pPr>
      <w:rPr>
        <w:rFonts w:ascii="Arial Bold" w:hAnsi="Arial Bold" w:cs="Arial" w:hint="default"/>
        <w:b/>
        <w:i w:val="0"/>
        <w:caps w:val="0"/>
        <w:strike w:val="0"/>
        <w:dstrike w:val="0"/>
        <w:vanish w:val="0"/>
        <w:color w:val="0072BC"/>
        <w:spacing w:val="10"/>
        <w:kern w:val="32"/>
        <w:sz w:val="32"/>
        <w:u w:val="none"/>
        <w:effect w:val="none"/>
        <w:vertAlign w:val="baseline"/>
      </w:rPr>
    </w:lvl>
    <w:lvl w:ilvl="1">
      <w:start w:val="1"/>
      <w:numFmt w:val="decimal"/>
      <w:pStyle w:val="Heading2"/>
      <w:lvlText w:val="%1.%2."/>
      <w:lvlJc w:val="left"/>
      <w:pPr>
        <w:tabs>
          <w:tab w:val="num" w:pos="850"/>
        </w:tabs>
        <w:ind w:left="850" w:hanging="850"/>
      </w:pPr>
      <w:rPr>
        <w:rFonts w:ascii="Arial Bold" w:hAnsi="Arial Bold" w:cs="Arial" w:hint="default"/>
        <w:b/>
        <w:i w:val="0"/>
        <w:caps w:val="0"/>
        <w:strike w:val="0"/>
        <w:dstrike w:val="0"/>
        <w:vanish w:val="0"/>
        <w:color w:val="0072BC"/>
        <w:spacing w:val="10"/>
        <w:sz w:val="24"/>
        <w:u w:val="none"/>
        <w:effect w:val="none"/>
        <w:vertAlign w:val="baseline"/>
      </w:rPr>
    </w:lvl>
    <w:lvl w:ilvl="2">
      <w:start w:val="1"/>
      <w:numFmt w:val="decimal"/>
      <w:pStyle w:val="Heading3"/>
      <w:lvlText w:val="%1.%2.%3"/>
      <w:lvlJc w:val="left"/>
      <w:pPr>
        <w:tabs>
          <w:tab w:val="num" w:pos="850"/>
        </w:tabs>
        <w:ind w:left="850" w:hanging="850"/>
      </w:pPr>
      <w:rPr>
        <w:rFonts w:ascii="Arial Bold" w:hAnsi="Arial Bold" w:cs="Arial" w:hint="default"/>
        <w:b/>
        <w:i w:val="0"/>
        <w:caps w:val="0"/>
        <w:strike w:val="0"/>
        <w:dstrike w:val="0"/>
        <w:vanish w:val="0"/>
        <w:color w:val="000000"/>
        <w:spacing w:val="10"/>
        <w:sz w:val="22"/>
        <w:u w:val="none"/>
        <w:effect w:val="none"/>
        <w:vertAlign w:val="baseline"/>
      </w:rPr>
    </w:lvl>
    <w:lvl w:ilvl="3">
      <w:start w:val="1"/>
      <w:numFmt w:val="decimal"/>
      <w:pStyle w:val="Heading4"/>
      <w:lvlText w:val="%1.%2.%3.%4"/>
      <w:lvlJc w:val="left"/>
      <w:pPr>
        <w:tabs>
          <w:tab w:val="num" w:pos="850"/>
        </w:tabs>
        <w:ind w:left="850" w:hanging="850"/>
      </w:pPr>
      <w:rPr>
        <w:rFonts w:ascii="Arial Bold" w:hAnsi="Arial Bold" w:cs="Arial" w:hint="default"/>
        <w:b/>
        <w:i w:val="0"/>
        <w:caps w:val="0"/>
        <w:strike w:val="0"/>
        <w:dstrike w:val="0"/>
        <w:vanish w:val="0"/>
        <w:color w:val="000000"/>
        <w:spacing w:val="10"/>
        <w:sz w:val="20"/>
        <w:u w:val="none"/>
        <w:effect w:val="none"/>
        <w:vertAlign w:val="baseline"/>
      </w:rPr>
    </w:lvl>
    <w:lvl w:ilvl="4">
      <w:start w:val="1"/>
      <w:numFmt w:val="none"/>
      <w:pStyle w:val="Heading5"/>
      <w:lvlText w:val=""/>
      <w:lvlJc w:val="left"/>
      <w:pPr>
        <w:tabs>
          <w:tab w:val="num" w:pos="850"/>
        </w:tabs>
        <w:ind w:left="850" w:hanging="850"/>
      </w:pPr>
      <w:rPr>
        <w:rFonts w:ascii="Arial" w:hAnsi="Arial" w:cs="Arial" w:hint="default"/>
        <w:b/>
        <w:i w:val="0"/>
        <w:caps w:val="0"/>
        <w:strike w:val="0"/>
        <w:dstrike w:val="0"/>
        <w:vanish w:val="0"/>
        <w:color w:val="000000"/>
        <w:spacing w:val="10"/>
        <w:sz w:val="20"/>
        <w:u w:val="none"/>
        <w:effect w:val="none"/>
        <w:vertAlign w:val="baseline"/>
      </w:rPr>
    </w:lvl>
    <w:lvl w:ilvl="5">
      <w:start w:val="1"/>
      <w:numFmt w:val="none"/>
      <w:pStyle w:val="Heading6"/>
      <w:lvlText w:val=""/>
      <w:lvlJc w:val="left"/>
      <w:pPr>
        <w:tabs>
          <w:tab w:val="num" w:pos="850"/>
        </w:tabs>
        <w:ind w:left="850" w:hanging="850"/>
      </w:pPr>
      <w:rPr>
        <w:rFonts w:ascii="Arial" w:hAnsi="Arial" w:cs="Arial" w:hint="default"/>
        <w:b/>
        <w:i w:val="0"/>
        <w:caps w:val="0"/>
        <w:strike w:val="0"/>
        <w:dstrike w:val="0"/>
        <w:vanish w:val="0"/>
        <w:color w:val="000000"/>
        <w:spacing w:val="10"/>
        <w:sz w:val="28"/>
        <w:u w:val="none"/>
        <w:effect w:val="none"/>
        <w:vertAlign w:val="baseline"/>
      </w:rPr>
    </w:lvl>
    <w:lvl w:ilvl="6">
      <w:start w:val="1"/>
      <w:numFmt w:val="none"/>
      <w:pStyle w:val="Heading7"/>
      <w:lvlText w:val=""/>
      <w:lvlJc w:val="left"/>
      <w:pPr>
        <w:tabs>
          <w:tab w:val="num" w:pos="850"/>
        </w:tabs>
        <w:ind w:left="850" w:hanging="850"/>
      </w:pPr>
      <w:rPr>
        <w:rFonts w:ascii="Arial" w:hAnsi="Arial" w:cs="Arial" w:hint="default"/>
        <w:b/>
        <w:i w:val="0"/>
        <w:caps w:val="0"/>
        <w:strike w:val="0"/>
        <w:dstrike w:val="0"/>
        <w:vanish w:val="0"/>
        <w:color w:val="000000"/>
        <w:spacing w:val="10"/>
        <w:sz w:val="24"/>
        <w:u w:val="none"/>
        <w:effect w:val="none"/>
        <w:vertAlign w:val="baseline"/>
      </w:rPr>
    </w:lvl>
    <w:lvl w:ilvl="7">
      <w:start w:val="1"/>
      <w:numFmt w:val="none"/>
      <w:pStyle w:val="Heading8"/>
      <w:lvlText w:val=""/>
      <w:lvlJc w:val="left"/>
      <w:pPr>
        <w:tabs>
          <w:tab w:val="num" w:pos="850"/>
        </w:tabs>
        <w:ind w:left="850" w:hanging="850"/>
      </w:pPr>
      <w:rPr>
        <w:rFonts w:ascii="Arial" w:hAnsi="Arial" w:cs="Arial" w:hint="default"/>
        <w:b/>
        <w:i w:val="0"/>
        <w:caps w:val="0"/>
        <w:strike w:val="0"/>
        <w:dstrike w:val="0"/>
        <w:vanish w:val="0"/>
        <w:color w:val="000000"/>
        <w:spacing w:val="10"/>
        <w:sz w:val="22"/>
        <w:u w:val="none"/>
        <w:effect w:val="none"/>
        <w:vertAlign w:val="baseline"/>
      </w:rPr>
    </w:lvl>
    <w:lvl w:ilvl="8">
      <w:start w:val="1"/>
      <w:numFmt w:val="none"/>
      <w:pStyle w:val="Heading9"/>
      <w:lvlText w:val=""/>
      <w:lvlJc w:val="left"/>
      <w:pPr>
        <w:tabs>
          <w:tab w:val="num" w:pos="850"/>
        </w:tabs>
        <w:ind w:left="850" w:hanging="850"/>
      </w:pPr>
      <w:rPr>
        <w:rFonts w:ascii="Arial" w:hAnsi="Arial" w:cs="Arial" w:hint="default"/>
        <w:b/>
        <w:i w:val="0"/>
        <w:caps w:val="0"/>
        <w:strike w:val="0"/>
        <w:dstrike w:val="0"/>
        <w:vanish w:val="0"/>
        <w:color w:val="000000"/>
        <w:spacing w:val="10"/>
        <w:sz w:val="20"/>
        <w:u w:val="none"/>
        <w:effect w:val="none"/>
        <w:vertAlign w:val="baseline"/>
      </w:rPr>
    </w:lvl>
  </w:abstractNum>
  <w:abstractNum w:abstractNumId="2" w15:restartNumberingAfterBreak="0">
    <w:nsid w:val="04D46F3D"/>
    <w:multiLevelType w:val="hybridMultilevel"/>
    <w:tmpl w:val="6BB680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D566CF"/>
    <w:multiLevelType w:val="hybridMultilevel"/>
    <w:tmpl w:val="E1DC7A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44010D"/>
    <w:multiLevelType w:val="hybridMultilevel"/>
    <w:tmpl w:val="9BCC71D8"/>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03">
      <w:start w:val="1"/>
      <w:numFmt w:val="bullet"/>
      <w:lvlText w:val="o"/>
      <w:lvlJc w:val="left"/>
      <w:pPr>
        <w:ind w:left="2160" w:hanging="360"/>
      </w:pPr>
      <w:rPr>
        <w:rFonts w:ascii="Courier New" w:hAnsi="Courier New" w:cs="Courier New"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AD12B3D"/>
    <w:multiLevelType w:val="multilevel"/>
    <w:tmpl w:val="DBDAB92E"/>
    <w:numStyleLink w:val="NTTBoldTableList"/>
  </w:abstractNum>
  <w:abstractNum w:abstractNumId="6" w15:restartNumberingAfterBreak="0">
    <w:nsid w:val="0E631A21"/>
    <w:multiLevelType w:val="multilevel"/>
    <w:tmpl w:val="2814D34C"/>
    <w:styleLink w:val="NTTLegalNumbers"/>
    <w:lvl w:ilvl="0">
      <w:start w:val="1"/>
      <w:numFmt w:val="upperLetter"/>
      <w:pStyle w:val="NTTAttachment"/>
      <w:lvlText w:val="Attachment %1"/>
      <w:lvlJc w:val="left"/>
      <w:pPr>
        <w:tabs>
          <w:tab w:val="num" w:pos="850"/>
        </w:tabs>
        <w:ind w:left="850" w:hanging="850"/>
      </w:pPr>
    </w:lvl>
    <w:lvl w:ilvl="1">
      <w:start w:val="1"/>
      <w:numFmt w:val="decimal"/>
      <w:pStyle w:val="NTTLegal1"/>
      <w:lvlText w:val="%2"/>
      <w:lvlJc w:val="left"/>
      <w:pPr>
        <w:tabs>
          <w:tab w:val="num" w:pos="850"/>
        </w:tabs>
        <w:ind w:left="850" w:hanging="850"/>
      </w:pPr>
    </w:lvl>
    <w:lvl w:ilvl="2">
      <w:start w:val="1"/>
      <w:numFmt w:val="decimal"/>
      <w:pStyle w:val="NTTLegal2"/>
      <w:lvlText w:val="%2.%3"/>
      <w:lvlJc w:val="left"/>
      <w:pPr>
        <w:tabs>
          <w:tab w:val="num" w:pos="850"/>
        </w:tabs>
        <w:ind w:left="850" w:hanging="850"/>
      </w:pPr>
    </w:lvl>
    <w:lvl w:ilvl="3">
      <w:start w:val="1"/>
      <w:numFmt w:val="decimal"/>
      <w:pStyle w:val="NTTLegal3"/>
      <w:lvlText w:val="%2.%3.%4"/>
      <w:lvlJc w:val="left"/>
      <w:pPr>
        <w:tabs>
          <w:tab w:val="num" w:pos="850"/>
        </w:tabs>
        <w:ind w:left="850" w:hanging="850"/>
      </w:pPr>
    </w:lvl>
    <w:lvl w:ilvl="4">
      <w:start w:val="1"/>
      <w:numFmt w:val="lowerLetter"/>
      <w:pStyle w:val="NTTLegal4"/>
      <w:lvlText w:val="(%5)"/>
      <w:lvlJc w:val="left"/>
      <w:pPr>
        <w:tabs>
          <w:tab w:val="num" w:pos="850"/>
        </w:tabs>
        <w:ind w:left="850" w:hanging="850"/>
      </w:pPr>
    </w:lvl>
    <w:lvl w:ilvl="5">
      <w:start w:val="1"/>
      <w:numFmt w:val="lowerRoman"/>
      <w:pStyle w:val="NTTLegal5"/>
      <w:lvlText w:val="(%6)"/>
      <w:lvlJc w:val="left"/>
      <w:pPr>
        <w:tabs>
          <w:tab w:val="num" w:pos="850"/>
        </w:tabs>
        <w:ind w:left="850" w:hanging="850"/>
      </w:pPr>
    </w:lvl>
    <w:lvl w:ilvl="6">
      <w:start w:val="1"/>
      <w:numFmt w:val="upperLetter"/>
      <w:pStyle w:val="NTTLegal6"/>
      <w:lvlText w:val="(%7)"/>
      <w:lvlJc w:val="left"/>
      <w:pPr>
        <w:tabs>
          <w:tab w:val="num" w:pos="850"/>
        </w:tabs>
        <w:ind w:left="850" w:hanging="850"/>
      </w:pPr>
    </w:lvl>
    <w:lvl w:ilvl="7">
      <w:start w:val="1"/>
      <w:numFmt w:val="none"/>
      <w:suff w:val="nothing"/>
      <w:lvlText w:val=""/>
      <w:lvlJc w:val="left"/>
      <w:pPr>
        <w:ind w:left="2880" w:hanging="360"/>
      </w:pPr>
    </w:lvl>
    <w:lvl w:ilvl="8">
      <w:start w:val="1"/>
      <w:numFmt w:val="none"/>
      <w:suff w:val="nothing"/>
      <w:lvlText w:val=""/>
      <w:lvlJc w:val="left"/>
      <w:pPr>
        <w:ind w:left="3240" w:hanging="360"/>
      </w:pPr>
    </w:lvl>
  </w:abstractNum>
  <w:abstractNum w:abstractNumId="7" w15:restartNumberingAfterBreak="0">
    <w:nsid w:val="13206B32"/>
    <w:multiLevelType w:val="multilevel"/>
    <w:tmpl w:val="ECCAAF0E"/>
    <w:name w:val="Grey_Table_Bullets"/>
    <w:styleLink w:val="DDGreyTableBulletList"/>
    <w:lvl w:ilvl="0">
      <w:start w:val="1"/>
      <w:numFmt w:val="bullet"/>
      <w:pStyle w:val="DDGreyTableBullet1"/>
      <w:lvlText w:val="●"/>
      <w:lvlJc w:val="left"/>
      <w:pPr>
        <w:tabs>
          <w:tab w:val="num" w:pos="284"/>
        </w:tabs>
        <w:ind w:left="284" w:hanging="284"/>
      </w:pPr>
      <w:rPr>
        <w:rFonts w:ascii="Arial" w:hAnsi="Arial" w:cs="Arial" w:hint="default"/>
        <w:b w:val="0"/>
        <w:i w:val="0"/>
        <w:color w:val="455565"/>
        <w:spacing w:val="8"/>
        <w:kern w:val="18"/>
        <w:sz w:val="18"/>
        <w:szCs w:val="20"/>
      </w:rPr>
    </w:lvl>
    <w:lvl w:ilvl="1">
      <w:start w:val="1"/>
      <w:numFmt w:val="bullet"/>
      <w:pStyle w:val="DDGreyTableBullet2"/>
      <w:lvlText w:val="○"/>
      <w:lvlJc w:val="left"/>
      <w:pPr>
        <w:tabs>
          <w:tab w:val="num" w:pos="567"/>
        </w:tabs>
        <w:ind w:left="567" w:hanging="283"/>
      </w:pPr>
      <w:rPr>
        <w:rFonts w:ascii="Arial" w:hAnsi="Arial" w:cs="Arial" w:hint="default"/>
        <w:b w:val="0"/>
        <w:i w:val="0"/>
        <w:color w:val="455565"/>
        <w:spacing w:val="-20"/>
        <w:sz w:val="20"/>
      </w:rPr>
    </w:lvl>
    <w:lvl w:ilvl="2">
      <w:start w:val="1"/>
      <w:numFmt w:val="bullet"/>
      <w:pStyle w:val="DDGreyTableBullet3"/>
      <w:lvlText w:val="-"/>
      <w:lvlJc w:val="left"/>
      <w:pPr>
        <w:tabs>
          <w:tab w:val="num" w:pos="851"/>
        </w:tabs>
        <w:ind w:left="851" w:hanging="284"/>
      </w:pPr>
      <w:rPr>
        <w:rFonts w:ascii="Arial" w:hAnsi="Arial" w:cs="Arial" w:hint="default"/>
        <w:b w:val="0"/>
        <w:i w:val="0"/>
        <w:color w:val="455565"/>
        <w:spacing w:val="-20"/>
        <w:sz w:val="20"/>
      </w:rPr>
    </w:lvl>
    <w:lvl w:ilvl="3">
      <w:start w:val="1"/>
      <w:numFmt w:val="decimal"/>
      <w:pStyle w:val="DDGreyTableBullet4"/>
      <w:lvlText w:val="%4."/>
      <w:lvlJc w:val="left"/>
      <w:pPr>
        <w:tabs>
          <w:tab w:val="num" w:pos="567"/>
        </w:tabs>
        <w:ind w:left="567" w:hanging="567"/>
      </w:pPr>
      <w:rPr>
        <w:rFonts w:ascii="Arial" w:hAnsi="Arial" w:cs="Arial" w:hint="default"/>
        <w:b w:val="0"/>
        <w:i w:val="0"/>
        <w:color w:val="455565"/>
        <w:spacing w:val="0"/>
        <w:sz w:val="18"/>
        <w:szCs w:val="20"/>
      </w:rPr>
    </w:lvl>
    <w:lvl w:ilvl="4">
      <w:start w:val="1"/>
      <w:numFmt w:val="decimal"/>
      <w:pStyle w:val="DDGreyTableBullet5"/>
      <w:lvlText w:val="%4.%5."/>
      <w:lvlJc w:val="left"/>
      <w:pPr>
        <w:tabs>
          <w:tab w:val="num" w:pos="567"/>
        </w:tabs>
        <w:ind w:left="567" w:hanging="567"/>
      </w:pPr>
      <w:rPr>
        <w:rFonts w:ascii="Arial" w:hAnsi="Arial" w:cs="Arial" w:hint="default"/>
        <w:b w:val="0"/>
        <w:i w:val="0"/>
        <w:color w:val="455565"/>
        <w:spacing w:val="0"/>
        <w:sz w:val="18"/>
        <w:szCs w:val="20"/>
      </w:rPr>
    </w:lvl>
    <w:lvl w:ilvl="5">
      <w:start w:val="1"/>
      <w:numFmt w:val="decimal"/>
      <w:pStyle w:val="DDGreyTableBullet6"/>
      <w:lvlText w:val="%4.%5.%6."/>
      <w:lvlJc w:val="left"/>
      <w:pPr>
        <w:tabs>
          <w:tab w:val="num" w:pos="567"/>
        </w:tabs>
        <w:ind w:left="567" w:hanging="567"/>
      </w:pPr>
      <w:rPr>
        <w:rFonts w:ascii="Arial" w:hAnsi="Arial" w:cs="Arial" w:hint="default"/>
        <w:b w:val="0"/>
        <w:i w:val="0"/>
        <w:color w:val="455565"/>
        <w:spacing w:val="0"/>
        <w:sz w:val="18"/>
        <w:szCs w:val="20"/>
      </w:rPr>
    </w:lvl>
    <w:lvl w:ilvl="6">
      <w:start w:val="1"/>
      <w:numFmt w:val="decimal"/>
      <w:pStyle w:val="DDGreyTableBullet7"/>
      <w:lvlText w:val="%7."/>
      <w:lvlJc w:val="left"/>
      <w:pPr>
        <w:tabs>
          <w:tab w:val="num" w:pos="567"/>
        </w:tabs>
        <w:ind w:left="567" w:hanging="567"/>
      </w:pPr>
      <w:rPr>
        <w:rFonts w:ascii="Arial" w:hAnsi="Arial" w:cs="Arial" w:hint="default"/>
        <w:b w:val="0"/>
        <w:i w:val="0"/>
        <w:color w:val="455565"/>
        <w:spacing w:val="0"/>
        <w:sz w:val="18"/>
        <w:szCs w:val="20"/>
      </w:rPr>
    </w:lvl>
    <w:lvl w:ilvl="7">
      <w:start w:val="1"/>
      <w:numFmt w:val="lowerLetter"/>
      <w:pStyle w:val="DDGreyTableBullet8"/>
      <w:lvlText w:val="%8."/>
      <w:lvlJc w:val="left"/>
      <w:pPr>
        <w:tabs>
          <w:tab w:val="num" w:pos="1134"/>
        </w:tabs>
        <w:ind w:left="1134" w:hanging="567"/>
      </w:pPr>
      <w:rPr>
        <w:rFonts w:ascii="Arial" w:hAnsi="Arial" w:cs="Arial" w:hint="default"/>
        <w:b w:val="0"/>
        <w:i w:val="0"/>
        <w:color w:val="455565"/>
        <w:spacing w:val="0"/>
        <w:sz w:val="18"/>
        <w:szCs w:val="20"/>
      </w:rPr>
    </w:lvl>
    <w:lvl w:ilvl="8">
      <w:start w:val="1"/>
      <w:numFmt w:val="lowerRoman"/>
      <w:pStyle w:val="DDGreyTableBullet9"/>
      <w:lvlText w:val="%9."/>
      <w:lvlJc w:val="left"/>
      <w:pPr>
        <w:tabs>
          <w:tab w:val="num" w:pos="1701"/>
        </w:tabs>
        <w:ind w:left="1701" w:hanging="567"/>
      </w:pPr>
      <w:rPr>
        <w:rFonts w:ascii="Arial" w:hAnsi="Arial" w:cs="Arial" w:hint="default"/>
        <w:b w:val="0"/>
        <w:i w:val="0"/>
        <w:color w:val="455565"/>
        <w:spacing w:val="0"/>
        <w:sz w:val="18"/>
        <w:szCs w:val="20"/>
      </w:rPr>
    </w:lvl>
  </w:abstractNum>
  <w:abstractNum w:abstractNumId="8" w15:restartNumberingAfterBreak="0">
    <w:nsid w:val="15941002"/>
    <w:multiLevelType w:val="hybridMultilevel"/>
    <w:tmpl w:val="9536A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D41D4B"/>
    <w:multiLevelType w:val="multilevel"/>
    <w:tmpl w:val="84B236DC"/>
    <w:styleLink w:val="HeadingSequence"/>
    <w:lvl w:ilvl="0">
      <w:start w:val="1"/>
      <w:numFmt w:val="decimal"/>
      <w:lvlText w:val="%1."/>
      <w:lvlJc w:val="left"/>
      <w:pPr>
        <w:tabs>
          <w:tab w:val="num" w:pos="851"/>
        </w:tabs>
        <w:ind w:left="851" w:hanging="851"/>
      </w:pPr>
      <w:rPr>
        <w:rFonts w:ascii="Arial" w:hAnsi="Arial" w:cs="Arial" w:hint="default"/>
        <w:b/>
        <w:i w:val="0"/>
        <w:color w:val="0033CC"/>
        <w:spacing w:val="8"/>
        <w:kern w:val="2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rFonts w:hint="default"/>
        <w:b w:val="0"/>
        <w:bCs w:val="0"/>
        <w:i w:val="0"/>
        <w:iCs w:val="0"/>
        <w:caps w:val="0"/>
        <w:smallCaps w:val="0"/>
        <w:strike w:val="0"/>
        <w:dstrike w:val="0"/>
        <w:noProof w:val="0"/>
        <w:vanish w:val="0"/>
        <w:color w:val="6D6E71"/>
        <w:spacing w:val="0"/>
        <w:kern w:val="0"/>
        <w:position w:val="0"/>
        <w:u w:val="none"/>
        <w:effect w:val="none"/>
        <w:vertAlign w:val="baseline"/>
        <w:em w:val="none"/>
        <w:specVanish w: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10" w15:restartNumberingAfterBreak="0">
    <w:nsid w:val="1687795F"/>
    <w:multiLevelType w:val="multilevel"/>
    <w:tmpl w:val="9988853C"/>
    <w:styleLink w:val="111111"/>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5D30B1"/>
    <w:multiLevelType w:val="hybridMultilevel"/>
    <w:tmpl w:val="623E7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041727"/>
    <w:multiLevelType w:val="hybridMultilevel"/>
    <w:tmpl w:val="0B924170"/>
    <w:lvl w:ilvl="0" w:tplc="00D8C4D0">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1DAC0160"/>
    <w:multiLevelType w:val="multilevel"/>
    <w:tmpl w:val="AF3885EE"/>
    <w:name w:val="Flush_Grey_Bullets"/>
    <w:styleLink w:val="DDFlushGryBulletList"/>
    <w:lvl w:ilvl="0">
      <w:start w:val="1"/>
      <w:numFmt w:val="bullet"/>
      <w:pStyle w:val="DDFlushGryBullet1"/>
      <w:lvlText w:val="●"/>
      <w:lvlJc w:val="left"/>
      <w:pPr>
        <w:tabs>
          <w:tab w:val="num" w:pos="284"/>
        </w:tabs>
        <w:ind w:left="284" w:hanging="284"/>
      </w:pPr>
      <w:rPr>
        <w:rFonts w:ascii="Arial" w:hAnsi="Arial" w:cs="Arial" w:hint="default"/>
        <w:i w:val="0"/>
        <w:color w:val="455565"/>
        <w:spacing w:val="10"/>
        <w:kern w:val="20"/>
        <w:sz w:val="20"/>
        <w:szCs w:val="20"/>
      </w:rPr>
    </w:lvl>
    <w:lvl w:ilvl="1">
      <w:start w:val="1"/>
      <w:numFmt w:val="bullet"/>
      <w:pStyle w:val="DDFlushGryBullet2"/>
      <w:lvlText w:val="○"/>
      <w:lvlJc w:val="left"/>
      <w:pPr>
        <w:tabs>
          <w:tab w:val="num" w:pos="567"/>
        </w:tabs>
        <w:ind w:left="567" w:hanging="283"/>
      </w:pPr>
      <w:rPr>
        <w:rFonts w:ascii="Arial" w:hAnsi="Arial" w:cs="Arial" w:hint="default"/>
        <w:b w:val="0"/>
        <w:i w:val="0"/>
        <w:color w:val="455565"/>
        <w:sz w:val="20"/>
      </w:rPr>
    </w:lvl>
    <w:lvl w:ilvl="2">
      <w:start w:val="1"/>
      <w:numFmt w:val="bullet"/>
      <w:pStyle w:val="DDFlushGryBullet3"/>
      <w:lvlText w:val="-"/>
      <w:lvlJc w:val="left"/>
      <w:pPr>
        <w:tabs>
          <w:tab w:val="num" w:pos="851"/>
        </w:tabs>
        <w:ind w:left="851" w:hanging="284"/>
      </w:pPr>
      <w:rPr>
        <w:rFonts w:ascii="Arial" w:hAnsi="Arial" w:cs="Arial" w:hint="default"/>
        <w:b w:val="0"/>
        <w:i w:val="0"/>
        <w:color w:val="455565"/>
        <w:sz w:val="20"/>
      </w:rPr>
    </w:lvl>
    <w:lvl w:ilvl="3">
      <w:start w:val="1"/>
      <w:numFmt w:val="decimal"/>
      <w:pStyle w:val="DDFlushGryBullet4"/>
      <w:lvlText w:val="%4."/>
      <w:lvlJc w:val="left"/>
      <w:pPr>
        <w:tabs>
          <w:tab w:val="num" w:pos="567"/>
        </w:tabs>
        <w:ind w:left="567" w:hanging="567"/>
      </w:pPr>
      <w:rPr>
        <w:rFonts w:ascii="Arial" w:hAnsi="Arial" w:cs="Arial" w:hint="default"/>
        <w:b w:val="0"/>
        <w:i w:val="0"/>
        <w:color w:val="455565"/>
        <w:spacing w:val="-20"/>
        <w:sz w:val="20"/>
        <w:szCs w:val="20"/>
      </w:rPr>
    </w:lvl>
    <w:lvl w:ilvl="4">
      <w:start w:val="1"/>
      <w:numFmt w:val="decimal"/>
      <w:pStyle w:val="DDFlushGryBullet5"/>
      <w:lvlText w:val="%4.%5."/>
      <w:lvlJc w:val="left"/>
      <w:pPr>
        <w:tabs>
          <w:tab w:val="num" w:pos="567"/>
        </w:tabs>
        <w:ind w:left="567" w:hanging="567"/>
      </w:pPr>
      <w:rPr>
        <w:rFonts w:ascii="Arial" w:hAnsi="Arial" w:cs="Arial" w:hint="default"/>
        <w:b w:val="0"/>
        <w:i w:val="0"/>
        <w:color w:val="455565"/>
        <w:spacing w:val="-20"/>
        <w:sz w:val="20"/>
        <w:szCs w:val="20"/>
      </w:rPr>
    </w:lvl>
    <w:lvl w:ilvl="5">
      <w:start w:val="1"/>
      <w:numFmt w:val="decimal"/>
      <w:pStyle w:val="DDFlushGryBullet6"/>
      <w:lvlText w:val="%4.%5.%6."/>
      <w:lvlJc w:val="left"/>
      <w:pPr>
        <w:tabs>
          <w:tab w:val="num" w:pos="567"/>
        </w:tabs>
        <w:ind w:left="567" w:hanging="567"/>
      </w:pPr>
      <w:rPr>
        <w:rFonts w:ascii="Arial" w:hAnsi="Arial" w:cs="Arial" w:hint="default"/>
        <w:b w:val="0"/>
        <w:i w:val="0"/>
        <w:color w:val="455565"/>
        <w:spacing w:val="-20"/>
        <w:sz w:val="20"/>
        <w:szCs w:val="20"/>
      </w:rPr>
    </w:lvl>
    <w:lvl w:ilvl="6">
      <w:start w:val="1"/>
      <w:numFmt w:val="decimal"/>
      <w:pStyle w:val="DDFlushGryBullet7"/>
      <w:lvlText w:val="%7."/>
      <w:lvlJc w:val="left"/>
      <w:pPr>
        <w:tabs>
          <w:tab w:val="num" w:pos="567"/>
        </w:tabs>
        <w:ind w:left="567" w:hanging="567"/>
      </w:pPr>
      <w:rPr>
        <w:rFonts w:ascii="Arial" w:hAnsi="Arial" w:cs="Arial" w:hint="default"/>
        <w:b w:val="0"/>
        <w:i w:val="0"/>
        <w:color w:val="455565"/>
        <w:sz w:val="20"/>
        <w:szCs w:val="20"/>
      </w:rPr>
    </w:lvl>
    <w:lvl w:ilvl="7">
      <w:start w:val="1"/>
      <w:numFmt w:val="lowerLetter"/>
      <w:pStyle w:val="DDFlushGryBullet8"/>
      <w:lvlText w:val="%8."/>
      <w:lvlJc w:val="left"/>
      <w:pPr>
        <w:tabs>
          <w:tab w:val="num" w:pos="1134"/>
        </w:tabs>
        <w:ind w:left="1134" w:hanging="567"/>
      </w:pPr>
      <w:rPr>
        <w:rFonts w:ascii="Arial" w:hAnsi="Arial" w:cs="Arial" w:hint="default"/>
        <w:b w:val="0"/>
        <w:i w:val="0"/>
        <w:color w:val="455565"/>
        <w:sz w:val="20"/>
        <w:szCs w:val="20"/>
      </w:rPr>
    </w:lvl>
    <w:lvl w:ilvl="8">
      <w:start w:val="1"/>
      <w:numFmt w:val="lowerRoman"/>
      <w:pStyle w:val="DDFlushGryBullet9"/>
      <w:lvlText w:val="%9."/>
      <w:lvlJc w:val="left"/>
      <w:pPr>
        <w:tabs>
          <w:tab w:val="num" w:pos="1701"/>
        </w:tabs>
        <w:ind w:left="1701" w:hanging="567"/>
      </w:pPr>
      <w:rPr>
        <w:rFonts w:ascii="Arial" w:hAnsi="Arial" w:cs="Arial" w:hint="default"/>
        <w:b w:val="0"/>
        <w:i w:val="0"/>
        <w:color w:val="455565"/>
        <w:sz w:val="20"/>
        <w:szCs w:val="20"/>
      </w:rPr>
    </w:lvl>
  </w:abstractNum>
  <w:abstractNum w:abstractNumId="14" w15:restartNumberingAfterBreak="0">
    <w:nsid w:val="1DB5605C"/>
    <w:multiLevelType w:val="hybridMultilevel"/>
    <w:tmpl w:val="ED8C9C5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5" w15:restartNumberingAfterBreak="0">
    <w:nsid w:val="21ED32C1"/>
    <w:multiLevelType w:val="multilevel"/>
    <w:tmpl w:val="39107888"/>
    <w:numStyleLink w:val="NTTBlueBulletList"/>
  </w:abstractNum>
  <w:abstractNum w:abstractNumId="16" w15:restartNumberingAfterBreak="0">
    <w:nsid w:val="275B0E87"/>
    <w:multiLevelType w:val="hybridMultilevel"/>
    <w:tmpl w:val="258CC70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277D2AE3"/>
    <w:multiLevelType w:val="multilevel"/>
    <w:tmpl w:val="39107888"/>
    <w:styleLink w:val="NTTBlueBulletList"/>
    <w:lvl w:ilvl="0">
      <w:start w:val="1"/>
      <w:numFmt w:val="bullet"/>
      <w:pStyle w:val="NTTBlueBullet1"/>
      <w:lvlText w:val="●"/>
      <w:lvlJc w:val="left"/>
      <w:pPr>
        <w:tabs>
          <w:tab w:val="num" w:pos="1134"/>
        </w:tabs>
        <w:ind w:left="1134" w:hanging="283"/>
      </w:pPr>
      <w:rPr>
        <w:rFonts w:ascii="Arial" w:hAnsi="Arial" w:hint="default"/>
        <w:b w:val="0"/>
        <w:i w:val="0"/>
        <w:color w:val="0072BC"/>
        <w:spacing w:val="8"/>
        <w:kern w:val="20"/>
        <w:sz w:val="20"/>
      </w:rPr>
    </w:lvl>
    <w:lvl w:ilvl="1">
      <w:start w:val="1"/>
      <w:numFmt w:val="bullet"/>
      <w:pStyle w:val="NTTBlueBullet2"/>
      <w:lvlText w:val="○"/>
      <w:lvlJc w:val="left"/>
      <w:pPr>
        <w:tabs>
          <w:tab w:val="num" w:pos="1418"/>
        </w:tabs>
        <w:ind w:left="1418" w:hanging="284"/>
      </w:pPr>
      <w:rPr>
        <w:rFonts w:ascii="Arial" w:hAnsi="Arial" w:cs="Times New Roman" w:hint="default"/>
        <w:b w:val="0"/>
        <w:i w:val="0"/>
        <w:color w:val="0072BC"/>
        <w:sz w:val="20"/>
      </w:rPr>
    </w:lvl>
    <w:lvl w:ilvl="2">
      <w:start w:val="1"/>
      <w:numFmt w:val="bullet"/>
      <w:pStyle w:val="NTTBlueBullet3"/>
      <w:lvlText w:val="-"/>
      <w:lvlJc w:val="left"/>
      <w:pPr>
        <w:tabs>
          <w:tab w:val="num" w:pos="1701"/>
        </w:tabs>
        <w:ind w:left="1701" w:hanging="283"/>
      </w:pPr>
      <w:rPr>
        <w:rFonts w:ascii="Arial Bold" w:hAnsi="Arial Bold" w:cs="Times New Roman" w:hint="default"/>
        <w:b/>
        <w:i w:val="0"/>
        <w:color w:val="0072BC"/>
        <w:sz w:val="20"/>
      </w:rPr>
    </w:lvl>
    <w:lvl w:ilvl="3">
      <w:start w:val="1"/>
      <w:numFmt w:val="decimal"/>
      <w:pStyle w:val="NTTBlueBullet4"/>
      <w:lvlText w:val="%4."/>
      <w:lvlJc w:val="left"/>
      <w:pPr>
        <w:tabs>
          <w:tab w:val="num" w:pos="1418"/>
        </w:tabs>
        <w:ind w:left="1418" w:hanging="567"/>
      </w:pPr>
      <w:rPr>
        <w:rFonts w:ascii="Arial" w:hAnsi="Arial" w:hint="default"/>
        <w:b w:val="0"/>
        <w:i w:val="0"/>
        <w:color w:val="0072BC"/>
        <w:spacing w:val="0"/>
        <w:sz w:val="20"/>
        <w:szCs w:val="20"/>
      </w:rPr>
    </w:lvl>
    <w:lvl w:ilvl="4">
      <w:start w:val="1"/>
      <w:numFmt w:val="decimal"/>
      <w:pStyle w:val="NTTBlueBullet5"/>
      <w:lvlText w:val="%4.%5."/>
      <w:lvlJc w:val="left"/>
      <w:pPr>
        <w:tabs>
          <w:tab w:val="num" w:pos="1418"/>
        </w:tabs>
        <w:ind w:left="1418" w:hanging="567"/>
      </w:pPr>
      <w:rPr>
        <w:rFonts w:ascii="Arial" w:hAnsi="Arial" w:hint="default"/>
        <w:b w:val="0"/>
        <w:i w:val="0"/>
        <w:color w:val="0072BC"/>
        <w:spacing w:val="0"/>
        <w:sz w:val="20"/>
        <w:szCs w:val="20"/>
      </w:rPr>
    </w:lvl>
    <w:lvl w:ilvl="5">
      <w:start w:val="1"/>
      <w:numFmt w:val="decimal"/>
      <w:pStyle w:val="NTTBlueBullet6"/>
      <w:lvlText w:val="%4.%5.%6."/>
      <w:lvlJc w:val="left"/>
      <w:pPr>
        <w:tabs>
          <w:tab w:val="num" w:pos="1418"/>
        </w:tabs>
        <w:ind w:left="1418" w:hanging="567"/>
      </w:pPr>
      <w:rPr>
        <w:rFonts w:ascii="Arial" w:hAnsi="Arial" w:hint="default"/>
        <w:b w:val="0"/>
        <w:i w:val="0"/>
        <w:color w:val="0072BC"/>
        <w:spacing w:val="0"/>
        <w:sz w:val="20"/>
        <w:szCs w:val="20"/>
      </w:rPr>
    </w:lvl>
    <w:lvl w:ilvl="6">
      <w:start w:val="1"/>
      <w:numFmt w:val="decimal"/>
      <w:pStyle w:val="NTTBlueBullet7"/>
      <w:lvlText w:val="%7."/>
      <w:lvlJc w:val="left"/>
      <w:pPr>
        <w:tabs>
          <w:tab w:val="num" w:pos="1418"/>
        </w:tabs>
        <w:ind w:left="1418" w:hanging="567"/>
      </w:pPr>
      <w:rPr>
        <w:rFonts w:ascii="Arial" w:hAnsi="Arial" w:hint="default"/>
        <w:b w:val="0"/>
        <w:i w:val="0"/>
        <w:color w:val="0072BC"/>
        <w:sz w:val="20"/>
        <w:szCs w:val="20"/>
      </w:rPr>
    </w:lvl>
    <w:lvl w:ilvl="7">
      <w:start w:val="1"/>
      <w:numFmt w:val="lowerLetter"/>
      <w:pStyle w:val="NTTBlueBullet8"/>
      <w:lvlText w:val="%8."/>
      <w:lvlJc w:val="left"/>
      <w:pPr>
        <w:tabs>
          <w:tab w:val="num" w:pos="1985"/>
        </w:tabs>
        <w:ind w:left="1985" w:hanging="567"/>
      </w:pPr>
      <w:rPr>
        <w:rFonts w:ascii="Arial" w:hAnsi="Arial" w:hint="default"/>
        <w:b w:val="0"/>
        <w:i w:val="0"/>
        <w:color w:val="0072BC"/>
        <w:sz w:val="20"/>
        <w:szCs w:val="20"/>
      </w:rPr>
    </w:lvl>
    <w:lvl w:ilvl="8">
      <w:start w:val="1"/>
      <w:numFmt w:val="lowerRoman"/>
      <w:pStyle w:val="NTTBlueBullet9"/>
      <w:lvlText w:val="%9."/>
      <w:lvlJc w:val="left"/>
      <w:pPr>
        <w:tabs>
          <w:tab w:val="num" w:pos="2552"/>
        </w:tabs>
        <w:ind w:left="2552" w:hanging="567"/>
      </w:pPr>
      <w:rPr>
        <w:rFonts w:ascii="Arial" w:hAnsi="Arial" w:hint="default"/>
        <w:b w:val="0"/>
        <w:i w:val="0"/>
        <w:color w:val="0072BC"/>
        <w:sz w:val="20"/>
        <w:szCs w:val="20"/>
      </w:rPr>
    </w:lvl>
  </w:abstractNum>
  <w:abstractNum w:abstractNumId="18" w15:restartNumberingAfterBreak="0">
    <w:nsid w:val="28864DF7"/>
    <w:multiLevelType w:val="multilevel"/>
    <w:tmpl w:val="771046AA"/>
    <w:numStyleLink w:val="NTTBlueTableBulletList"/>
  </w:abstractNum>
  <w:abstractNum w:abstractNumId="19" w15:restartNumberingAfterBreak="0">
    <w:nsid w:val="2ACF7A24"/>
    <w:multiLevelType w:val="multilevel"/>
    <w:tmpl w:val="CB18F8E0"/>
    <w:name w:val="Grey_Bullets"/>
    <w:styleLink w:val="DDGreyBulletList"/>
    <w:lvl w:ilvl="0">
      <w:start w:val="1"/>
      <w:numFmt w:val="bullet"/>
      <w:pStyle w:val="DDGreyBullet1"/>
      <w:lvlText w:val="●"/>
      <w:lvlJc w:val="left"/>
      <w:pPr>
        <w:tabs>
          <w:tab w:val="num" w:pos="1135"/>
        </w:tabs>
        <w:ind w:left="1135" w:hanging="284"/>
      </w:pPr>
      <w:rPr>
        <w:rFonts w:ascii="Arial" w:hAnsi="Arial" w:cs="Arial" w:hint="default"/>
        <w:b w:val="0"/>
        <w:i w:val="0"/>
        <w:color w:val="455565"/>
        <w:spacing w:val="10"/>
        <w:kern w:val="20"/>
        <w:sz w:val="20"/>
      </w:rPr>
    </w:lvl>
    <w:lvl w:ilvl="1">
      <w:start w:val="1"/>
      <w:numFmt w:val="bullet"/>
      <w:pStyle w:val="DDGreyBullet2"/>
      <w:lvlText w:val="○"/>
      <w:lvlJc w:val="left"/>
      <w:pPr>
        <w:tabs>
          <w:tab w:val="num" w:pos="1418"/>
        </w:tabs>
        <w:ind w:left="1418" w:hanging="283"/>
      </w:pPr>
      <w:rPr>
        <w:rFonts w:ascii="Arial" w:hAnsi="Arial" w:cs="Arial" w:hint="default"/>
        <w:b w:val="0"/>
        <w:i w:val="0"/>
        <w:color w:val="455565"/>
        <w:spacing w:val="-20"/>
        <w:sz w:val="20"/>
      </w:rPr>
    </w:lvl>
    <w:lvl w:ilvl="2">
      <w:start w:val="1"/>
      <w:numFmt w:val="bullet"/>
      <w:pStyle w:val="DDGreyBullet3"/>
      <w:lvlText w:val="-"/>
      <w:lvlJc w:val="left"/>
      <w:pPr>
        <w:tabs>
          <w:tab w:val="num" w:pos="1702"/>
        </w:tabs>
        <w:ind w:left="1702" w:hanging="284"/>
      </w:pPr>
      <w:rPr>
        <w:rFonts w:ascii="Arial" w:hAnsi="Arial" w:cs="Arial" w:hint="default"/>
        <w:b w:val="0"/>
        <w:i w:val="0"/>
        <w:color w:val="455565"/>
        <w:spacing w:val="-20"/>
        <w:sz w:val="20"/>
      </w:rPr>
    </w:lvl>
    <w:lvl w:ilvl="3">
      <w:start w:val="1"/>
      <w:numFmt w:val="decimal"/>
      <w:pStyle w:val="DDGreyBullet4"/>
      <w:lvlText w:val="%4."/>
      <w:lvlJc w:val="left"/>
      <w:pPr>
        <w:tabs>
          <w:tab w:val="num" w:pos="1418"/>
        </w:tabs>
        <w:ind w:left="1418" w:hanging="567"/>
      </w:pPr>
      <w:rPr>
        <w:rFonts w:ascii="Arial" w:hAnsi="Arial" w:cs="Arial" w:hint="default"/>
        <w:i w:val="0"/>
        <w:color w:val="455565"/>
        <w:spacing w:val="0"/>
        <w:sz w:val="20"/>
        <w:szCs w:val="20"/>
      </w:rPr>
    </w:lvl>
    <w:lvl w:ilvl="4">
      <w:start w:val="1"/>
      <w:numFmt w:val="decimal"/>
      <w:pStyle w:val="DDGreyBullet5"/>
      <w:lvlText w:val="%4.%5."/>
      <w:lvlJc w:val="left"/>
      <w:pPr>
        <w:tabs>
          <w:tab w:val="num" w:pos="1418"/>
        </w:tabs>
        <w:ind w:left="1418" w:hanging="567"/>
      </w:pPr>
      <w:rPr>
        <w:rFonts w:ascii="Arial" w:hAnsi="Arial" w:cs="Arial" w:hint="default"/>
        <w:b w:val="0"/>
        <w:i w:val="0"/>
        <w:color w:val="455565"/>
        <w:spacing w:val="0"/>
        <w:sz w:val="20"/>
        <w:szCs w:val="20"/>
      </w:rPr>
    </w:lvl>
    <w:lvl w:ilvl="5">
      <w:start w:val="1"/>
      <w:numFmt w:val="decimal"/>
      <w:pStyle w:val="DDGreyBullet6"/>
      <w:lvlText w:val="%4.%5.%6."/>
      <w:lvlJc w:val="left"/>
      <w:pPr>
        <w:tabs>
          <w:tab w:val="num" w:pos="1418"/>
        </w:tabs>
        <w:ind w:left="1418" w:hanging="567"/>
      </w:pPr>
      <w:rPr>
        <w:rFonts w:ascii="Arial" w:hAnsi="Arial" w:cs="Arial" w:hint="default"/>
        <w:b w:val="0"/>
        <w:i w:val="0"/>
        <w:color w:val="455565"/>
        <w:spacing w:val="0"/>
        <w:sz w:val="20"/>
        <w:szCs w:val="20"/>
      </w:rPr>
    </w:lvl>
    <w:lvl w:ilvl="6">
      <w:start w:val="1"/>
      <w:numFmt w:val="decimal"/>
      <w:pStyle w:val="DDGreyBullet7"/>
      <w:lvlText w:val="%7."/>
      <w:lvlJc w:val="left"/>
      <w:pPr>
        <w:tabs>
          <w:tab w:val="num" w:pos="1418"/>
        </w:tabs>
        <w:ind w:left="1418" w:hanging="567"/>
      </w:pPr>
      <w:rPr>
        <w:rFonts w:ascii="Arial" w:hAnsi="Arial" w:cs="Arial" w:hint="default"/>
        <w:b w:val="0"/>
        <w:i w:val="0"/>
        <w:color w:val="455565"/>
        <w:spacing w:val="0"/>
        <w:sz w:val="20"/>
        <w:szCs w:val="20"/>
      </w:rPr>
    </w:lvl>
    <w:lvl w:ilvl="7">
      <w:start w:val="1"/>
      <w:numFmt w:val="lowerLetter"/>
      <w:pStyle w:val="DDGreyBullet8"/>
      <w:lvlText w:val="%8."/>
      <w:lvlJc w:val="left"/>
      <w:pPr>
        <w:tabs>
          <w:tab w:val="num" w:pos="1985"/>
        </w:tabs>
        <w:ind w:left="1985" w:hanging="567"/>
      </w:pPr>
      <w:rPr>
        <w:rFonts w:ascii="Arial" w:hAnsi="Arial" w:cs="Arial" w:hint="default"/>
        <w:b w:val="0"/>
        <w:i w:val="0"/>
        <w:color w:val="455565"/>
        <w:spacing w:val="-20"/>
        <w:sz w:val="20"/>
        <w:szCs w:val="20"/>
      </w:rPr>
    </w:lvl>
    <w:lvl w:ilvl="8">
      <w:start w:val="1"/>
      <w:numFmt w:val="lowerRoman"/>
      <w:pStyle w:val="DDGreyBullet9"/>
      <w:lvlText w:val="%9."/>
      <w:lvlJc w:val="left"/>
      <w:pPr>
        <w:tabs>
          <w:tab w:val="num" w:pos="2552"/>
        </w:tabs>
        <w:ind w:left="2552" w:hanging="567"/>
      </w:pPr>
      <w:rPr>
        <w:rFonts w:ascii="Arial" w:hAnsi="Arial" w:cs="Arial" w:hint="default"/>
        <w:b w:val="0"/>
        <w:i w:val="0"/>
        <w:color w:val="455565"/>
        <w:spacing w:val="-20"/>
        <w:sz w:val="20"/>
        <w:szCs w:val="20"/>
      </w:rPr>
    </w:lvl>
  </w:abstractNum>
  <w:abstractNum w:abstractNumId="20" w15:restartNumberingAfterBreak="0">
    <w:nsid w:val="2D5F5127"/>
    <w:multiLevelType w:val="hybridMultilevel"/>
    <w:tmpl w:val="0D0281B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1" w15:restartNumberingAfterBreak="0">
    <w:nsid w:val="30351E3E"/>
    <w:multiLevelType w:val="hybridMultilevel"/>
    <w:tmpl w:val="3B7EC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73347A"/>
    <w:multiLevelType w:val="hybridMultilevel"/>
    <w:tmpl w:val="BE8A6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2165AD"/>
    <w:multiLevelType w:val="multilevel"/>
    <w:tmpl w:val="87BEEC12"/>
    <w:styleLink w:val="NTTAppendixList"/>
    <w:lvl w:ilvl="0">
      <w:start w:val="1"/>
      <w:numFmt w:val="upperLetter"/>
      <w:pStyle w:val="AppendixHeading1"/>
      <w:lvlText w:val="Appendix %1"/>
      <w:lvlJc w:val="left"/>
      <w:pPr>
        <w:ind w:left="360" w:hanging="360"/>
      </w:pPr>
      <w:rPr>
        <w:rFonts w:ascii="Arial" w:hAnsi="Arial" w:cs="Arial" w:hint="default"/>
        <w:color w:val="0072BC"/>
        <w:kern w:val="20"/>
      </w:rPr>
    </w:lvl>
    <w:lvl w:ilvl="1">
      <w:start w:val="1"/>
      <w:numFmt w:val="decimal"/>
      <w:pStyle w:val="AppendixHeading2"/>
      <w:lvlText w:val="Appendix %1.%2"/>
      <w:lvlJc w:val="left"/>
      <w:pPr>
        <w:ind w:left="0" w:firstLine="0"/>
      </w:pPr>
      <w:rPr>
        <w:rFonts w:hint="default"/>
        <w:color w:val="0072BC"/>
      </w:rPr>
    </w:lvl>
    <w:lvl w:ilvl="2">
      <w:start w:val="1"/>
      <w:numFmt w:val="decimal"/>
      <w:pStyle w:val="AppendixHeading3"/>
      <w:lvlText w:val="Appendix %1.%2.%3"/>
      <w:lvlJc w:val="left"/>
      <w:pPr>
        <w:ind w:left="0" w:firstLine="0"/>
      </w:pPr>
      <w:rPr>
        <w:rFonts w:hint="default"/>
        <w:color w:val="00000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23E26EB"/>
    <w:multiLevelType w:val="multilevel"/>
    <w:tmpl w:val="FA564A50"/>
    <w:styleLink w:val="NTTRedBulletList"/>
    <w:lvl w:ilvl="0">
      <w:start w:val="1"/>
      <w:numFmt w:val="bullet"/>
      <w:pStyle w:val="NTTRedBullet1"/>
      <w:lvlText w:val="●"/>
      <w:lvlJc w:val="left"/>
      <w:pPr>
        <w:tabs>
          <w:tab w:val="num" w:pos="1134"/>
        </w:tabs>
        <w:ind w:left="1134" w:hanging="283"/>
      </w:pPr>
      <w:rPr>
        <w:rFonts w:ascii="Arial" w:hAnsi="Arial" w:hint="default"/>
        <w:b w:val="0"/>
        <w:i w:val="0"/>
        <w:color w:val="FF0000"/>
        <w:spacing w:val="10"/>
        <w:kern w:val="20"/>
        <w:sz w:val="20"/>
        <w:szCs w:val="20"/>
      </w:rPr>
    </w:lvl>
    <w:lvl w:ilvl="1">
      <w:start w:val="1"/>
      <w:numFmt w:val="bullet"/>
      <w:pStyle w:val="NTTRedBullet2"/>
      <w:lvlText w:val="○"/>
      <w:lvlJc w:val="left"/>
      <w:pPr>
        <w:tabs>
          <w:tab w:val="num" w:pos="1418"/>
        </w:tabs>
        <w:ind w:left="1418" w:hanging="284"/>
      </w:pPr>
      <w:rPr>
        <w:rFonts w:ascii="Arial" w:hAnsi="Arial" w:cs="Times New Roman" w:hint="default"/>
        <w:b w:val="0"/>
        <w:i w:val="0"/>
        <w:color w:val="FF0000"/>
        <w:spacing w:val="-20"/>
        <w:sz w:val="20"/>
        <w:szCs w:val="20"/>
      </w:rPr>
    </w:lvl>
    <w:lvl w:ilvl="2">
      <w:start w:val="1"/>
      <w:numFmt w:val="bullet"/>
      <w:pStyle w:val="NTTRedBullet3"/>
      <w:lvlText w:val="-"/>
      <w:lvlJc w:val="left"/>
      <w:pPr>
        <w:tabs>
          <w:tab w:val="num" w:pos="1701"/>
        </w:tabs>
        <w:ind w:left="1701" w:hanging="283"/>
      </w:pPr>
      <w:rPr>
        <w:rFonts w:ascii="Arial" w:hAnsi="Arial" w:hint="default"/>
        <w:b w:val="0"/>
        <w:i w:val="0"/>
        <w:color w:val="FF0000"/>
        <w:spacing w:val="-20"/>
        <w:sz w:val="20"/>
        <w:szCs w:val="20"/>
      </w:rPr>
    </w:lvl>
    <w:lvl w:ilvl="3">
      <w:start w:val="1"/>
      <w:numFmt w:val="decimal"/>
      <w:pStyle w:val="NTTRedBullet4"/>
      <w:lvlText w:val="%4."/>
      <w:lvlJc w:val="left"/>
      <w:pPr>
        <w:tabs>
          <w:tab w:val="num" w:pos="1418"/>
        </w:tabs>
        <w:ind w:left="1418" w:hanging="567"/>
      </w:pPr>
      <w:rPr>
        <w:rFonts w:ascii="Arial" w:hAnsi="Arial" w:hint="default"/>
        <w:b w:val="0"/>
        <w:i w:val="0"/>
        <w:color w:val="FF0000"/>
        <w:spacing w:val="0"/>
        <w:sz w:val="20"/>
        <w:szCs w:val="20"/>
      </w:rPr>
    </w:lvl>
    <w:lvl w:ilvl="4">
      <w:start w:val="1"/>
      <w:numFmt w:val="decimal"/>
      <w:pStyle w:val="NTTRedBullet5"/>
      <w:lvlText w:val="%4.%5."/>
      <w:lvlJc w:val="left"/>
      <w:pPr>
        <w:tabs>
          <w:tab w:val="num" w:pos="1418"/>
        </w:tabs>
        <w:ind w:left="1418" w:hanging="567"/>
      </w:pPr>
      <w:rPr>
        <w:rFonts w:ascii="Arial" w:hAnsi="Arial" w:hint="default"/>
        <w:b w:val="0"/>
        <w:i w:val="0"/>
        <w:color w:val="FF0000"/>
        <w:spacing w:val="0"/>
        <w:sz w:val="20"/>
        <w:szCs w:val="20"/>
      </w:rPr>
    </w:lvl>
    <w:lvl w:ilvl="5">
      <w:start w:val="1"/>
      <w:numFmt w:val="decimal"/>
      <w:pStyle w:val="NTTRedBullet6"/>
      <w:lvlText w:val="%4.%5.%6."/>
      <w:lvlJc w:val="left"/>
      <w:pPr>
        <w:tabs>
          <w:tab w:val="num" w:pos="1418"/>
        </w:tabs>
        <w:ind w:left="1418" w:hanging="567"/>
      </w:pPr>
      <w:rPr>
        <w:rFonts w:ascii="Arial" w:hAnsi="Arial" w:hint="default"/>
        <w:b w:val="0"/>
        <w:i w:val="0"/>
        <w:color w:val="FF0000"/>
        <w:spacing w:val="0"/>
        <w:sz w:val="20"/>
        <w:szCs w:val="20"/>
      </w:rPr>
    </w:lvl>
    <w:lvl w:ilvl="6">
      <w:start w:val="1"/>
      <w:numFmt w:val="decimal"/>
      <w:pStyle w:val="NTTRedBullet7"/>
      <w:lvlText w:val="%7."/>
      <w:lvlJc w:val="left"/>
      <w:pPr>
        <w:tabs>
          <w:tab w:val="num" w:pos="1418"/>
        </w:tabs>
        <w:ind w:left="1418" w:hanging="567"/>
      </w:pPr>
      <w:rPr>
        <w:rFonts w:ascii="Arial" w:hAnsi="Arial" w:hint="default"/>
        <w:b w:val="0"/>
        <w:i w:val="0"/>
        <w:color w:val="FF0000"/>
        <w:spacing w:val="-20"/>
        <w:sz w:val="20"/>
        <w:szCs w:val="20"/>
      </w:rPr>
    </w:lvl>
    <w:lvl w:ilvl="7">
      <w:start w:val="1"/>
      <w:numFmt w:val="lowerLetter"/>
      <w:pStyle w:val="NTTRedBullet8"/>
      <w:lvlText w:val="%8."/>
      <w:lvlJc w:val="left"/>
      <w:pPr>
        <w:tabs>
          <w:tab w:val="num" w:pos="1985"/>
        </w:tabs>
        <w:ind w:left="1985" w:hanging="567"/>
      </w:pPr>
      <w:rPr>
        <w:rFonts w:ascii="Arial" w:hAnsi="Arial" w:hint="default"/>
        <w:b w:val="0"/>
        <w:i w:val="0"/>
        <w:color w:val="FF0000"/>
        <w:spacing w:val="-20"/>
        <w:sz w:val="20"/>
        <w:szCs w:val="20"/>
      </w:rPr>
    </w:lvl>
    <w:lvl w:ilvl="8">
      <w:start w:val="1"/>
      <w:numFmt w:val="lowerRoman"/>
      <w:pStyle w:val="NTTRedBullet9"/>
      <w:lvlText w:val="%9."/>
      <w:lvlJc w:val="left"/>
      <w:pPr>
        <w:tabs>
          <w:tab w:val="num" w:pos="2552"/>
        </w:tabs>
        <w:ind w:left="2552" w:hanging="567"/>
      </w:pPr>
      <w:rPr>
        <w:rFonts w:ascii="Arial" w:hAnsi="Arial" w:hint="default"/>
        <w:b w:val="0"/>
        <w:i w:val="0"/>
        <w:color w:val="FF0000"/>
        <w:spacing w:val="-20"/>
        <w:sz w:val="20"/>
        <w:szCs w:val="20"/>
      </w:rPr>
    </w:lvl>
  </w:abstractNum>
  <w:abstractNum w:abstractNumId="25" w15:restartNumberingAfterBreak="0">
    <w:nsid w:val="32A47F3E"/>
    <w:multiLevelType w:val="multilevel"/>
    <w:tmpl w:val="15E8D4EA"/>
    <w:styleLink w:val="NTTBulletList"/>
    <w:lvl w:ilvl="0">
      <w:start w:val="1"/>
      <w:numFmt w:val="bullet"/>
      <w:pStyle w:val="NTTBullet1"/>
      <w:lvlText w:val="●"/>
      <w:lvlJc w:val="left"/>
      <w:pPr>
        <w:tabs>
          <w:tab w:val="num" w:pos="1134"/>
        </w:tabs>
        <w:ind w:left="1134" w:hanging="283"/>
      </w:pPr>
      <w:rPr>
        <w:rFonts w:ascii="Arial" w:hAnsi="Arial" w:hint="default"/>
        <w:b w:val="0"/>
        <w:i w:val="0"/>
        <w:color w:val="000000"/>
        <w:spacing w:val="8"/>
        <w:kern w:val="20"/>
        <w:sz w:val="20"/>
      </w:rPr>
    </w:lvl>
    <w:lvl w:ilvl="1">
      <w:start w:val="1"/>
      <w:numFmt w:val="bullet"/>
      <w:pStyle w:val="NTTBullet2"/>
      <w:lvlText w:val="○"/>
      <w:lvlJc w:val="left"/>
      <w:pPr>
        <w:tabs>
          <w:tab w:val="num" w:pos="1418"/>
        </w:tabs>
        <w:ind w:left="1418" w:hanging="284"/>
      </w:pPr>
      <w:rPr>
        <w:rFonts w:ascii="Times New Roman" w:hAnsi="Times New Roman" w:cs="Times New Roman" w:hint="default"/>
        <w:b w:val="0"/>
        <w:i w:val="0"/>
        <w:color w:val="000000"/>
        <w:sz w:val="20"/>
      </w:rPr>
    </w:lvl>
    <w:lvl w:ilvl="2">
      <w:start w:val="1"/>
      <w:numFmt w:val="bullet"/>
      <w:pStyle w:val="NTTBullet3"/>
      <w:lvlText w:val="-"/>
      <w:lvlJc w:val="left"/>
      <w:pPr>
        <w:tabs>
          <w:tab w:val="num" w:pos="1701"/>
        </w:tabs>
        <w:ind w:left="1701" w:hanging="283"/>
      </w:pPr>
      <w:rPr>
        <w:rFonts w:ascii="Times New Roman" w:hAnsi="Times New Roman" w:cs="Times New Roman" w:hint="default"/>
        <w:b/>
        <w:i w:val="0"/>
        <w:color w:val="000000"/>
        <w:sz w:val="20"/>
      </w:rPr>
    </w:lvl>
    <w:lvl w:ilvl="3">
      <w:start w:val="1"/>
      <w:numFmt w:val="decimal"/>
      <w:pStyle w:val="NTTBullet4"/>
      <w:lvlText w:val="%4."/>
      <w:lvlJc w:val="left"/>
      <w:pPr>
        <w:tabs>
          <w:tab w:val="num" w:pos="1418"/>
        </w:tabs>
        <w:ind w:left="1418" w:hanging="567"/>
      </w:pPr>
      <w:rPr>
        <w:rFonts w:ascii="Arial" w:hAnsi="Arial" w:hint="default"/>
        <w:b w:val="0"/>
        <w:i w:val="0"/>
        <w:color w:val="000000"/>
        <w:spacing w:val="0"/>
        <w:sz w:val="20"/>
        <w:szCs w:val="20"/>
      </w:rPr>
    </w:lvl>
    <w:lvl w:ilvl="4">
      <w:start w:val="1"/>
      <w:numFmt w:val="decimal"/>
      <w:pStyle w:val="NTTBullet5"/>
      <w:lvlText w:val="%4.%5."/>
      <w:lvlJc w:val="left"/>
      <w:pPr>
        <w:tabs>
          <w:tab w:val="num" w:pos="1418"/>
        </w:tabs>
        <w:ind w:left="1418" w:hanging="567"/>
      </w:pPr>
      <w:rPr>
        <w:rFonts w:ascii="Arial" w:hAnsi="Arial" w:hint="default"/>
        <w:b w:val="0"/>
        <w:i w:val="0"/>
        <w:color w:val="000000"/>
        <w:spacing w:val="0"/>
        <w:sz w:val="20"/>
        <w:szCs w:val="20"/>
      </w:rPr>
    </w:lvl>
    <w:lvl w:ilvl="5">
      <w:start w:val="1"/>
      <w:numFmt w:val="decimal"/>
      <w:pStyle w:val="NTTBullet6"/>
      <w:lvlText w:val="%4.%5.%6."/>
      <w:lvlJc w:val="left"/>
      <w:pPr>
        <w:tabs>
          <w:tab w:val="num" w:pos="1418"/>
        </w:tabs>
        <w:ind w:left="1418" w:hanging="567"/>
      </w:pPr>
      <w:rPr>
        <w:rFonts w:ascii="Arial" w:hAnsi="Arial" w:hint="default"/>
        <w:b w:val="0"/>
        <w:i w:val="0"/>
        <w:color w:val="000000"/>
        <w:spacing w:val="0"/>
        <w:sz w:val="20"/>
        <w:szCs w:val="20"/>
      </w:rPr>
    </w:lvl>
    <w:lvl w:ilvl="6">
      <w:start w:val="1"/>
      <w:numFmt w:val="decimal"/>
      <w:pStyle w:val="NTTBullet7"/>
      <w:lvlText w:val="%7."/>
      <w:lvlJc w:val="left"/>
      <w:pPr>
        <w:tabs>
          <w:tab w:val="num" w:pos="1418"/>
        </w:tabs>
        <w:ind w:left="1418" w:hanging="567"/>
      </w:pPr>
      <w:rPr>
        <w:rFonts w:ascii="Arial" w:hAnsi="Arial" w:hint="default"/>
        <w:b w:val="0"/>
        <w:i w:val="0"/>
        <w:color w:val="000000"/>
        <w:sz w:val="20"/>
        <w:szCs w:val="20"/>
      </w:rPr>
    </w:lvl>
    <w:lvl w:ilvl="7">
      <w:start w:val="1"/>
      <w:numFmt w:val="lowerLetter"/>
      <w:pStyle w:val="NTTBullet8"/>
      <w:lvlText w:val="%8."/>
      <w:lvlJc w:val="left"/>
      <w:pPr>
        <w:tabs>
          <w:tab w:val="num" w:pos="1985"/>
        </w:tabs>
        <w:ind w:left="1985" w:hanging="567"/>
      </w:pPr>
      <w:rPr>
        <w:rFonts w:ascii="Arial" w:hAnsi="Arial" w:hint="default"/>
        <w:b w:val="0"/>
        <w:i w:val="0"/>
        <w:color w:val="000000"/>
        <w:sz w:val="20"/>
        <w:szCs w:val="20"/>
      </w:rPr>
    </w:lvl>
    <w:lvl w:ilvl="8">
      <w:start w:val="1"/>
      <w:numFmt w:val="lowerRoman"/>
      <w:pStyle w:val="NTTBullet9"/>
      <w:lvlText w:val="%9."/>
      <w:lvlJc w:val="left"/>
      <w:pPr>
        <w:tabs>
          <w:tab w:val="num" w:pos="2552"/>
        </w:tabs>
        <w:ind w:left="2552" w:hanging="567"/>
      </w:pPr>
      <w:rPr>
        <w:rFonts w:ascii="Arial" w:hAnsi="Arial" w:hint="default"/>
        <w:b w:val="0"/>
        <w:i w:val="0"/>
        <w:color w:val="000000"/>
        <w:sz w:val="20"/>
        <w:szCs w:val="20"/>
      </w:rPr>
    </w:lvl>
  </w:abstractNum>
  <w:abstractNum w:abstractNumId="26" w15:restartNumberingAfterBreak="0">
    <w:nsid w:val="405C4CB6"/>
    <w:multiLevelType w:val="hybridMultilevel"/>
    <w:tmpl w:val="6E1A7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4B42B1"/>
    <w:multiLevelType w:val="multilevel"/>
    <w:tmpl w:val="1A9AF8E4"/>
    <w:styleLink w:val="NTTRedTableBulletList"/>
    <w:lvl w:ilvl="0">
      <w:start w:val="1"/>
      <w:numFmt w:val="bullet"/>
      <w:pStyle w:val="NTTRedTableBullet1"/>
      <w:lvlText w:val="●"/>
      <w:lvlJc w:val="left"/>
      <w:pPr>
        <w:tabs>
          <w:tab w:val="num" w:pos="284"/>
        </w:tabs>
        <w:ind w:left="284" w:hanging="284"/>
      </w:pPr>
      <w:rPr>
        <w:rFonts w:ascii="Arial" w:hAnsi="Arial" w:hint="default"/>
        <w:b w:val="0"/>
        <w:i w:val="0"/>
        <w:color w:val="FF0000"/>
        <w:spacing w:val="8"/>
        <w:kern w:val="18"/>
        <w:sz w:val="18"/>
      </w:rPr>
    </w:lvl>
    <w:lvl w:ilvl="1">
      <w:start w:val="1"/>
      <w:numFmt w:val="bullet"/>
      <w:pStyle w:val="NTTRedTableBullet2"/>
      <w:lvlText w:val="○"/>
      <w:lvlJc w:val="left"/>
      <w:pPr>
        <w:tabs>
          <w:tab w:val="num" w:pos="567"/>
        </w:tabs>
        <w:ind w:left="567" w:hanging="283"/>
      </w:pPr>
      <w:rPr>
        <w:rFonts w:ascii="Arial" w:hAnsi="Arial" w:cs="Times New Roman" w:hint="default"/>
        <w:b w:val="0"/>
        <w:i w:val="0"/>
        <w:color w:val="FF0000"/>
        <w:spacing w:val="-20"/>
        <w:sz w:val="18"/>
      </w:rPr>
    </w:lvl>
    <w:lvl w:ilvl="2">
      <w:start w:val="1"/>
      <w:numFmt w:val="bullet"/>
      <w:pStyle w:val="NTTRedTableBullet3"/>
      <w:lvlText w:val="-"/>
      <w:lvlJc w:val="left"/>
      <w:pPr>
        <w:tabs>
          <w:tab w:val="num" w:pos="851"/>
        </w:tabs>
        <w:ind w:left="851" w:hanging="284"/>
      </w:pPr>
      <w:rPr>
        <w:rFonts w:ascii="Arial" w:hAnsi="Arial" w:cs="Times New Roman" w:hint="default"/>
        <w:b w:val="0"/>
        <w:i w:val="0"/>
        <w:color w:val="FF0000"/>
        <w:spacing w:val="-20"/>
        <w:sz w:val="18"/>
      </w:rPr>
    </w:lvl>
    <w:lvl w:ilvl="3">
      <w:start w:val="1"/>
      <w:numFmt w:val="decimal"/>
      <w:pStyle w:val="NTTRedTableBullet4"/>
      <w:lvlText w:val="%4."/>
      <w:lvlJc w:val="left"/>
      <w:pPr>
        <w:tabs>
          <w:tab w:val="num" w:pos="567"/>
        </w:tabs>
        <w:ind w:left="567" w:hanging="567"/>
      </w:pPr>
      <w:rPr>
        <w:rFonts w:ascii="Arial" w:hAnsi="Arial" w:hint="default"/>
        <w:b w:val="0"/>
        <w:i w:val="0"/>
        <w:color w:val="FF0000"/>
        <w:spacing w:val="0"/>
        <w:sz w:val="18"/>
        <w:szCs w:val="18"/>
      </w:rPr>
    </w:lvl>
    <w:lvl w:ilvl="4">
      <w:start w:val="1"/>
      <w:numFmt w:val="decimal"/>
      <w:pStyle w:val="NTTRedTableBullet5"/>
      <w:lvlText w:val="%4.%5."/>
      <w:lvlJc w:val="left"/>
      <w:pPr>
        <w:tabs>
          <w:tab w:val="num" w:pos="567"/>
        </w:tabs>
        <w:ind w:left="567" w:hanging="567"/>
      </w:pPr>
      <w:rPr>
        <w:rFonts w:ascii="Arial" w:hAnsi="Arial" w:hint="default"/>
        <w:b w:val="0"/>
        <w:i w:val="0"/>
        <w:color w:val="FF0000"/>
        <w:sz w:val="18"/>
        <w:szCs w:val="18"/>
      </w:rPr>
    </w:lvl>
    <w:lvl w:ilvl="5">
      <w:start w:val="1"/>
      <w:numFmt w:val="decimal"/>
      <w:pStyle w:val="NTTRedTableBullet6"/>
      <w:lvlText w:val="%4.%5.%6."/>
      <w:lvlJc w:val="left"/>
      <w:pPr>
        <w:tabs>
          <w:tab w:val="num" w:pos="567"/>
        </w:tabs>
        <w:ind w:left="567" w:hanging="567"/>
      </w:pPr>
      <w:rPr>
        <w:rFonts w:ascii="Arial" w:hAnsi="Arial" w:hint="default"/>
        <w:b w:val="0"/>
        <w:i w:val="0"/>
        <w:color w:val="FF0000"/>
        <w:sz w:val="18"/>
        <w:szCs w:val="18"/>
      </w:rPr>
    </w:lvl>
    <w:lvl w:ilvl="6">
      <w:start w:val="1"/>
      <w:numFmt w:val="decimal"/>
      <w:pStyle w:val="NTTRedTableBullet7"/>
      <w:lvlText w:val="%7."/>
      <w:lvlJc w:val="left"/>
      <w:pPr>
        <w:tabs>
          <w:tab w:val="num" w:pos="567"/>
        </w:tabs>
        <w:ind w:left="567" w:hanging="567"/>
      </w:pPr>
      <w:rPr>
        <w:rFonts w:ascii="Arial" w:hAnsi="Arial" w:hint="default"/>
        <w:b w:val="0"/>
        <w:i w:val="0"/>
        <w:color w:val="FF0000"/>
        <w:sz w:val="18"/>
        <w:szCs w:val="18"/>
      </w:rPr>
    </w:lvl>
    <w:lvl w:ilvl="7">
      <w:start w:val="1"/>
      <w:numFmt w:val="lowerLetter"/>
      <w:pStyle w:val="NTTRedTableBullet8"/>
      <w:lvlText w:val="%8."/>
      <w:lvlJc w:val="left"/>
      <w:pPr>
        <w:tabs>
          <w:tab w:val="num" w:pos="1134"/>
        </w:tabs>
        <w:ind w:left="1134" w:hanging="567"/>
      </w:pPr>
      <w:rPr>
        <w:rFonts w:ascii="Arial" w:hAnsi="Arial" w:hint="default"/>
        <w:b w:val="0"/>
        <w:i w:val="0"/>
        <w:color w:val="FF0000"/>
        <w:sz w:val="18"/>
        <w:szCs w:val="18"/>
      </w:rPr>
    </w:lvl>
    <w:lvl w:ilvl="8">
      <w:start w:val="1"/>
      <w:numFmt w:val="lowerRoman"/>
      <w:pStyle w:val="NTTRedTableBullet9"/>
      <w:lvlText w:val="%9."/>
      <w:lvlJc w:val="left"/>
      <w:pPr>
        <w:tabs>
          <w:tab w:val="num" w:pos="1701"/>
        </w:tabs>
        <w:ind w:left="1701" w:hanging="567"/>
      </w:pPr>
      <w:rPr>
        <w:rFonts w:ascii="Arial" w:hAnsi="Arial" w:hint="default"/>
        <w:b w:val="0"/>
        <w:i w:val="0"/>
        <w:color w:val="FF0000"/>
        <w:sz w:val="18"/>
        <w:szCs w:val="18"/>
      </w:rPr>
    </w:lvl>
  </w:abstractNum>
  <w:abstractNum w:abstractNumId="28" w15:restartNumberingAfterBreak="0">
    <w:nsid w:val="480A5BE8"/>
    <w:multiLevelType w:val="multilevel"/>
    <w:tmpl w:val="DBDAB92E"/>
    <w:styleLink w:val="NTTBoldTableList"/>
    <w:lvl w:ilvl="0">
      <w:start w:val="1"/>
      <w:numFmt w:val="bullet"/>
      <w:pStyle w:val="NTTBlueTableBoldBullet"/>
      <w:lvlText w:val="●"/>
      <w:lvlJc w:val="left"/>
      <w:pPr>
        <w:ind w:left="284" w:hanging="284"/>
      </w:pPr>
      <w:rPr>
        <w:rFonts w:ascii="Arial Bold" w:hAnsi="Arial Bold" w:hint="default"/>
        <w:b/>
        <w:i w:val="0"/>
        <w:color w:val="0072BC"/>
        <w:sz w:val="18"/>
      </w:rPr>
    </w:lvl>
    <w:lvl w:ilvl="1">
      <w:start w:val="1"/>
      <w:numFmt w:val="bullet"/>
      <w:lvlText w:val="●"/>
      <w:lvlJc w:val="left"/>
      <w:pPr>
        <w:ind w:left="284" w:hanging="284"/>
      </w:pPr>
      <w:rPr>
        <w:rFonts w:ascii="Arial" w:hAnsi="Arial" w:hint="default"/>
        <w:color w:val="000000"/>
      </w:rPr>
    </w:lvl>
    <w:lvl w:ilvl="2">
      <w:start w:val="1"/>
      <w:numFmt w:val="bullet"/>
      <w:pStyle w:val="NTTRedTableBoldBullet"/>
      <w:lvlText w:val="●"/>
      <w:lvlJc w:val="left"/>
      <w:pPr>
        <w:ind w:left="284" w:hanging="284"/>
      </w:pPr>
      <w:rPr>
        <w:rFonts w:ascii="Arial" w:hAnsi="Arial" w:hint="default"/>
        <w:color w:val="FF0000"/>
      </w:rPr>
    </w:lvl>
    <w:lvl w:ilvl="3">
      <w:start w:val="1"/>
      <w:numFmt w:val="bullet"/>
      <w:pStyle w:val="NTTTableBoldBullet"/>
      <w:lvlText w:val="●"/>
      <w:lvlJc w:val="left"/>
      <w:pPr>
        <w:ind w:left="284" w:hanging="284"/>
      </w:pPr>
      <w:rPr>
        <w:rFonts w:ascii="Arial" w:hAnsi="Arial" w:hint="default"/>
        <w:color w:val="000000"/>
      </w:rPr>
    </w:lvl>
    <w:lvl w:ilvl="4">
      <w:start w:val="1"/>
      <w:numFmt w:val="bullet"/>
      <w:lvlText w:val="●"/>
      <w:lvlJc w:val="left"/>
      <w:pPr>
        <w:ind w:left="284" w:hanging="284"/>
      </w:pPr>
      <w:rPr>
        <w:rFonts w:ascii="Arial" w:hAnsi="Arial" w:hint="default"/>
        <w:color w:val="000000"/>
      </w:rPr>
    </w:lvl>
    <w:lvl w:ilvl="5">
      <w:start w:val="1"/>
      <w:numFmt w:val="bullet"/>
      <w:lvlText w:val="●"/>
      <w:lvlJc w:val="left"/>
      <w:pPr>
        <w:ind w:left="284" w:hanging="284"/>
      </w:pPr>
      <w:rPr>
        <w:rFonts w:ascii="Arial" w:hAnsi="Arial" w:hint="default"/>
        <w:color w:val="000000"/>
      </w:rPr>
    </w:lvl>
    <w:lvl w:ilvl="6">
      <w:start w:val="1"/>
      <w:numFmt w:val="bullet"/>
      <w:lvlText w:val="●"/>
      <w:lvlJc w:val="left"/>
      <w:pPr>
        <w:ind w:left="284" w:hanging="284"/>
      </w:pPr>
      <w:rPr>
        <w:rFonts w:ascii="Arial" w:hAnsi="Arial" w:hint="default"/>
        <w:color w:val="000000"/>
      </w:rPr>
    </w:lvl>
    <w:lvl w:ilvl="7">
      <w:start w:val="1"/>
      <w:numFmt w:val="bullet"/>
      <w:lvlText w:val="●"/>
      <w:lvlJc w:val="left"/>
      <w:pPr>
        <w:ind w:left="284" w:hanging="284"/>
      </w:pPr>
      <w:rPr>
        <w:rFonts w:ascii="Arial" w:hAnsi="Arial" w:hint="default"/>
        <w:color w:val="000000"/>
      </w:rPr>
    </w:lvl>
    <w:lvl w:ilvl="8">
      <w:start w:val="1"/>
      <w:numFmt w:val="bullet"/>
      <w:lvlText w:val="●"/>
      <w:lvlJc w:val="left"/>
      <w:pPr>
        <w:ind w:left="284" w:hanging="284"/>
      </w:pPr>
      <w:rPr>
        <w:rFonts w:ascii="Arial" w:hAnsi="Arial" w:hint="default"/>
        <w:color w:val="000000"/>
      </w:rPr>
    </w:lvl>
  </w:abstractNum>
  <w:abstractNum w:abstractNumId="29" w15:restartNumberingAfterBreak="0">
    <w:nsid w:val="48D26F84"/>
    <w:multiLevelType w:val="hybridMultilevel"/>
    <w:tmpl w:val="EAD471E0"/>
    <w:lvl w:ilvl="0" w:tplc="174055C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0" w15:restartNumberingAfterBreak="0">
    <w:nsid w:val="4A2B0949"/>
    <w:multiLevelType w:val="multilevel"/>
    <w:tmpl w:val="26305A2E"/>
    <w:styleLink w:val="NTTBoldBulletList"/>
    <w:lvl w:ilvl="0">
      <w:start w:val="1"/>
      <w:numFmt w:val="bullet"/>
      <w:lvlText w:val="●"/>
      <w:lvlJc w:val="left"/>
      <w:pPr>
        <w:tabs>
          <w:tab w:val="num" w:pos="851"/>
        </w:tabs>
        <w:ind w:left="1134" w:hanging="283"/>
      </w:pPr>
      <w:rPr>
        <w:rFonts w:ascii="Arial" w:hAnsi="Arial" w:hint="default"/>
        <w:b w:val="0"/>
        <w:i w:val="0"/>
        <w:color w:val="000000"/>
        <w:spacing w:val="8"/>
        <w:kern w:val="20"/>
        <w:sz w:val="20"/>
      </w:rPr>
    </w:lvl>
    <w:lvl w:ilvl="1">
      <w:start w:val="1"/>
      <w:numFmt w:val="bullet"/>
      <w:pStyle w:val="NTTBlueBoldBullet"/>
      <w:lvlText w:val="●"/>
      <w:lvlJc w:val="left"/>
      <w:pPr>
        <w:tabs>
          <w:tab w:val="num" w:pos="851"/>
        </w:tabs>
        <w:ind w:left="1134" w:hanging="283"/>
      </w:pPr>
      <w:rPr>
        <w:rFonts w:ascii="Arial" w:hAnsi="Arial" w:hint="default"/>
        <w:color w:val="0072BC"/>
        <w:sz w:val="18"/>
      </w:rPr>
    </w:lvl>
    <w:lvl w:ilvl="2">
      <w:start w:val="1"/>
      <w:numFmt w:val="bullet"/>
      <w:pStyle w:val="NTTBoldBullet"/>
      <w:lvlText w:val="●"/>
      <w:lvlJc w:val="left"/>
      <w:pPr>
        <w:tabs>
          <w:tab w:val="num" w:pos="851"/>
        </w:tabs>
        <w:ind w:left="1134" w:hanging="283"/>
      </w:pPr>
      <w:rPr>
        <w:rFonts w:ascii="Arial" w:hAnsi="Arial" w:hint="default"/>
        <w:color w:val="000000"/>
        <w:sz w:val="20"/>
      </w:rPr>
    </w:lvl>
    <w:lvl w:ilvl="3">
      <w:start w:val="1"/>
      <w:numFmt w:val="bullet"/>
      <w:pStyle w:val="NTTRedBoldBullet"/>
      <w:lvlText w:val="●"/>
      <w:lvlJc w:val="left"/>
      <w:pPr>
        <w:ind w:left="1134" w:hanging="283"/>
      </w:pPr>
      <w:rPr>
        <w:rFonts w:ascii="Arial" w:hAnsi="Arial" w:hint="default"/>
        <w:color w:val="FF0000"/>
        <w:sz w:val="18"/>
      </w:rPr>
    </w:lvl>
    <w:lvl w:ilvl="4">
      <w:start w:val="1"/>
      <w:numFmt w:val="bullet"/>
      <w:lvlText w:val="●"/>
      <w:lvlJc w:val="left"/>
      <w:pPr>
        <w:ind w:left="284" w:hanging="284"/>
      </w:pPr>
      <w:rPr>
        <w:rFonts w:ascii="Arial" w:hAnsi="Arial" w:hint="default"/>
        <w:color w:val="000000"/>
        <w:sz w:val="20"/>
      </w:rPr>
    </w:lvl>
    <w:lvl w:ilvl="5">
      <w:start w:val="1"/>
      <w:numFmt w:val="bullet"/>
      <w:pStyle w:val="NTTFlushBlueBoldBullet"/>
      <w:lvlText w:val="●"/>
      <w:lvlJc w:val="left"/>
      <w:pPr>
        <w:ind w:left="284" w:hanging="284"/>
      </w:pPr>
      <w:rPr>
        <w:rFonts w:ascii="Arial" w:hAnsi="Arial" w:hint="default"/>
        <w:color w:val="0072BC"/>
        <w:sz w:val="18"/>
      </w:rPr>
    </w:lvl>
    <w:lvl w:ilvl="6">
      <w:start w:val="1"/>
      <w:numFmt w:val="bullet"/>
      <w:lvlRestart w:val="0"/>
      <w:pStyle w:val="NTTFlushBoldBullet"/>
      <w:lvlText w:val="●"/>
      <w:lvlJc w:val="left"/>
      <w:pPr>
        <w:ind w:left="284" w:hanging="284"/>
      </w:pPr>
      <w:rPr>
        <w:rFonts w:ascii="Arial" w:hAnsi="Arial" w:hint="default"/>
        <w:color w:val="000000"/>
        <w:sz w:val="20"/>
      </w:rPr>
    </w:lvl>
    <w:lvl w:ilvl="7">
      <w:start w:val="1"/>
      <w:numFmt w:val="bullet"/>
      <w:lvlText w:val="●"/>
      <w:lvlJc w:val="left"/>
      <w:pPr>
        <w:ind w:left="284" w:hanging="284"/>
      </w:pPr>
      <w:rPr>
        <w:rFonts w:ascii="Arial" w:hAnsi="Arial" w:hint="default"/>
        <w:color w:val="auto"/>
        <w:sz w:val="20"/>
      </w:rPr>
    </w:lvl>
    <w:lvl w:ilvl="8">
      <w:start w:val="1"/>
      <w:numFmt w:val="bullet"/>
      <w:lvlText w:val="●"/>
      <w:lvlJc w:val="left"/>
      <w:pPr>
        <w:ind w:left="284" w:hanging="284"/>
      </w:pPr>
      <w:rPr>
        <w:rFonts w:ascii="Arial" w:hAnsi="Arial" w:hint="default"/>
        <w:color w:val="auto"/>
        <w:sz w:val="18"/>
      </w:rPr>
    </w:lvl>
  </w:abstractNum>
  <w:abstractNum w:abstractNumId="31" w15:restartNumberingAfterBreak="0">
    <w:nsid w:val="4B5711A8"/>
    <w:multiLevelType w:val="hybridMultilevel"/>
    <w:tmpl w:val="368887E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2" w15:restartNumberingAfterBreak="0">
    <w:nsid w:val="4BC46533"/>
    <w:multiLevelType w:val="hybridMultilevel"/>
    <w:tmpl w:val="4502E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2D4D7B"/>
    <w:multiLevelType w:val="multilevel"/>
    <w:tmpl w:val="2C007A1A"/>
    <w:styleLink w:val="ArticleSection"/>
    <w:lvl w:ilvl="0">
      <w:start w:val="1"/>
      <w:numFmt w:val="upperRoman"/>
      <w:lvlText w:val="Article %1."/>
      <w:lvlJc w:val="left"/>
      <w:pPr>
        <w:ind w:left="0" w:firstLine="0"/>
      </w:pPr>
      <w:rPr>
        <w:rFonts w:ascii="Arial" w:hAnsi="Arial" w:cs="Arial"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4" w15:restartNumberingAfterBreak="0">
    <w:nsid w:val="4F692B1D"/>
    <w:multiLevelType w:val="hybridMultilevel"/>
    <w:tmpl w:val="41BE8FD4"/>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5" w15:restartNumberingAfterBreak="0">
    <w:nsid w:val="5B192594"/>
    <w:multiLevelType w:val="multilevel"/>
    <w:tmpl w:val="4A6A457A"/>
    <w:styleLink w:val="NTTFlushBlueBulletList"/>
    <w:lvl w:ilvl="0">
      <w:start w:val="1"/>
      <w:numFmt w:val="bullet"/>
      <w:pStyle w:val="NTTFlushBlueBullet1"/>
      <w:lvlText w:val="●"/>
      <w:lvlJc w:val="left"/>
      <w:pPr>
        <w:ind w:left="284" w:hanging="284"/>
      </w:pPr>
      <w:rPr>
        <w:rFonts w:ascii="Arial" w:hAnsi="Arial" w:hint="default"/>
        <w:b w:val="0"/>
        <w:i w:val="0"/>
        <w:color w:val="0072BC"/>
        <w:kern w:val="20"/>
        <w:sz w:val="20"/>
      </w:rPr>
    </w:lvl>
    <w:lvl w:ilvl="1">
      <w:start w:val="1"/>
      <w:numFmt w:val="bullet"/>
      <w:pStyle w:val="NTTFlushBlueBullet2"/>
      <w:lvlText w:val="○"/>
      <w:lvlJc w:val="left"/>
      <w:pPr>
        <w:ind w:left="567" w:hanging="283"/>
      </w:pPr>
      <w:rPr>
        <w:rFonts w:ascii="Times New Roman" w:hAnsi="Times New Roman" w:cs="Times New Roman" w:hint="default"/>
        <w:color w:val="0072BC"/>
      </w:rPr>
    </w:lvl>
    <w:lvl w:ilvl="2">
      <w:start w:val="1"/>
      <w:numFmt w:val="bullet"/>
      <w:pStyle w:val="NTTFlushBlueBullet3"/>
      <w:lvlText w:val="-"/>
      <w:lvlJc w:val="left"/>
      <w:pPr>
        <w:ind w:left="851" w:hanging="284"/>
      </w:pPr>
      <w:rPr>
        <w:rFonts w:ascii="Times New Roman" w:hAnsi="Times New Roman" w:cs="Times New Roman" w:hint="default"/>
        <w:color w:val="0072BC"/>
      </w:rPr>
    </w:lvl>
    <w:lvl w:ilvl="3">
      <w:start w:val="1"/>
      <w:numFmt w:val="decimal"/>
      <w:pStyle w:val="NTTFlushBlueBullet4"/>
      <w:isLgl/>
      <w:lvlText w:val="%4."/>
      <w:lvlJc w:val="left"/>
      <w:pPr>
        <w:ind w:left="567" w:hanging="567"/>
      </w:pPr>
      <w:rPr>
        <w:rFonts w:hint="default"/>
        <w:color w:val="0072BC"/>
      </w:rPr>
    </w:lvl>
    <w:lvl w:ilvl="4">
      <w:start w:val="1"/>
      <w:numFmt w:val="decimal"/>
      <w:pStyle w:val="NTTFlushBlueBullet5"/>
      <w:isLgl/>
      <w:lvlText w:val="%4.%5"/>
      <w:lvlJc w:val="left"/>
      <w:pPr>
        <w:ind w:left="567" w:hanging="567"/>
      </w:pPr>
      <w:rPr>
        <w:rFonts w:hint="default"/>
        <w:color w:val="0072BC"/>
      </w:rPr>
    </w:lvl>
    <w:lvl w:ilvl="5">
      <w:start w:val="1"/>
      <w:numFmt w:val="decimal"/>
      <w:pStyle w:val="NTTFlushBlueBullet6"/>
      <w:isLgl/>
      <w:lvlText w:val="%4.%5.%6"/>
      <w:lvlJc w:val="left"/>
      <w:pPr>
        <w:ind w:left="567" w:hanging="567"/>
      </w:pPr>
      <w:rPr>
        <w:rFonts w:hint="default"/>
        <w:color w:val="0072BC"/>
      </w:rPr>
    </w:lvl>
    <w:lvl w:ilvl="6">
      <w:start w:val="1"/>
      <w:numFmt w:val="decimal"/>
      <w:lvlRestart w:val="0"/>
      <w:pStyle w:val="NTTFlushBlueBullet7"/>
      <w:lvlText w:val="%7."/>
      <w:lvlJc w:val="left"/>
      <w:pPr>
        <w:ind w:left="567" w:hanging="567"/>
      </w:pPr>
      <w:rPr>
        <w:rFonts w:ascii="Arial" w:hAnsi="Arial" w:hint="default"/>
        <w:b w:val="0"/>
        <w:i w:val="0"/>
        <w:color w:val="0072BC"/>
        <w:sz w:val="20"/>
      </w:rPr>
    </w:lvl>
    <w:lvl w:ilvl="7">
      <w:start w:val="1"/>
      <w:numFmt w:val="lowerLetter"/>
      <w:pStyle w:val="NTTFlushBlueBullet8"/>
      <w:lvlText w:val="%8."/>
      <w:lvlJc w:val="left"/>
      <w:pPr>
        <w:ind w:left="1134" w:hanging="567"/>
      </w:pPr>
      <w:rPr>
        <w:rFonts w:ascii="Arial" w:hAnsi="Arial" w:hint="default"/>
        <w:b w:val="0"/>
        <w:i w:val="0"/>
        <w:color w:val="0072BC"/>
        <w:sz w:val="20"/>
      </w:rPr>
    </w:lvl>
    <w:lvl w:ilvl="8">
      <w:start w:val="1"/>
      <w:numFmt w:val="lowerRoman"/>
      <w:pStyle w:val="NTTFlushBlueBullet9"/>
      <w:lvlText w:val="%9."/>
      <w:lvlJc w:val="left"/>
      <w:pPr>
        <w:ind w:left="1701" w:hanging="567"/>
      </w:pPr>
      <w:rPr>
        <w:rFonts w:ascii="Arial" w:hAnsi="Arial" w:hint="default"/>
        <w:b w:val="0"/>
        <w:i w:val="0"/>
        <w:color w:val="0072BC"/>
        <w:sz w:val="20"/>
      </w:rPr>
    </w:lvl>
  </w:abstractNum>
  <w:abstractNum w:abstractNumId="36" w15:restartNumberingAfterBreak="0">
    <w:nsid w:val="5EA35D47"/>
    <w:multiLevelType w:val="multilevel"/>
    <w:tmpl w:val="6590BC0C"/>
    <w:styleLink w:val="NTTTableBulletList"/>
    <w:lvl w:ilvl="0">
      <w:start w:val="1"/>
      <w:numFmt w:val="bullet"/>
      <w:pStyle w:val="NTTTableBullet1"/>
      <w:lvlText w:val="●"/>
      <w:lvlJc w:val="left"/>
      <w:pPr>
        <w:tabs>
          <w:tab w:val="num" w:pos="284"/>
        </w:tabs>
        <w:ind w:left="284" w:hanging="284"/>
      </w:pPr>
      <w:rPr>
        <w:rFonts w:ascii="Arial" w:hAnsi="Arial" w:hint="default"/>
        <w:color w:val="000000"/>
        <w:spacing w:val="8"/>
        <w:kern w:val="18"/>
        <w:sz w:val="18"/>
        <w:szCs w:val="20"/>
      </w:rPr>
    </w:lvl>
    <w:lvl w:ilvl="1">
      <w:start w:val="1"/>
      <w:numFmt w:val="bullet"/>
      <w:pStyle w:val="NTTTableBullet2"/>
      <w:lvlText w:val="○"/>
      <w:lvlJc w:val="left"/>
      <w:pPr>
        <w:tabs>
          <w:tab w:val="num" w:pos="567"/>
        </w:tabs>
        <w:ind w:left="567" w:hanging="283"/>
      </w:pPr>
      <w:rPr>
        <w:rFonts w:ascii="Arial" w:hAnsi="Arial" w:cs="Times New Roman" w:hint="default"/>
        <w:b w:val="0"/>
        <w:i w:val="0"/>
        <w:color w:val="000000"/>
        <w:sz w:val="18"/>
      </w:rPr>
    </w:lvl>
    <w:lvl w:ilvl="2">
      <w:start w:val="1"/>
      <w:numFmt w:val="bullet"/>
      <w:pStyle w:val="NTTTableBullet3"/>
      <w:lvlText w:val="-"/>
      <w:lvlJc w:val="left"/>
      <w:pPr>
        <w:tabs>
          <w:tab w:val="num" w:pos="851"/>
        </w:tabs>
        <w:ind w:left="851" w:hanging="284"/>
      </w:pPr>
      <w:rPr>
        <w:rFonts w:ascii="Arial" w:hAnsi="Arial" w:cs="Times New Roman" w:hint="default"/>
        <w:b w:val="0"/>
        <w:i w:val="0"/>
        <w:color w:val="000000"/>
        <w:sz w:val="18"/>
      </w:rPr>
    </w:lvl>
    <w:lvl w:ilvl="3">
      <w:start w:val="1"/>
      <w:numFmt w:val="decimal"/>
      <w:pStyle w:val="NTTTableBullet4"/>
      <w:lvlText w:val="%4."/>
      <w:lvlJc w:val="left"/>
      <w:pPr>
        <w:tabs>
          <w:tab w:val="num" w:pos="567"/>
        </w:tabs>
        <w:ind w:left="567" w:hanging="567"/>
      </w:pPr>
      <w:rPr>
        <w:rFonts w:ascii="Arial" w:hAnsi="Arial" w:hint="default"/>
        <w:b w:val="0"/>
        <w:i w:val="0"/>
        <w:color w:val="000000"/>
        <w:spacing w:val="-20"/>
        <w:sz w:val="18"/>
        <w:szCs w:val="18"/>
      </w:rPr>
    </w:lvl>
    <w:lvl w:ilvl="4">
      <w:start w:val="1"/>
      <w:numFmt w:val="decimal"/>
      <w:pStyle w:val="NTTTableBullet5"/>
      <w:lvlText w:val="%4.%5."/>
      <w:lvlJc w:val="left"/>
      <w:pPr>
        <w:tabs>
          <w:tab w:val="num" w:pos="567"/>
        </w:tabs>
        <w:ind w:left="567" w:hanging="567"/>
      </w:pPr>
      <w:rPr>
        <w:rFonts w:ascii="Arial" w:hAnsi="Arial" w:hint="default"/>
        <w:b w:val="0"/>
        <w:i w:val="0"/>
        <w:color w:val="000000"/>
        <w:spacing w:val="-20"/>
        <w:sz w:val="18"/>
        <w:szCs w:val="18"/>
      </w:rPr>
    </w:lvl>
    <w:lvl w:ilvl="5">
      <w:start w:val="1"/>
      <w:numFmt w:val="decimal"/>
      <w:pStyle w:val="NTTTableBullet6"/>
      <w:lvlText w:val="%4.%5.%6."/>
      <w:lvlJc w:val="left"/>
      <w:pPr>
        <w:tabs>
          <w:tab w:val="num" w:pos="567"/>
        </w:tabs>
        <w:ind w:left="567" w:hanging="567"/>
      </w:pPr>
      <w:rPr>
        <w:rFonts w:ascii="Arial" w:hAnsi="Arial" w:hint="default"/>
        <w:b w:val="0"/>
        <w:i w:val="0"/>
        <w:color w:val="000000"/>
        <w:spacing w:val="-20"/>
        <w:sz w:val="18"/>
        <w:szCs w:val="18"/>
      </w:rPr>
    </w:lvl>
    <w:lvl w:ilvl="6">
      <w:start w:val="1"/>
      <w:numFmt w:val="decimal"/>
      <w:pStyle w:val="NTTTableBullet7"/>
      <w:lvlText w:val="%7."/>
      <w:lvlJc w:val="left"/>
      <w:pPr>
        <w:tabs>
          <w:tab w:val="num" w:pos="567"/>
        </w:tabs>
        <w:ind w:left="567" w:hanging="567"/>
      </w:pPr>
      <w:rPr>
        <w:rFonts w:ascii="Arial" w:hAnsi="Arial" w:hint="default"/>
        <w:b w:val="0"/>
        <w:i w:val="0"/>
        <w:color w:val="000000"/>
        <w:sz w:val="18"/>
        <w:szCs w:val="18"/>
      </w:rPr>
    </w:lvl>
    <w:lvl w:ilvl="7">
      <w:start w:val="1"/>
      <w:numFmt w:val="lowerLetter"/>
      <w:pStyle w:val="NTTTableBullet8"/>
      <w:lvlText w:val="%8."/>
      <w:lvlJc w:val="left"/>
      <w:pPr>
        <w:tabs>
          <w:tab w:val="num" w:pos="1134"/>
        </w:tabs>
        <w:ind w:left="1134" w:hanging="567"/>
      </w:pPr>
      <w:rPr>
        <w:rFonts w:ascii="Arial" w:hAnsi="Arial" w:hint="default"/>
        <w:b w:val="0"/>
        <w:i w:val="0"/>
        <w:color w:val="000000"/>
        <w:sz w:val="18"/>
        <w:szCs w:val="18"/>
      </w:rPr>
    </w:lvl>
    <w:lvl w:ilvl="8">
      <w:start w:val="1"/>
      <w:numFmt w:val="lowerRoman"/>
      <w:pStyle w:val="NTTTableBullet9"/>
      <w:lvlText w:val="%9."/>
      <w:lvlJc w:val="left"/>
      <w:pPr>
        <w:tabs>
          <w:tab w:val="num" w:pos="1701"/>
        </w:tabs>
        <w:ind w:left="1701" w:hanging="567"/>
      </w:pPr>
      <w:rPr>
        <w:rFonts w:ascii="Arial" w:hAnsi="Arial" w:hint="default"/>
        <w:b w:val="0"/>
        <w:i w:val="0"/>
        <w:color w:val="000000"/>
        <w:sz w:val="18"/>
        <w:szCs w:val="18"/>
      </w:rPr>
    </w:lvl>
  </w:abstractNum>
  <w:abstractNum w:abstractNumId="37" w15:restartNumberingAfterBreak="0">
    <w:nsid w:val="64A85724"/>
    <w:multiLevelType w:val="multilevel"/>
    <w:tmpl w:val="771046AA"/>
    <w:styleLink w:val="NTTBlueTableBulletList"/>
    <w:lvl w:ilvl="0">
      <w:start w:val="1"/>
      <w:numFmt w:val="bullet"/>
      <w:pStyle w:val="NTTBlueTableBullet1"/>
      <w:lvlText w:val="●"/>
      <w:lvlJc w:val="left"/>
      <w:pPr>
        <w:tabs>
          <w:tab w:val="num" w:pos="283"/>
        </w:tabs>
        <w:ind w:left="283" w:hanging="283"/>
      </w:pPr>
      <w:rPr>
        <w:rFonts w:ascii="Arial" w:hAnsi="Arial" w:hint="default"/>
        <w:color w:val="0072BC"/>
        <w:spacing w:val="8"/>
        <w:kern w:val="18"/>
        <w:sz w:val="18"/>
        <w:szCs w:val="20"/>
      </w:rPr>
    </w:lvl>
    <w:lvl w:ilvl="1">
      <w:start w:val="1"/>
      <w:numFmt w:val="bullet"/>
      <w:pStyle w:val="NTTBlueTableBullet2"/>
      <w:lvlText w:val="○"/>
      <w:lvlJc w:val="left"/>
      <w:pPr>
        <w:tabs>
          <w:tab w:val="num" w:pos="1134"/>
        </w:tabs>
        <w:ind w:left="1134" w:hanging="284"/>
      </w:pPr>
      <w:rPr>
        <w:rFonts w:ascii="Arial" w:hAnsi="Arial" w:cs="Times New Roman" w:hint="default"/>
        <w:b w:val="0"/>
        <w:i w:val="0"/>
        <w:color w:val="0072BC"/>
        <w:sz w:val="18"/>
      </w:rPr>
    </w:lvl>
    <w:lvl w:ilvl="2">
      <w:start w:val="1"/>
      <w:numFmt w:val="bullet"/>
      <w:pStyle w:val="NTTBlueTableBullet3"/>
      <w:lvlText w:val="-"/>
      <w:lvlJc w:val="left"/>
      <w:pPr>
        <w:tabs>
          <w:tab w:val="num" w:pos="850"/>
        </w:tabs>
        <w:ind w:left="850" w:hanging="283"/>
      </w:pPr>
      <w:rPr>
        <w:rFonts w:ascii="Arial" w:hAnsi="Arial" w:cs="Times New Roman" w:hint="default"/>
        <w:b w:val="0"/>
        <w:i w:val="0"/>
        <w:color w:val="0072BC"/>
        <w:sz w:val="18"/>
      </w:rPr>
    </w:lvl>
    <w:lvl w:ilvl="3">
      <w:start w:val="1"/>
      <w:numFmt w:val="decimal"/>
      <w:pStyle w:val="NTTBlueTableBullet4"/>
      <w:lvlText w:val="%4."/>
      <w:lvlJc w:val="left"/>
      <w:pPr>
        <w:tabs>
          <w:tab w:val="num" w:pos="567"/>
        </w:tabs>
        <w:ind w:left="567" w:hanging="567"/>
      </w:pPr>
      <w:rPr>
        <w:rFonts w:ascii="Arial" w:hAnsi="Arial" w:hint="default"/>
        <w:b w:val="0"/>
        <w:i w:val="0"/>
        <w:color w:val="0072BC"/>
        <w:spacing w:val="0"/>
        <w:sz w:val="18"/>
        <w:szCs w:val="18"/>
      </w:rPr>
    </w:lvl>
    <w:lvl w:ilvl="4">
      <w:start w:val="1"/>
      <w:numFmt w:val="decimal"/>
      <w:pStyle w:val="NTTBlueTableBullet5"/>
      <w:lvlText w:val="%4.%5."/>
      <w:lvlJc w:val="left"/>
      <w:pPr>
        <w:tabs>
          <w:tab w:val="num" w:pos="567"/>
        </w:tabs>
        <w:ind w:left="567" w:hanging="567"/>
      </w:pPr>
      <w:rPr>
        <w:rFonts w:ascii="Arial" w:hAnsi="Arial" w:hint="default"/>
        <w:b w:val="0"/>
        <w:i w:val="0"/>
        <w:color w:val="0072BC"/>
        <w:spacing w:val="0"/>
        <w:sz w:val="18"/>
        <w:szCs w:val="18"/>
      </w:rPr>
    </w:lvl>
    <w:lvl w:ilvl="5">
      <w:start w:val="1"/>
      <w:numFmt w:val="decimal"/>
      <w:pStyle w:val="NTTBlueTableBullet6"/>
      <w:lvlText w:val="%4.%5.%6."/>
      <w:lvlJc w:val="left"/>
      <w:pPr>
        <w:tabs>
          <w:tab w:val="num" w:pos="567"/>
        </w:tabs>
        <w:ind w:left="567" w:hanging="567"/>
      </w:pPr>
      <w:rPr>
        <w:rFonts w:ascii="Arial" w:hAnsi="Arial" w:hint="default"/>
        <w:b w:val="0"/>
        <w:i w:val="0"/>
        <w:color w:val="0072BC"/>
        <w:spacing w:val="0"/>
        <w:sz w:val="18"/>
        <w:szCs w:val="18"/>
      </w:rPr>
    </w:lvl>
    <w:lvl w:ilvl="6">
      <w:start w:val="1"/>
      <w:numFmt w:val="decimal"/>
      <w:pStyle w:val="NTTBlueTableBullet7"/>
      <w:lvlText w:val="%7."/>
      <w:lvlJc w:val="left"/>
      <w:pPr>
        <w:tabs>
          <w:tab w:val="num" w:pos="567"/>
        </w:tabs>
        <w:ind w:left="567" w:hanging="567"/>
      </w:pPr>
      <w:rPr>
        <w:rFonts w:ascii="Arial" w:hAnsi="Arial" w:hint="default"/>
        <w:b w:val="0"/>
        <w:i w:val="0"/>
        <w:color w:val="0072BC"/>
        <w:sz w:val="18"/>
        <w:szCs w:val="18"/>
      </w:rPr>
    </w:lvl>
    <w:lvl w:ilvl="7">
      <w:start w:val="1"/>
      <w:numFmt w:val="lowerLetter"/>
      <w:pStyle w:val="NTTBlueTableBullet8"/>
      <w:lvlText w:val="%8."/>
      <w:lvlJc w:val="left"/>
      <w:pPr>
        <w:tabs>
          <w:tab w:val="num" w:pos="1134"/>
        </w:tabs>
        <w:ind w:left="1134" w:hanging="567"/>
      </w:pPr>
      <w:rPr>
        <w:rFonts w:ascii="Arial" w:hAnsi="Arial" w:hint="default"/>
        <w:b w:val="0"/>
        <w:i w:val="0"/>
        <w:color w:val="0072BC"/>
        <w:sz w:val="18"/>
        <w:szCs w:val="18"/>
      </w:rPr>
    </w:lvl>
    <w:lvl w:ilvl="8">
      <w:start w:val="1"/>
      <w:numFmt w:val="lowerRoman"/>
      <w:pStyle w:val="NTTBlueTableBullet9"/>
      <w:lvlText w:val="%9."/>
      <w:lvlJc w:val="left"/>
      <w:pPr>
        <w:tabs>
          <w:tab w:val="num" w:pos="1701"/>
        </w:tabs>
        <w:ind w:left="1701" w:hanging="567"/>
      </w:pPr>
      <w:rPr>
        <w:rFonts w:ascii="Arial" w:hAnsi="Arial" w:hint="default"/>
        <w:b w:val="0"/>
        <w:i w:val="0"/>
        <w:color w:val="0072BC"/>
        <w:sz w:val="18"/>
        <w:szCs w:val="18"/>
      </w:rPr>
    </w:lvl>
  </w:abstractNum>
  <w:abstractNum w:abstractNumId="38" w15:restartNumberingAfterBreak="0">
    <w:nsid w:val="68111C66"/>
    <w:multiLevelType w:val="hybridMultilevel"/>
    <w:tmpl w:val="3C54C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2026CD"/>
    <w:multiLevelType w:val="multilevel"/>
    <w:tmpl w:val="A1943FB2"/>
    <w:styleLink w:val="NTTGuidanceTextBullets"/>
    <w:lvl w:ilvl="0">
      <w:start w:val="1"/>
      <w:numFmt w:val="bullet"/>
      <w:pStyle w:val="GuidanceText3Bullet"/>
      <w:lvlText w:val="●"/>
      <w:lvlJc w:val="left"/>
      <w:pPr>
        <w:tabs>
          <w:tab w:val="num" w:pos="1418"/>
        </w:tabs>
        <w:ind w:left="1134" w:hanging="283"/>
      </w:pPr>
      <w:rPr>
        <w:rFonts w:ascii="Arial" w:hAnsi="Arial" w:hint="default"/>
        <w:color w:val="900000"/>
        <w:kern w:val="20"/>
        <w:sz w:val="20"/>
      </w:rPr>
    </w:lvl>
    <w:lvl w:ilvl="1">
      <w:start w:val="1"/>
      <w:numFmt w:val="decimal"/>
      <w:pStyle w:val="GuidanceText4List"/>
      <w:lvlText w:val="%2. "/>
      <w:lvlJc w:val="left"/>
      <w:pPr>
        <w:tabs>
          <w:tab w:val="num" w:pos="1418"/>
        </w:tabs>
        <w:ind w:left="1134" w:hanging="283"/>
      </w:pPr>
      <w:rPr>
        <w:rFonts w:hint="default"/>
        <w:color w:val="900000"/>
      </w:rPr>
    </w:lvl>
    <w:lvl w:ilvl="2">
      <w:start w:val="1"/>
      <w:numFmt w:val="bullet"/>
      <w:pStyle w:val="NTTBlueNotedText3Bullet"/>
      <w:lvlText w:val="●"/>
      <w:lvlJc w:val="left"/>
      <w:pPr>
        <w:tabs>
          <w:tab w:val="num" w:pos="1418"/>
        </w:tabs>
        <w:ind w:left="1134" w:hanging="283"/>
      </w:pPr>
      <w:rPr>
        <w:rFonts w:ascii="Arial" w:hAnsi="Arial" w:hint="default"/>
        <w:color w:val="0072BC"/>
      </w:rPr>
    </w:lvl>
    <w:lvl w:ilvl="3">
      <w:start w:val="1"/>
      <w:numFmt w:val="decimal"/>
      <w:pStyle w:val="NTTBlueNotedText4List"/>
      <w:lvlText w:val="%4."/>
      <w:lvlJc w:val="left"/>
      <w:pPr>
        <w:tabs>
          <w:tab w:val="num" w:pos="1418"/>
        </w:tabs>
        <w:ind w:left="1134" w:hanging="283"/>
      </w:pPr>
      <w:rPr>
        <w:rFonts w:hint="default"/>
        <w:color w:val="0072BC"/>
      </w:rPr>
    </w:lvl>
    <w:lvl w:ilvl="4">
      <w:start w:val="1"/>
      <w:numFmt w:val="bullet"/>
      <w:lvlText w:val=""/>
      <w:lvlJc w:val="left"/>
      <w:pPr>
        <w:tabs>
          <w:tab w:val="num" w:pos="1418"/>
        </w:tabs>
        <w:ind w:left="1134" w:hanging="283"/>
      </w:pPr>
      <w:rPr>
        <w:rFonts w:ascii="Symbol" w:hAnsi="Symbol" w:hint="default"/>
        <w:color w:val="000000"/>
      </w:rPr>
    </w:lvl>
    <w:lvl w:ilvl="5">
      <w:start w:val="1"/>
      <w:numFmt w:val="decimal"/>
      <w:lvlText w:val="%6."/>
      <w:lvlJc w:val="left"/>
      <w:pPr>
        <w:tabs>
          <w:tab w:val="num" w:pos="1418"/>
        </w:tabs>
        <w:ind w:left="1134" w:hanging="283"/>
      </w:pPr>
      <w:rPr>
        <w:rFonts w:hint="default"/>
        <w:color w:val="000000"/>
      </w:rPr>
    </w:lvl>
    <w:lvl w:ilvl="6">
      <w:start w:val="1"/>
      <w:numFmt w:val="bullet"/>
      <w:pStyle w:val="NTTRedNotedText3Bullet"/>
      <w:lvlText w:val=""/>
      <w:lvlJc w:val="left"/>
      <w:pPr>
        <w:tabs>
          <w:tab w:val="num" w:pos="1418"/>
        </w:tabs>
        <w:ind w:left="1134" w:hanging="283"/>
      </w:pPr>
      <w:rPr>
        <w:rFonts w:ascii="Symbol" w:hAnsi="Symbol" w:hint="default"/>
        <w:color w:val="FF0000"/>
      </w:rPr>
    </w:lvl>
    <w:lvl w:ilvl="7">
      <w:start w:val="1"/>
      <w:numFmt w:val="decimal"/>
      <w:pStyle w:val="NTTRedNotedText4Bullet"/>
      <w:lvlText w:val="%8."/>
      <w:lvlJc w:val="left"/>
      <w:pPr>
        <w:tabs>
          <w:tab w:val="num" w:pos="1418"/>
        </w:tabs>
        <w:ind w:left="1134" w:hanging="283"/>
      </w:pPr>
      <w:rPr>
        <w:rFonts w:hint="default"/>
        <w:color w:val="FF0000"/>
      </w:rPr>
    </w:lvl>
    <w:lvl w:ilvl="8">
      <w:start w:val="1"/>
      <w:numFmt w:val="bullet"/>
      <w:lvlText w:val=""/>
      <w:lvlJc w:val="left"/>
      <w:pPr>
        <w:tabs>
          <w:tab w:val="num" w:pos="1418"/>
        </w:tabs>
        <w:ind w:left="1134" w:hanging="283"/>
      </w:pPr>
      <w:rPr>
        <w:rFonts w:ascii="Wingdings" w:hAnsi="Wingdings" w:hint="default"/>
        <w:color w:val="900000"/>
      </w:rPr>
    </w:lvl>
  </w:abstractNum>
  <w:abstractNum w:abstractNumId="40" w15:restartNumberingAfterBreak="0">
    <w:nsid w:val="726613C7"/>
    <w:multiLevelType w:val="hybridMultilevel"/>
    <w:tmpl w:val="F12A81CE"/>
    <w:lvl w:ilvl="0" w:tplc="C17C40AA">
      <w:start w:val="1"/>
      <w:numFmt w:val="bullet"/>
      <w:lvlText w:val=""/>
      <w:lvlJc w:val="left"/>
      <w:pPr>
        <w:ind w:left="1352" w:hanging="360"/>
      </w:pPr>
      <w:rPr>
        <w:rFonts w:ascii="Wingdings" w:hAnsi="Wingdings" w:hint="default"/>
        <w:b/>
        <w:bCs/>
        <w:color w:val="0072BC" w:themeColor="text2"/>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41" w15:restartNumberingAfterBreak="0">
    <w:nsid w:val="72B8446B"/>
    <w:multiLevelType w:val="hybridMultilevel"/>
    <w:tmpl w:val="1564E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B43F78"/>
    <w:multiLevelType w:val="hybridMultilevel"/>
    <w:tmpl w:val="732860B8"/>
    <w:lvl w:ilvl="0" w:tplc="E04C6350">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3" w15:restartNumberingAfterBreak="0">
    <w:nsid w:val="7E7C3026"/>
    <w:multiLevelType w:val="multilevel"/>
    <w:tmpl w:val="9F9A6DC0"/>
    <w:styleLink w:val="NTTFlushBulletList"/>
    <w:lvl w:ilvl="0">
      <w:start w:val="1"/>
      <w:numFmt w:val="bullet"/>
      <w:pStyle w:val="NTTFlushBullet1"/>
      <w:lvlText w:val="●"/>
      <w:lvlJc w:val="left"/>
      <w:pPr>
        <w:ind w:left="284" w:hanging="284"/>
      </w:pPr>
      <w:rPr>
        <w:rFonts w:ascii="Arial" w:hAnsi="Arial" w:hint="default"/>
        <w:b w:val="0"/>
        <w:i w:val="0"/>
        <w:color w:val="000000"/>
        <w:kern w:val="20"/>
        <w:sz w:val="20"/>
      </w:rPr>
    </w:lvl>
    <w:lvl w:ilvl="1">
      <w:start w:val="1"/>
      <w:numFmt w:val="bullet"/>
      <w:pStyle w:val="NTTFlushBullet2"/>
      <w:lvlText w:val="○"/>
      <w:lvlJc w:val="left"/>
      <w:pPr>
        <w:ind w:left="567" w:hanging="283"/>
      </w:pPr>
      <w:rPr>
        <w:rFonts w:ascii="Arial" w:hAnsi="Arial" w:cs="Times New Roman" w:hint="default"/>
        <w:b w:val="0"/>
        <w:i w:val="0"/>
        <w:color w:val="000000"/>
        <w:sz w:val="20"/>
      </w:rPr>
    </w:lvl>
    <w:lvl w:ilvl="2">
      <w:start w:val="1"/>
      <w:numFmt w:val="bullet"/>
      <w:pStyle w:val="NTTFlushBullet3"/>
      <w:lvlText w:val="-"/>
      <w:lvlJc w:val="left"/>
      <w:pPr>
        <w:ind w:left="851" w:hanging="284"/>
      </w:pPr>
      <w:rPr>
        <w:rFonts w:ascii="Arial" w:hAnsi="Arial" w:cs="Times New Roman" w:hint="default"/>
        <w:b w:val="0"/>
        <w:i w:val="0"/>
        <w:color w:val="000000"/>
        <w:sz w:val="20"/>
      </w:rPr>
    </w:lvl>
    <w:lvl w:ilvl="3">
      <w:start w:val="1"/>
      <w:numFmt w:val="decimal"/>
      <w:pStyle w:val="NTTFlushBullet4"/>
      <w:isLgl/>
      <w:lvlText w:val="%4."/>
      <w:lvlJc w:val="left"/>
      <w:pPr>
        <w:ind w:left="567" w:hanging="567"/>
      </w:pPr>
      <w:rPr>
        <w:rFonts w:hint="default"/>
        <w:color w:val="000000"/>
      </w:rPr>
    </w:lvl>
    <w:lvl w:ilvl="4">
      <w:start w:val="1"/>
      <w:numFmt w:val="decimal"/>
      <w:pStyle w:val="NTTFlushBullet5"/>
      <w:isLgl/>
      <w:lvlText w:val="%4.%5"/>
      <w:lvlJc w:val="left"/>
      <w:pPr>
        <w:ind w:left="567" w:hanging="567"/>
      </w:pPr>
      <w:rPr>
        <w:rFonts w:hint="default"/>
        <w:color w:val="000000"/>
      </w:rPr>
    </w:lvl>
    <w:lvl w:ilvl="5">
      <w:start w:val="1"/>
      <w:numFmt w:val="decimal"/>
      <w:pStyle w:val="NTTFlushBullet6"/>
      <w:isLgl/>
      <w:lvlText w:val="%4.%5.%6"/>
      <w:lvlJc w:val="left"/>
      <w:pPr>
        <w:ind w:left="567" w:hanging="567"/>
      </w:pPr>
      <w:rPr>
        <w:rFonts w:hint="default"/>
        <w:color w:val="000000"/>
      </w:rPr>
    </w:lvl>
    <w:lvl w:ilvl="6">
      <w:start w:val="1"/>
      <w:numFmt w:val="decimal"/>
      <w:pStyle w:val="NTTFlushBullet7"/>
      <w:lvlText w:val="%7."/>
      <w:lvlJc w:val="left"/>
      <w:pPr>
        <w:ind w:left="567" w:hanging="567"/>
      </w:pPr>
      <w:rPr>
        <w:rFonts w:hint="default"/>
        <w:color w:val="000000"/>
      </w:rPr>
    </w:lvl>
    <w:lvl w:ilvl="7">
      <w:start w:val="1"/>
      <w:numFmt w:val="lowerLetter"/>
      <w:pStyle w:val="NTTFlushBullet8"/>
      <w:lvlText w:val="%8."/>
      <w:lvlJc w:val="left"/>
      <w:pPr>
        <w:ind w:left="1134" w:hanging="567"/>
      </w:pPr>
      <w:rPr>
        <w:rFonts w:hint="default"/>
        <w:color w:val="000000"/>
      </w:rPr>
    </w:lvl>
    <w:lvl w:ilvl="8">
      <w:start w:val="1"/>
      <w:numFmt w:val="lowerRoman"/>
      <w:pStyle w:val="NTTFlushBullet9"/>
      <w:lvlText w:val="%9."/>
      <w:lvlJc w:val="left"/>
      <w:pPr>
        <w:ind w:left="1701" w:hanging="567"/>
      </w:pPr>
      <w:rPr>
        <w:rFonts w:hint="default"/>
        <w:color w:val="000000"/>
      </w:rPr>
    </w:lvl>
  </w:abstractNum>
  <w:abstractNum w:abstractNumId="44" w15:restartNumberingAfterBreak="0">
    <w:nsid w:val="7E973C31"/>
    <w:multiLevelType w:val="hybridMultilevel"/>
    <w:tmpl w:val="E29275A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16cid:durableId="1501265909">
    <w:abstractNumId w:val="23"/>
  </w:num>
  <w:num w:numId="2" w16cid:durableId="1153063131">
    <w:abstractNumId w:val="30"/>
  </w:num>
  <w:num w:numId="3" w16cid:durableId="1989626260">
    <w:abstractNumId w:val="25"/>
  </w:num>
  <w:num w:numId="4" w16cid:durableId="1368681570">
    <w:abstractNumId w:val="17"/>
  </w:num>
  <w:num w:numId="5" w16cid:durableId="746345639">
    <w:abstractNumId w:val="37"/>
  </w:num>
  <w:num w:numId="6" w16cid:durableId="1104418690">
    <w:abstractNumId w:val="39"/>
  </w:num>
  <w:num w:numId="7" w16cid:durableId="71196703">
    <w:abstractNumId w:val="24"/>
  </w:num>
  <w:num w:numId="8" w16cid:durableId="1028792489">
    <w:abstractNumId w:val="27"/>
  </w:num>
  <w:num w:numId="9" w16cid:durableId="1773279013">
    <w:abstractNumId w:val="36"/>
  </w:num>
  <w:num w:numId="10" w16cid:durableId="1242251439">
    <w:abstractNumId w:val="10"/>
  </w:num>
  <w:num w:numId="11" w16cid:durableId="1305962379">
    <w:abstractNumId w:val="0"/>
  </w:num>
  <w:num w:numId="12" w16cid:durableId="1641035513">
    <w:abstractNumId w:val="33"/>
  </w:num>
  <w:num w:numId="13" w16cid:durableId="1545218544">
    <w:abstractNumId w:val="9"/>
  </w:num>
  <w:num w:numId="14" w16cid:durableId="1936211461">
    <w:abstractNumId w:val="35"/>
  </w:num>
  <w:num w:numId="15" w16cid:durableId="275791179">
    <w:abstractNumId w:val="43"/>
  </w:num>
  <w:num w:numId="16" w16cid:durableId="1382630910">
    <w:abstractNumId w:val="28"/>
  </w:num>
  <w:num w:numId="17" w16cid:durableId="935558280">
    <w:abstractNumId w:val="5"/>
  </w:num>
  <w:num w:numId="18" w16cid:durableId="97718641">
    <w:abstractNumId w:val="15"/>
  </w:num>
  <w:num w:numId="19" w16cid:durableId="1504248810">
    <w:abstractNumId w:val="18"/>
  </w:num>
  <w:num w:numId="20" w16cid:durableId="1047535022">
    <w:abstractNumId w:val="1"/>
  </w:num>
  <w:num w:numId="21" w16cid:durableId="344937849">
    <w:abstractNumId w:val="6"/>
  </w:num>
  <w:num w:numId="22" w16cid:durableId="1929800429">
    <w:abstractNumId w:val="6"/>
  </w:num>
  <w:num w:numId="23" w16cid:durableId="873662505">
    <w:abstractNumId w:val="19"/>
    <w:lvlOverride w:ilvl="3">
      <w:lvl w:ilvl="3">
        <w:start w:val="1"/>
        <w:numFmt w:val="decimal"/>
        <w:pStyle w:val="DDGreyBullet4"/>
        <w:lvlText w:val="%4."/>
        <w:lvlJc w:val="left"/>
        <w:pPr>
          <w:tabs>
            <w:tab w:val="num" w:pos="1418"/>
          </w:tabs>
          <w:ind w:left="1418" w:hanging="567"/>
        </w:pPr>
        <w:rPr>
          <w:rFonts w:ascii="Arial" w:hAnsi="Arial" w:cs="Arial" w:hint="default"/>
          <w:i w:val="0"/>
          <w:color w:val="auto"/>
          <w:spacing w:val="0"/>
          <w:sz w:val="20"/>
          <w:szCs w:val="20"/>
        </w:rPr>
      </w:lvl>
    </w:lvlOverride>
    <w:lvlOverride w:ilvl="7">
      <w:lvl w:ilvl="7">
        <w:start w:val="1"/>
        <w:numFmt w:val="lowerLetter"/>
        <w:pStyle w:val="DDGreyBullet8"/>
        <w:lvlText w:val="%8."/>
        <w:lvlJc w:val="left"/>
        <w:pPr>
          <w:tabs>
            <w:tab w:val="num" w:pos="1985"/>
          </w:tabs>
          <w:ind w:left="1985" w:hanging="567"/>
        </w:pPr>
        <w:rPr>
          <w:rFonts w:ascii="Arial" w:hAnsi="Arial" w:cs="Arial" w:hint="default"/>
          <w:b w:val="0"/>
          <w:i w:val="0"/>
          <w:color w:val="auto"/>
          <w:spacing w:val="-20"/>
          <w:sz w:val="20"/>
          <w:szCs w:val="20"/>
        </w:rPr>
      </w:lvl>
    </w:lvlOverride>
  </w:num>
  <w:num w:numId="24" w16cid:durableId="2104302833">
    <w:abstractNumId w:val="19"/>
  </w:num>
  <w:num w:numId="25" w16cid:durableId="1734963047">
    <w:abstractNumId w:val="29"/>
  </w:num>
  <w:num w:numId="26" w16cid:durableId="166946275">
    <w:abstractNumId w:val="40"/>
  </w:num>
  <w:num w:numId="27" w16cid:durableId="1464077423">
    <w:abstractNumId w:val="21"/>
  </w:num>
  <w:num w:numId="28" w16cid:durableId="802770072">
    <w:abstractNumId w:val="22"/>
  </w:num>
  <w:num w:numId="29" w16cid:durableId="1383283218">
    <w:abstractNumId w:val="12"/>
  </w:num>
  <w:num w:numId="30" w16cid:durableId="1038553561">
    <w:abstractNumId w:val="42"/>
  </w:num>
  <w:num w:numId="31" w16cid:durableId="108664748">
    <w:abstractNumId w:val="34"/>
  </w:num>
  <w:num w:numId="32" w16cid:durableId="1542521035">
    <w:abstractNumId w:val="16"/>
  </w:num>
  <w:num w:numId="33" w16cid:durableId="511145049">
    <w:abstractNumId w:val="31"/>
  </w:num>
  <w:num w:numId="34" w16cid:durableId="1075276306">
    <w:abstractNumId w:val="44"/>
  </w:num>
  <w:num w:numId="35" w16cid:durableId="693455420">
    <w:abstractNumId w:val="20"/>
  </w:num>
  <w:num w:numId="36" w16cid:durableId="1456294290">
    <w:abstractNumId w:val="14"/>
  </w:num>
  <w:num w:numId="37" w16cid:durableId="984432382">
    <w:abstractNumId w:val="13"/>
  </w:num>
  <w:num w:numId="38" w16cid:durableId="1319654016">
    <w:abstractNumId w:val="7"/>
  </w:num>
  <w:num w:numId="39" w16cid:durableId="1927879718">
    <w:abstractNumId w:val="4"/>
  </w:num>
  <w:num w:numId="40" w16cid:durableId="67267460">
    <w:abstractNumId w:val="3"/>
  </w:num>
  <w:num w:numId="41" w16cid:durableId="134371">
    <w:abstractNumId w:val="11"/>
  </w:num>
  <w:num w:numId="42" w16cid:durableId="1474130016">
    <w:abstractNumId w:val="38"/>
  </w:num>
  <w:num w:numId="43" w16cid:durableId="1779400535">
    <w:abstractNumId w:val="2"/>
  </w:num>
  <w:num w:numId="44" w16cid:durableId="364259468">
    <w:abstractNumId w:val="32"/>
  </w:num>
  <w:num w:numId="45" w16cid:durableId="180045684">
    <w:abstractNumId w:val="41"/>
  </w:num>
  <w:num w:numId="46" w16cid:durableId="1601257440">
    <w:abstractNumId w:val="26"/>
  </w:num>
  <w:num w:numId="47" w16cid:durableId="654341628">
    <w:abstractNumId w:val="8"/>
  </w:num>
  <w:num w:numId="48" w16cid:durableId="921984756">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ZA" w:vendorID="64" w:dllVersion="0" w:nlCheck="1" w:checkStyle="0"/>
  <w:activeWritingStyle w:appName="MSWord" w:lang="it-IT" w:vendorID="64" w:dllVersion="0" w:nlCheck="1" w:checkStyle="0"/>
  <w:activeWritingStyle w:appName="MSWord" w:lang="nl-NL" w:vendorID="64" w:dllVersion="0" w:nlCheck="1" w:checkStyle="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5"/>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DCE"/>
    <w:rsid w:val="000005F5"/>
    <w:rsid w:val="00000672"/>
    <w:rsid w:val="00001346"/>
    <w:rsid w:val="00001A1F"/>
    <w:rsid w:val="00002065"/>
    <w:rsid w:val="0000298F"/>
    <w:rsid w:val="0000318D"/>
    <w:rsid w:val="000043C2"/>
    <w:rsid w:val="00004847"/>
    <w:rsid w:val="0000486E"/>
    <w:rsid w:val="000051C3"/>
    <w:rsid w:val="00005482"/>
    <w:rsid w:val="000054B9"/>
    <w:rsid w:val="00005BBF"/>
    <w:rsid w:val="00005F6B"/>
    <w:rsid w:val="00007277"/>
    <w:rsid w:val="000074DB"/>
    <w:rsid w:val="00007AB7"/>
    <w:rsid w:val="00010350"/>
    <w:rsid w:val="00011919"/>
    <w:rsid w:val="0001291C"/>
    <w:rsid w:val="00012DED"/>
    <w:rsid w:val="000132DE"/>
    <w:rsid w:val="000138E0"/>
    <w:rsid w:val="00014A59"/>
    <w:rsid w:val="000166CA"/>
    <w:rsid w:val="00016E95"/>
    <w:rsid w:val="000203DF"/>
    <w:rsid w:val="00020E5B"/>
    <w:rsid w:val="00021F99"/>
    <w:rsid w:val="0002296E"/>
    <w:rsid w:val="00022E06"/>
    <w:rsid w:val="00024F80"/>
    <w:rsid w:val="000262E2"/>
    <w:rsid w:val="0002665A"/>
    <w:rsid w:val="000268B5"/>
    <w:rsid w:val="00026E85"/>
    <w:rsid w:val="00027053"/>
    <w:rsid w:val="00027F4A"/>
    <w:rsid w:val="000313D4"/>
    <w:rsid w:val="00032F9A"/>
    <w:rsid w:val="0003358D"/>
    <w:rsid w:val="00033991"/>
    <w:rsid w:val="000341C4"/>
    <w:rsid w:val="000349AF"/>
    <w:rsid w:val="00035C68"/>
    <w:rsid w:val="00037863"/>
    <w:rsid w:val="000378F5"/>
    <w:rsid w:val="000409A7"/>
    <w:rsid w:val="00041894"/>
    <w:rsid w:val="0004287A"/>
    <w:rsid w:val="00042E47"/>
    <w:rsid w:val="00043279"/>
    <w:rsid w:val="000439D9"/>
    <w:rsid w:val="00044363"/>
    <w:rsid w:val="00044416"/>
    <w:rsid w:val="000451D2"/>
    <w:rsid w:val="00046172"/>
    <w:rsid w:val="00047CC6"/>
    <w:rsid w:val="000507D4"/>
    <w:rsid w:val="0005182F"/>
    <w:rsid w:val="00051983"/>
    <w:rsid w:val="000521FB"/>
    <w:rsid w:val="00052452"/>
    <w:rsid w:val="00052B32"/>
    <w:rsid w:val="0005308A"/>
    <w:rsid w:val="000531AA"/>
    <w:rsid w:val="00053216"/>
    <w:rsid w:val="0005334F"/>
    <w:rsid w:val="000534E1"/>
    <w:rsid w:val="000536C3"/>
    <w:rsid w:val="000539AB"/>
    <w:rsid w:val="000553CD"/>
    <w:rsid w:val="00055811"/>
    <w:rsid w:val="00056DBC"/>
    <w:rsid w:val="00057B95"/>
    <w:rsid w:val="00060130"/>
    <w:rsid w:val="00061498"/>
    <w:rsid w:val="00061639"/>
    <w:rsid w:val="00062B10"/>
    <w:rsid w:val="000634C2"/>
    <w:rsid w:val="00063D2F"/>
    <w:rsid w:val="00063FFF"/>
    <w:rsid w:val="000646FB"/>
    <w:rsid w:val="000650A2"/>
    <w:rsid w:val="00065D2D"/>
    <w:rsid w:val="00066030"/>
    <w:rsid w:val="0006721E"/>
    <w:rsid w:val="00071135"/>
    <w:rsid w:val="00072679"/>
    <w:rsid w:val="00072956"/>
    <w:rsid w:val="000733C6"/>
    <w:rsid w:val="00074024"/>
    <w:rsid w:val="000746E3"/>
    <w:rsid w:val="000747F1"/>
    <w:rsid w:val="00074C00"/>
    <w:rsid w:val="00074D11"/>
    <w:rsid w:val="00074E01"/>
    <w:rsid w:val="00075873"/>
    <w:rsid w:val="000778B7"/>
    <w:rsid w:val="00077FF3"/>
    <w:rsid w:val="00080905"/>
    <w:rsid w:val="00080B77"/>
    <w:rsid w:val="00081A27"/>
    <w:rsid w:val="000833CE"/>
    <w:rsid w:val="000838A5"/>
    <w:rsid w:val="000841ED"/>
    <w:rsid w:val="000844FD"/>
    <w:rsid w:val="00084BFC"/>
    <w:rsid w:val="00084F49"/>
    <w:rsid w:val="0008575C"/>
    <w:rsid w:val="00085FD0"/>
    <w:rsid w:val="000862AE"/>
    <w:rsid w:val="0008644D"/>
    <w:rsid w:val="0008676A"/>
    <w:rsid w:val="00087141"/>
    <w:rsid w:val="00087CB0"/>
    <w:rsid w:val="00091146"/>
    <w:rsid w:val="00091727"/>
    <w:rsid w:val="0009207F"/>
    <w:rsid w:val="00092150"/>
    <w:rsid w:val="00092300"/>
    <w:rsid w:val="00092AEF"/>
    <w:rsid w:val="000931AB"/>
    <w:rsid w:val="00093554"/>
    <w:rsid w:val="0009390F"/>
    <w:rsid w:val="0009452C"/>
    <w:rsid w:val="00095D7D"/>
    <w:rsid w:val="00095E8A"/>
    <w:rsid w:val="00096C10"/>
    <w:rsid w:val="0009776C"/>
    <w:rsid w:val="000977FB"/>
    <w:rsid w:val="00097BB6"/>
    <w:rsid w:val="000A1260"/>
    <w:rsid w:val="000A1CF4"/>
    <w:rsid w:val="000A1F0C"/>
    <w:rsid w:val="000A215D"/>
    <w:rsid w:val="000A2557"/>
    <w:rsid w:val="000A29E2"/>
    <w:rsid w:val="000A3007"/>
    <w:rsid w:val="000A47BA"/>
    <w:rsid w:val="000A4A2E"/>
    <w:rsid w:val="000A627F"/>
    <w:rsid w:val="000A6480"/>
    <w:rsid w:val="000A6FA8"/>
    <w:rsid w:val="000B0B27"/>
    <w:rsid w:val="000B0DCA"/>
    <w:rsid w:val="000B166B"/>
    <w:rsid w:val="000B1F6C"/>
    <w:rsid w:val="000B21E4"/>
    <w:rsid w:val="000B232B"/>
    <w:rsid w:val="000B24C4"/>
    <w:rsid w:val="000B2CFC"/>
    <w:rsid w:val="000B3384"/>
    <w:rsid w:val="000B3D09"/>
    <w:rsid w:val="000B4AB1"/>
    <w:rsid w:val="000B4CCD"/>
    <w:rsid w:val="000B52BC"/>
    <w:rsid w:val="000B5A03"/>
    <w:rsid w:val="000B5C5F"/>
    <w:rsid w:val="000B5DB4"/>
    <w:rsid w:val="000B5E7C"/>
    <w:rsid w:val="000C028F"/>
    <w:rsid w:val="000C1126"/>
    <w:rsid w:val="000C1156"/>
    <w:rsid w:val="000C148F"/>
    <w:rsid w:val="000C14A5"/>
    <w:rsid w:val="000C19D1"/>
    <w:rsid w:val="000C2902"/>
    <w:rsid w:val="000C2B9E"/>
    <w:rsid w:val="000C2FCC"/>
    <w:rsid w:val="000C33CD"/>
    <w:rsid w:val="000C3C7A"/>
    <w:rsid w:val="000C40EF"/>
    <w:rsid w:val="000C47B5"/>
    <w:rsid w:val="000C4E7F"/>
    <w:rsid w:val="000C5024"/>
    <w:rsid w:val="000C5307"/>
    <w:rsid w:val="000C60E6"/>
    <w:rsid w:val="000C612B"/>
    <w:rsid w:val="000C6DD5"/>
    <w:rsid w:val="000C6F57"/>
    <w:rsid w:val="000D13FC"/>
    <w:rsid w:val="000D1A7B"/>
    <w:rsid w:val="000D1F91"/>
    <w:rsid w:val="000D23B3"/>
    <w:rsid w:val="000D2C93"/>
    <w:rsid w:val="000D33B1"/>
    <w:rsid w:val="000D384A"/>
    <w:rsid w:val="000D3861"/>
    <w:rsid w:val="000D4BBC"/>
    <w:rsid w:val="000D4D57"/>
    <w:rsid w:val="000D537A"/>
    <w:rsid w:val="000D5DBF"/>
    <w:rsid w:val="000D614E"/>
    <w:rsid w:val="000D757B"/>
    <w:rsid w:val="000D767D"/>
    <w:rsid w:val="000D77D6"/>
    <w:rsid w:val="000D780F"/>
    <w:rsid w:val="000E1496"/>
    <w:rsid w:val="000E16D6"/>
    <w:rsid w:val="000E18F1"/>
    <w:rsid w:val="000E1EA2"/>
    <w:rsid w:val="000E2F88"/>
    <w:rsid w:val="000E3580"/>
    <w:rsid w:val="000E3E91"/>
    <w:rsid w:val="000E4927"/>
    <w:rsid w:val="000E4FD2"/>
    <w:rsid w:val="000E51CD"/>
    <w:rsid w:val="000E51F8"/>
    <w:rsid w:val="000E5789"/>
    <w:rsid w:val="000E5A3B"/>
    <w:rsid w:val="000E7946"/>
    <w:rsid w:val="000F080B"/>
    <w:rsid w:val="000F08DA"/>
    <w:rsid w:val="000F3520"/>
    <w:rsid w:val="000F3572"/>
    <w:rsid w:val="000F37E8"/>
    <w:rsid w:val="000F3F08"/>
    <w:rsid w:val="000F431B"/>
    <w:rsid w:val="000F47CF"/>
    <w:rsid w:val="000F55E9"/>
    <w:rsid w:val="000F594B"/>
    <w:rsid w:val="000F62B7"/>
    <w:rsid w:val="000F6414"/>
    <w:rsid w:val="000F6A24"/>
    <w:rsid w:val="000F6C5C"/>
    <w:rsid w:val="000F7339"/>
    <w:rsid w:val="001004D4"/>
    <w:rsid w:val="0010057F"/>
    <w:rsid w:val="00100749"/>
    <w:rsid w:val="00100D77"/>
    <w:rsid w:val="0010120B"/>
    <w:rsid w:val="001014D0"/>
    <w:rsid w:val="00101B6C"/>
    <w:rsid w:val="00101F0E"/>
    <w:rsid w:val="001024AF"/>
    <w:rsid w:val="001024F9"/>
    <w:rsid w:val="00102E81"/>
    <w:rsid w:val="00103E7C"/>
    <w:rsid w:val="00103EDB"/>
    <w:rsid w:val="00104897"/>
    <w:rsid w:val="00104CCD"/>
    <w:rsid w:val="0010555D"/>
    <w:rsid w:val="00106C40"/>
    <w:rsid w:val="00106E20"/>
    <w:rsid w:val="001079F8"/>
    <w:rsid w:val="001102A2"/>
    <w:rsid w:val="00111782"/>
    <w:rsid w:val="0011199C"/>
    <w:rsid w:val="001127FA"/>
    <w:rsid w:val="00112CE4"/>
    <w:rsid w:val="00112CFA"/>
    <w:rsid w:val="001132E2"/>
    <w:rsid w:val="0011371C"/>
    <w:rsid w:val="00113FF5"/>
    <w:rsid w:val="00114073"/>
    <w:rsid w:val="001144BF"/>
    <w:rsid w:val="00114B83"/>
    <w:rsid w:val="00114D10"/>
    <w:rsid w:val="00114EDD"/>
    <w:rsid w:val="00115036"/>
    <w:rsid w:val="001154BA"/>
    <w:rsid w:val="0011599E"/>
    <w:rsid w:val="00115A2A"/>
    <w:rsid w:val="00115CAD"/>
    <w:rsid w:val="00115FF9"/>
    <w:rsid w:val="001163BD"/>
    <w:rsid w:val="001165F6"/>
    <w:rsid w:val="001167F7"/>
    <w:rsid w:val="00116C43"/>
    <w:rsid w:val="001175EA"/>
    <w:rsid w:val="00117898"/>
    <w:rsid w:val="001179ED"/>
    <w:rsid w:val="00117C72"/>
    <w:rsid w:val="00121C1B"/>
    <w:rsid w:val="00121CEA"/>
    <w:rsid w:val="00122242"/>
    <w:rsid w:val="0012309D"/>
    <w:rsid w:val="001230C9"/>
    <w:rsid w:val="0012311B"/>
    <w:rsid w:val="001233D0"/>
    <w:rsid w:val="0012393A"/>
    <w:rsid w:val="001241EE"/>
    <w:rsid w:val="00125A9C"/>
    <w:rsid w:val="00125FAC"/>
    <w:rsid w:val="00126DF5"/>
    <w:rsid w:val="00127037"/>
    <w:rsid w:val="0012738A"/>
    <w:rsid w:val="00130139"/>
    <w:rsid w:val="0013039F"/>
    <w:rsid w:val="00130B3C"/>
    <w:rsid w:val="0013124D"/>
    <w:rsid w:val="001315CC"/>
    <w:rsid w:val="0013261A"/>
    <w:rsid w:val="001346E5"/>
    <w:rsid w:val="001350B6"/>
    <w:rsid w:val="0013599F"/>
    <w:rsid w:val="00135EA8"/>
    <w:rsid w:val="00136BC9"/>
    <w:rsid w:val="0013730B"/>
    <w:rsid w:val="00137FC1"/>
    <w:rsid w:val="00140AFE"/>
    <w:rsid w:val="00140BC6"/>
    <w:rsid w:val="0014154E"/>
    <w:rsid w:val="00142242"/>
    <w:rsid w:val="00142CD4"/>
    <w:rsid w:val="00143155"/>
    <w:rsid w:val="001440D7"/>
    <w:rsid w:val="001442D9"/>
    <w:rsid w:val="001443C6"/>
    <w:rsid w:val="001445AF"/>
    <w:rsid w:val="0014469E"/>
    <w:rsid w:val="00145617"/>
    <w:rsid w:val="00145A73"/>
    <w:rsid w:val="00145E40"/>
    <w:rsid w:val="0014642B"/>
    <w:rsid w:val="00146D5C"/>
    <w:rsid w:val="0014744A"/>
    <w:rsid w:val="00147D42"/>
    <w:rsid w:val="001501C7"/>
    <w:rsid w:val="001508DE"/>
    <w:rsid w:val="00150FF6"/>
    <w:rsid w:val="00152297"/>
    <w:rsid w:val="00153125"/>
    <w:rsid w:val="00153919"/>
    <w:rsid w:val="00153A53"/>
    <w:rsid w:val="00153C52"/>
    <w:rsid w:val="00153FEB"/>
    <w:rsid w:val="00154453"/>
    <w:rsid w:val="001548DF"/>
    <w:rsid w:val="00156047"/>
    <w:rsid w:val="00156B22"/>
    <w:rsid w:val="00156FB4"/>
    <w:rsid w:val="00156FC8"/>
    <w:rsid w:val="00157654"/>
    <w:rsid w:val="0015797A"/>
    <w:rsid w:val="0015798F"/>
    <w:rsid w:val="00157DCE"/>
    <w:rsid w:val="00157F7D"/>
    <w:rsid w:val="00160924"/>
    <w:rsid w:val="00161CC6"/>
    <w:rsid w:val="00162CA5"/>
    <w:rsid w:val="00166204"/>
    <w:rsid w:val="00167501"/>
    <w:rsid w:val="0016775F"/>
    <w:rsid w:val="0017011C"/>
    <w:rsid w:val="00170624"/>
    <w:rsid w:val="0017132A"/>
    <w:rsid w:val="00171AE6"/>
    <w:rsid w:val="00172125"/>
    <w:rsid w:val="001721C0"/>
    <w:rsid w:val="00173A37"/>
    <w:rsid w:val="00174846"/>
    <w:rsid w:val="00175076"/>
    <w:rsid w:val="0017600A"/>
    <w:rsid w:val="0017620C"/>
    <w:rsid w:val="00177215"/>
    <w:rsid w:val="001778C2"/>
    <w:rsid w:val="00180612"/>
    <w:rsid w:val="0018256D"/>
    <w:rsid w:val="00182D27"/>
    <w:rsid w:val="00182D86"/>
    <w:rsid w:val="00184E14"/>
    <w:rsid w:val="00185152"/>
    <w:rsid w:val="001851D5"/>
    <w:rsid w:val="001853C3"/>
    <w:rsid w:val="001855EA"/>
    <w:rsid w:val="001859D6"/>
    <w:rsid w:val="00185F2F"/>
    <w:rsid w:val="00186A17"/>
    <w:rsid w:val="00187242"/>
    <w:rsid w:val="0018792D"/>
    <w:rsid w:val="00187CA3"/>
    <w:rsid w:val="0019110F"/>
    <w:rsid w:val="001911D5"/>
    <w:rsid w:val="001912FC"/>
    <w:rsid w:val="00191823"/>
    <w:rsid w:val="001925AC"/>
    <w:rsid w:val="00192653"/>
    <w:rsid w:val="001930E8"/>
    <w:rsid w:val="00193B55"/>
    <w:rsid w:val="00193FE3"/>
    <w:rsid w:val="0019486D"/>
    <w:rsid w:val="001960F3"/>
    <w:rsid w:val="001961E7"/>
    <w:rsid w:val="00196335"/>
    <w:rsid w:val="00196F47"/>
    <w:rsid w:val="00196FDE"/>
    <w:rsid w:val="00197427"/>
    <w:rsid w:val="001A0BCC"/>
    <w:rsid w:val="001A0D21"/>
    <w:rsid w:val="001A1D1B"/>
    <w:rsid w:val="001A1E9E"/>
    <w:rsid w:val="001A3761"/>
    <w:rsid w:val="001A39A6"/>
    <w:rsid w:val="001A4266"/>
    <w:rsid w:val="001A4C36"/>
    <w:rsid w:val="001A53CA"/>
    <w:rsid w:val="001A6FEE"/>
    <w:rsid w:val="001A722C"/>
    <w:rsid w:val="001A73CA"/>
    <w:rsid w:val="001B00A9"/>
    <w:rsid w:val="001B0379"/>
    <w:rsid w:val="001B0381"/>
    <w:rsid w:val="001B17B6"/>
    <w:rsid w:val="001B205D"/>
    <w:rsid w:val="001B20E3"/>
    <w:rsid w:val="001B2557"/>
    <w:rsid w:val="001B2E86"/>
    <w:rsid w:val="001B364B"/>
    <w:rsid w:val="001B3C6A"/>
    <w:rsid w:val="001B3F40"/>
    <w:rsid w:val="001B44B1"/>
    <w:rsid w:val="001B634A"/>
    <w:rsid w:val="001B66AE"/>
    <w:rsid w:val="001B6C3F"/>
    <w:rsid w:val="001C0A43"/>
    <w:rsid w:val="001C1A45"/>
    <w:rsid w:val="001C1EAD"/>
    <w:rsid w:val="001C2013"/>
    <w:rsid w:val="001C260A"/>
    <w:rsid w:val="001C26B4"/>
    <w:rsid w:val="001C26FD"/>
    <w:rsid w:val="001C2C0B"/>
    <w:rsid w:val="001C3FEA"/>
    <w:rsid w:val="001C402A"/>
    <w:rsid w:val="001C4111"/>
    <w:rsid w:val="001C4579"/>
    <w:rsid w:val="001C5A6E"/>
    <w:rsid w:val="001C6406"/>
    <w:rsid w:val="001C6721"/>
    <w:rsid w:val="001C6D6C"/>
    <w:rsid w:val="001C6FCA"/>
    <w:rsid w:val="001C7878"/>
    <w:rsid w:val="001D0396"/>
    <w:rsid w:val="001D0985"/>
    <w:rsid w:val="001D0CB6"/>
    <w:rsid w:val="001D109F"/>
    <w:rsid w:val="001D137C"/>
    <w:rsid w:val="001D1D57"/>
    <w:rsid w:val="001D21FD"/>
    <w:rsid w:val="001D24E8"/>
    <w:rsid w:val="001D2C11"/>
    <w:rsid w:val="001D3326"/>
    <w:rsid w:val="001D3674"/>
    <w:rsid w:val="001D3FAC"/>
    <w:rsid w:val="001D40A9"/>
    <w:rsid w:val="001D4129"/>
    <w:rsid w:val="001D5517"/>
    <w:rsid w:val="001D55A6"/>
    <w:rsid w:val="001D5985"/>
    <w:rsid w:val="001D6933"/>
    <w:rsid w:val="001D6B2F"/>
    <w:rsid w:val="001D6D5F"/>
    <w:rsid w:val="001D74CE"/>
    <w:rsid w:val="001E0B42"/>
    <w:rsid w:val="001E106F"/>
    <w:rsid w:val="001E151A"/>
    <w:rsid w:val="001E214C"/>
    <w:rsid w:val="001E2A5E"/>
    <w:rsid w:val="001E2DD7"/>
    <w:rsid w:val="001E33B6"/>
    <w:rsid w:val="001E3700"/>
    <w:rsid w:val="001E3DE7"/>
    <w:rsid w:val="001E3F31"/>
    <w:rsid w:val="001E61F3"/>
    <w:rsid w:val="001E62E8"/>
    <w:rsid w:val="001E63EA"/>
    <w:rsid w:val="001E64D5"/>
    <w:rsid w:val="001E674A"/>
    <w:rsid w:val="001E67BD"/>
    <w:rsid w:val="001F07AF"/>
    <w:rsid w:val="001F2EC6"/>
    <w:rsid w:val="001F4033"/>
    <w:rsid w:val="001F4180"/>
    <w:rsid w:val="001F4E9B"/>
    <w:rsid w:val="001F6467"/>
    <w:rsid w:val="001F6D23"/>
    <w:rsid w:val="001F782B"/>
    <w:rsid w:val="001F7AE6"/>
    <w:rsid w:val="001F7E47"/>
    <w:rsid w:val="002005EC"/>
    <w:rsid w:val="002008A5"/>
    <w:rsid w:val="0020137A"/>
    <w:rsid w:val="00201747"/>
    <w:rsid w:val="002018DF"/>
    <w:rsid w:val="00201DE0"/>
    <w:rsid w:val="00201F66"/>
    <w:rsid w:val="00202441"/>
    <w:rsid w:val="00203700"/>
    <w:rsid w:val="00205CB8"/>
    <w:rsid w:val="00206CC8"/>
    <w:rsid w:val="00207383"/>
    <w:rsid w:val="00210B61"/>
    <w:rsid w:val="002118A6"/>
    <w:rsid w:val="00211D28"/>
    <w:rsid w:val="0021270C"/>
    <w:rsid w:val="0021275F"/>
    <w:rsid w:val="00212885"/>
    <w:rsid w:val="00212BA8"/>
    <w:rsid w:val="00213B63"/>
    <w:rsid w:val="00213B97"/>
    <w:rsid w:val="00213D56"/>
    <w:rsid w:val="002147F1"/>
    <w:rsid w:val="00214A7B"/>
    <w:rsid w:val="0021560B"/>
    <w:rsid w:val="00215AD0"/>
    <w:rsid w:val="002163DC"/>
    <w:rsid w:val="0021641A"/>
    <w:rsid w:val="00216583"/>
    <w:rsid w:val="00216F91"/>
    <w:rsid w:val="0021714F"/>
    <w:rsid w:val="00220198"/>
    <w:rsid w:val="00220EDA"/>
    <w:rsid w:val="002220F9"/>
    <w:rsid w:val="0022235D"/>
    <w:rsid w:val="00222849"/>
    <w:rsid w:val="00223B29"/>
    <w:rsid w:val="00223FE6"/>
    <w:rsid w:val="0022458B"/>
    <w:rsid w:val="0022515A"/>
    <w:rsid w:val="00225305"/>
    <w:rsid w:val="002256B0"/>
    <w:rsid w:val="00225A7A"/>
    <w:rsid w:val="00225C07"/>
    <w:rsid w:val="00226FC7"/>
    <w:rsid w:val="00227342"/>
    <w:rsid w:val="0022739F"/>
    <w:rsid w:val="00227E62"/>
    <w:rsid w:val="00227FBE"/>
    <w:rsid w:val="0023127A"/>
    <w:rsid w:val="00231642"/>
    <w:rsid w:val="00231A5C"/>
    <w:rsid w:val="00232453"/>
    <w:rsid w:val="0023306F"/>
    <w:rsid w:val="002330DB"/>
    <w:rsid w:val="002333CD"/>
    <w:rsid w:val="002334F4"/>
    <w:rsid w:val="00233A6B"/>
    <w:rsid w:val="00234315"/>
    <w:rsid w:val="0023461A"/>
    <w:rsid w:val="00234F40"/>
    <w:rsid w:val="0023628E"/>
    <w:rsid w:val="00236417"/>
    <w:rsid w:val="00236A6B"/>
    <w:rsid w:val="00236E2C"/>
    <w:rsid w:val="00237129"/>
    <w:rsid w:val="00237843"/>
    <w:rsid w:val="00237907"/>
    <w:rsid w:val="002417B9"/>
    <w:rsid w:val="00242804"/>
    <w:rsid w:val="002435CF"/>
    <w:rsid w:val="0024367C"/>
    <w:rsid w:val="002440AE"/>
    <w:rsid w:val="00244676"/>
    <w:rsid w:val="00244817"/>
    <w:rsid w:val="002450F9"/>
    <w:rsid w:val="00245175"/>
    <w:rsid w:val="00245848"/>
    <w:rsid w:val="002462EC"/>
    <w:rsid w:val="002467E3"/>
    <w:rsid w:val="00246E62"/>
    <w:rsid w:val="002478A9"/>
    <w:rsid w:val="00247EAF"/>
    <w:rsid w:val="00247EF8"/>
    <w:rsid w:val="00250672"/>
    <w:rsid w:val="00250A37"/>
    <w:rsid w:val="00250C7F"/>
    <w:rsid w:val="00250E4A"/>
    <w:rsid w:val="0025111E"/>
    <w:rsid w:val="0025116B"/>
    <w:rsid w:val="00251838"/>
    <w:rsid w:val="00251CE1"/>
    <w:rsid w:val="00251D35"/>
    <w:rsid w:val="002539DF"/>
    <w:rsid w:val="00254025"/>
    <w:rsid w:val="00254746"/>
    <w:rsid w:val="002567A5"/>
    <w:rsid w:val="002576DA"/>
    <w:rsid w:val="00257731"/>
    <w:rsid w:val="0026028B"/>
    <w:rsid w:val="00260509"/>
    <w:rsid w:val="00260A7E"/>
    <w:rsid w:val="00260BF1"/>
    <w:rsid w:val="002610FC"/>
    <w:rsid w:val="002619BD"/>
    <w:rsid w:val="00261B3A"/>
    <w:rsid w:val="002622EC"/>
    <w:rsid w:val="002625D1"/>
    <w:rsid w:val="0026314A"/>
    <w:rsid w:val="00263561"/>
    <w:rsid w:val="0026470C"/>
    <w:rsid w:val="00265239"/>
    <w:rsid w:val="002658EC"/>
    <w:rsid w:val="00266C70"/>
    <w:rsid w:val="002673DD"/>
    <w:rsid w:val="00267672"/>
    <w:rsid w:val="00270280"/>
    <w:rsid w:val="00270531"/>
    <w:rsid w:val="00272E82"/>
    <w:rsid w:val="0027348A"/>
    <w:rsid w:val="0027375C"/>
    <w:rsid w:val="002743B9"/>
    <w:rsid w:val="00274D28"/>
    <w:rsid w:val="00275750"/>
    <w:rsid w:val="002757DE"/>
    <w:rsid w:val="00275C60"/>
    <w:rsid w:val="00276599"/>
    <w:rsid w:val="002768BD"/>
    <w:rsid w:val="00277821"/>
    <w:rsid w:val="002802A4"/>
    <w:rsid w:val="00280365"/>
    <w:rsid w:val="00280586"/>
    <w:rsid w:val="0028140A"/>
    <w:rsid w:val="00281F87"/>
    <w:rsid w:val="002827E4"/>
    <w:rsid w:val="002836C9"/>
    <w:rsid w:val="00283A7E"/>
    <w:rsid w:val="0028527E"/>
    <w:rsid w:val="00285628"/>
    <w:rsid w:val="002866FA"/>
    <w:rsid w:val="00286B63"/>
    <w:rsid w:val="00286FAE"/>
    <w:rsid w:val="002874D4"/>
    <w:rsid w:val="00287CEB"/>
    <w:rsid w:val="00287F4F"/>
    <w:rsid w:val="00290310"/>
    <w:rsid w:val="00291565"/>
    <w:rsid w:val="00291CC8"/>
    <w:rsid w:val="002932F8"/>
    <w:rsid w:val="00293ADB"/>
    <w:rsid w:val="00294161"/>
    <w:rsid w:val="00294DED"/>
    <w:rsid w:val="00295C54"/>
    <w:rsid w:val="00296224"/>
    <w:rsid w:val="00296919"/>
    <w:rsid w:val="00296BE3"/>
    <w:rsid w:val="002971C1"/>
    <w:rsid w:val="00297383"/>
    <w:rsid w:val="002A0AFC"/>
    <w:rsid w:val="002A120B"/>
    <w:rsid w:val="002A2335"/>
    <w:rsid w:val="002A27E9"/>
    <w:rsid w:val="002A2827"/>
    <w:rsid w:val="002A2A47"/>
    <w:rsid w:val="002A3640"/>
    <w:rsid w:val="002A3ABA"/>
    <w:rsid w:val="002A45A8"/>
    <w:rsid w:val="002A4793"/>
    <w:rsid w:val="002A5CFC"/>
    <w:rsid w:val="002A5FB0"/>
    <w:rsid w:val="002A677D"/>
    <w:rsid w:val="002A678E"/>
    <w:rsid w:val="002A6DAB"/>
    <w:rsid w:val="002A7946"/>
    <w:rsid w:val="002B1337"/>
    <w:rsid w:val="002B1BF9"/>
    <w:rsid w:val="002B2C8C"/>
    <w:rsid w:val="002B2D1A"/>
    <w:rsid w:val="002B341D"/>
    <w:rsid w:val="002B3D5A"/>
    <w:rsid w:val="002B5A71"/>
    <w:rsid w:val="002B5B30"/>
    <w:rsid w:val="002B5FC4"/>
    <w:rsid w:val="002B61E4"/>
    <w:rsid w:val="002B6FAC"/>
    <w:rsid w:val="002C0446"/>
    <w:rsid w:val="002C079A"/>
    <w:rsid w:val="002C1536"/>
    <w:rsid w:val="002C1718"/>
    <w:rsid w:val="002C19D5"/>
    <w:rsid w:val="002C21C1"/>
    <w:rsid w:val="002C26EF"/>
    <w:rsid w:val="002C2BC8"/>
    <w:rsid w:val="002C329C"/>
    <w:rsid w:val="002C3D4E"/>
    <w:rsid w:val="002C4857"/>
    <w:rsid w:val="002C4DAD"/>
    <w:rsid w:val="002C51DC"/>
    <w:rsid w:val="002C5277"/>
    <w:rsid w:val="002C5777"/>
    <w:rsid w:val="002C5E2C"/>
    <w:rsid w:val="002C6883"/>
    <w:rsid w:val="002C6D11"/>
    <w:rsid w:val="002C7FF3"/>
    <w:rsid w:val="002D04BE"/>
    <w:rsid w:val="002D0E13"/>
    <w:rsid w:val="002D144B"/>
    <w:rsid w:val="002D1970"/>
    <w:rsid w:val="002D1A85"/>
    <w:rsid w:val="002D1E0F"/>
    <w:rsid w:val="002D292D"/>
    <w:rsid w:val="002D61D1"/>
    <w:rsid w:val="002D66B6"/>
    <w:rsid w:val="002D67CE"/>
    <w:rsid w:val="002D7075"/>
    <w:rsid w:val="002D7216"/>
    <w:rsid w:val="002D73E3"/>
    <w:rsid w:val="002D77D0"/>
    <w:rsid w:val="002D7AF8"/>
    <w:rsid w:val="002D7F90"/>
    <w:rsid w:val="002E068C"/>
    <w:rsid w:val="002E1621"/>
    <w:rsid w:val="002E168F"/>
    <w:rsid w:val="002E21D7"/>
    <w:rsid w:val="002E2C65"/>
    <w:rsid w:val="002E2F2C"/>
    <w:rsid w:val="002E34F6"/>
    <w:rsid w:val="002E3E54"/>
    <w:rsid w:val="002E4487"/>
    <w:rsid w:val="002E4BD9"/>
    <w:rsid w:val="002E4CFC"/>
    <w:rsid w:val="002E50A9"/>
    <w:rsid w:val="002E51AC"/>
    <w:rsid w:val="002E612A"/>
    <w:rsid w:val="002E61FE"/>
    <w:rsid w:val="002E65BF"/>
    <w:rsid w:val="002E67F9"/>
    <w:rsid w:val="002E792D"/>
    <w:rsid w:val="002E7B81"/>
    <w:rsid w:val="002E7F61"/>
    <w:rsid w:val="002F00D1"/>
    <w:rsid w:val="002F0149"/>
    <w:rsid w:val="002F020B"/>
    <w:rsid w:val="002F0C42"/>
    <w:rsid w:val="002F1973"/>
    <w:rsid w:val="002F5460"/>
    <w:rsid w:val="002F5C5E"/>
    <w:rsid w:val="002F6D54"/>
    <w:rsid w:val="002F7162"/>
    <w:rsid w:val="002F75EB"/>
    <w:rsid w:val="002F7D60"/>
    <w:rsid w:val="002F7F85"/>
    <w:rsid w:val="00301308"/>
    <w:rsid w:val="00301900"/>
    <w:rsid w:val="00301B9A"/>
    <w:rsid w:val="0030218A"/>
    <w:rsid w:val="00302270"/>
    <w:rsid w:val="003023E9"/>
    <w:rsid w:val="0030291C"/>
    <w:rsid w:val="00302B13"/>
    <w:rsid w:val="00302DB6"/>
    <w:rsid w:val="00303020"/>
    <w:rsid w:val="003031DD"/>
    <w:rsid w:val="003036B7"/>
    <w:rsid w:val="00304505"/>
    <w:rsid w:val="00304CE0"/>
    <w:rsid w:val="003056CD"/>
    <w:rsid w:val="00306638"/>
    <w:rsid w:val="0030699E"/>
    <w:rsid w:val="0030718C"/>
    <w:rsid w:val="00311097"/>
    <w:rsid w:val="00311D67"/>
    <w:rsid w:val="003123FA"/>
    <w:rsid w:val="003126F0"/>
    <w:rsid w:val="00312D37"/>
    <w:rsid w:val="00312E83"/>
    <w:rsid w:val="0031389A"/>
    <w:rsid w:val="003139AA"/>
    <w:rsid w:val="00314A0C"/>
    <w:rsid w:val="00314D22"/>
    <w:rsid w:val="003155E7"/>
    <w:rsid w:val="00315C2F"/>
    <w:rsid w:val="00315CCA"/>
    <w:rsid w:val="00316AB8"/>
    <w:rsid w:val="00316C60"/>
    <w:rsid w:val="00316CB3"/>
    <w:rsid w:val="003171EA"/>
    <w:rsid w:val="003173BD"/>
    <w:rsid w:val="00317F84"/>
    <w:rsid w:val="00320CED"/>
    <w:rsid w:val="00320DA2"/>
    <w:rsid w:val="00321559"/>
    <w:rsid w:val="003217BE"/>
    <w:rsid w:val="0032199F"/>
    <w:rsid w:val="003227DE"/>
    <w:rsid w:val="00322965"/>
    <w:rsid w:val="00322C70"/>
    <w:rsid w:val="00323CC9"/>
    <w:rsid w:val="00323D0A"/>
    <w:rsid w:val="003244D6"/>
    <w:rsid w:val="003253F3"/>
    <w:rsid w:val="0032576B"/>
    <w:rsid w:val="00325CFD"/>
    <w:rsid w:val="00325E37"/>
    <w:rsid w:val="003262ED"/>
    <w:rsid w:val="00326E98"/>
    <w:rsid w:val="003305F1"/>
    <w:rsid w:val="00332855"/>
    <w:rsid w:val="003335E2"/>
    <w:rsid w:val="00333E66"/>
    <w:rsid w:val="0033406C"/>
    <w:rsid w:val="003341E4"/>
    <w:rsid w:val="0033485B"/>
    <w:rsid w:val="00334C24"/>
    <w:rsid w:val="00334DE5"/>
    <w:rsid w:val="00336344"/>
    <w:rsid w:val="003365F6"/>
    <w:rsid w:val="003377F9"/>
    <w:rsid w:val="00337C82"/>
    <w:rsid w:val="00337C8D"/>
    <w:rsid w:val="00337E92"/>
    <w:rsid w:val="00340356"/>
    <w:rsid w:val="00340629"/>
    <w:rsid w:val="00340CA1"/>
    <w:rsid w:val="00341273"/>
    <w:rsid w:val="00342DD4"/>
    <w:rsid w:val="00342DD7"/>
    <w:rsid w:val="003433F4"/>
    <w:rsid w:val="00343B76"/>
    <w:rsid w:val="00343E0A"/>
    <w:rsid w:val="00346792"/>
    <w:rsid w:val="00347285"/>
    <w:rsid w:val="003477D5"/>
    <w:rsid w:val="00347D07"/>
    <w:rsid w:val="0035069C"/>
    <w:rsid w:val="003507B1"/>
    <w:rsid w:val="0035082F"/>
    <w:rsid w:val="0035198E"/>
    <w:rsid w:val="00351F11"/>
    <w:rsid w:val="003521BF"/>
    <w:rsid w:val="00352E3E"/>
    <w:rsid w:val="00352F50"/>
    <w:rsid w:val="00353750"/>
    <w:rsid w:val="003539D3"/>
    <w:rsid w:val="00353F57"/>
    <w:rsid w:val="003541A7"/>
    <w:rsid w:val="00354590"/>
    <w:rsid w:val="0035489C"/>
    <w:rsid w:val="00354C5F"/>
    <w:rsid w:val="0035552A"/>
    <w:rsid w:val="00355FB3"/>
    <w:rsid w:val="003560A1"/>
    <w:rsid w:val="00356363"/>
    <w:rsid w:val="00356642"/>
    <w:rsid w:val="00356744"/>
    <w:rsid w:val="00356869"/>
    <w:rsid w:val="00356A8F"/>
    <w:rsid w:val="00356C6D"/>
    <w:rsid w:val="00356DAF"/>
    <w:rsid w:val="00357506"/>
    <w:rsid w:val="003602D6"/>
    <w:rsid w:val="00360597"/>
    <w:rsid w:val="00360BDB"/>
    <w:rsid w:val="003615B9"/>
    <w:rsid w:val="0036195E"/>
    <w:rsid w:val="003619C0"/>
    <w:rsid w:val="0036342D"/>
    <w:rsid w:val="003635C9"/>
    <w:rsid w:val="003636E8"/>
    <w:rsid w:val="00363851"/>
    <w:rsid w:val="0036397D"/>
    <w:rsid w:val="00363E10"/>
    <w:rsid w:val="003657E0"/>
    <w:rsid w:val="00365FEE"/>
    <w:rsid w:val="00367378"/>
    <w:rsid w:val="00367C26"/>
    <w:rsid w:val="003707AC"/>
    <w:rsid w:val="003708BB"/>
    <w:rsid w:val="00370AE8"/>
    <w:rsid w:val="00370B3F"/>
    <w:rsid w:val="003716C0"/>
    <w:rsid w:val="00372A60"/>
    <w:rsid w:val="00372EBD"/>
    <w:rsid w:val="0037308C"/>
    <w:rsid w:val="003733C6"/>
    <w:rsid w:val="003742E3"/>
    <w:rsid w:val="00374308"/>
    <w:rsid w:val="0037522F"/>
    <w:rsid w:val="00375595"/>
    <w:rsid w:val="0037573C"/>
    <w:rsid w:val="0037638F"/>
    <w:rsid w:val="0037646D"/>
    <w:rsid w:val="00376B6A"/>
    <w:rsid w:val="00376BDB"/>
    <w:rsid w:val="00377D7C"/>
    <w:rsid w:val="00380574"/>
    <w:rsid w:val="003808B7"/>
    <w:rsid w:val="00380B63"/>
    <w:rsid w:val="00380FF8"/>
    <w:rsid w:val="0038224C"/>
    <w:rsid w:val="0038232F"/>
    <w:rsid w:val="00382765"/>
    <w:rsid w:val="00382B68"/>
    <w:rsid w:val="003831D1"/>
    <w:rsid w:val="00383861"/>
    <w:rsid w:val="00383C54"/>
    <w:rsid w:val="00383E20"/>
    <w:rsid w:val="00384451"/>
    <w:rsid w:val="003847B6"/>
    <w:rsid w:val="00384AE5"/>
    <w:rsid w:val="00385392"/>
    <w:rsid w:val="00385EAB"/>
    <w:rsid w:val="00386508"/>
    <w:rsid w:val="0038703D"/>
    <w:rsid w:val="0038730C"/>
    <w:rsid w:val="003900DC"/>
    <w:rsid w:val="00390330"/>
    <w:rsid w:val="0039051D"/>
    <w:rsid w:val="0039084C"/>
    <w:rsid w:val="00391FD4"/>
    <w:rsid w:val="003929C9"/>
    <w:rsid w:val="003932F9"/>
    <w:rsid w:val="003939B4"/>
    <w:rsid w:val="00393B31"/>
    <w:rsid w:val="003944CD"/>
    <w:rsid w:val="003949AD"/>
    <w:rsid w:val="00394FDE"/>
    <w:rsid w:val="0039657C"/>
    <w:rsid w:val="00396D78"/>
    <w:rsid w:val="00397C53"/>
    <w:rsid w:val="003A0064"/>
    <w:rsid w:val="003A088C"/>
    <w:rsid w:val="003A0968"/>
    <w:rsid w:val="003A1894"/>
    <w:rsid w:val="003A199E"/>
    <w:rsid w:val="003A1C8B"/>
    <w:rsid w:val="003A20CB"/>
    <w:rsid w:val="003A22CC"/>
    <w:rsid w:val="003A3267"/>
    <w:rsid w:val="003A34DB"/>
    <w:rsid w:val="003A39C4"/>
    <w:rsid w:val="003A3D48"/>
    <w:rsid w:val="003A3E66"/>
    <w:rsid w:val="003A47AD"/>
    <w:rsid w:val="003A50B4"/>
    <w:rsid w:val="003A52CC"/>
    <w:rsid w:val="003A52CE"/>
    <w:rsid w:val="003A5981"/>
    <w:rsid w:val="003A696C"/>
    <w:rsid w:val="003A6D6D"/>
    <w:rsid w:val="003B15B4"/>
    <w:rsid w:val="003B1C6A"/>
    <w:rsid w:val="003B2A4E"/>
    <w:rsid w:val="003B2BC1"/>
    <w:rsid w:val="003B3526"/>
    <w:rsid w:val="003B4332"/>
    <w:rsid w:val="003B557F"/>
    <w:rsid w:val="003B5FAD"/>
    <w:rsid w:val="003B6D45"/>
    <w:rsid w:val="003B7465"/>
    <w:rsid w:val="003B75DB"/>
    <w:rsid w:val="003B7A9D"/>
    <w:rsid w:val="003B7EA5"/>
    <w:rsid w:val="003C07E5"/>
    <w:rsid w:val="003C0A5A"/>
    <w:rsid w:val="003C1000"/>
    <w:rsid w:val="003C1527"/>
    <w:rsid w:val="003C1CE2"/>
    <w:rsid w:val="003C1D7B"/>
    <w:rsid w:val="003C1EBF"/>
    <w:rsid w:val="003C1F1B"/>
    <w:rsid w:val="003C26F7"/>
    <w:rsid w:val="003C2B15"/>
    <w:rsid w:val="003C34A8"/>
    <w:rsid w:val="003C35E9"/>
    <w:rsid w:val="003C40F9"/>
    <w:rsid w:val="003C43A1"/>
    <w:rsid w:val="003C45F1"/>
    <w:rsid w:val="003C469A"/>
    <w:rsid w:val="003C4B09"/>
    <w:rsid w:val="003C75AB"/>
    <w:rsid w:val="003D0662"/>
    <w:rsid w:val="003D0C49"/>
    <w:rsid w:val="003D121E"/>
    <w:rsid w:val="003D2225"/>
    <w:rsid w:val="003D27B6"/>
    <w:rsid w:val="003D3CC5"/>
    <w:rsid w:val="003D3EC5"/>
    <w:rsid w:val="003D3ED6"/>
    <w:rsid w:val="003D4461"/>
    <w:rsid w:val="003D63C1"/>
    <w:rsid w:val="003D67BF"/>
    <w:rsid w:val="003D6A96"/>
    <w:rsid w:val="003D6B5E"/>
    <w:rsid w:val="003D6F36"/>
    <w:rsid w:val="003D70C6"/>
    <w:rsid w:val="003D7BE3"/>
    <w:rsid w:val="003D7EA5"/>
    <w:rsid w:val="003E0B61"/>
    <w:rsid w:val="003E28EE"/>
    <w:rsid w:val="003E3C68"/>
    <w:rsid w:val="003E3EA7"/>
    <w:rsid w:val="003E3FB3"/>
    <w:rsid w:val="003E5219"/>
    <w:rsid w:val="003E55AE"/>
    <w:rsid w:val="003E6211"/>
    <w:rsid w:val="003E6629"/>
    <w:rsid w:val="003E679C"/>
    <w:rsid w:val="003E7524"/>
    <w:rsid w:val="003E7665"/>
    <w:rsid w:val="003E7D47"/>
    <w:rsid w:val="003E7FD8"/>
    <w:rsid w:val="003F0F6F"/>
    <w:rsid w:val="003F0FC0"/>
    <w:rsid w:val="003F12E4"/>
    <w:rsid w:val="003F1BE9"/>
    <w:rsid w:val="003F2AC4"/>
    <w:rsid w:val="003F2AE6"/>
    <w:rsid w:val="003F3409"/>
    <w:rsid w:val="003F3C33"/>
    <w:rsid w:val="003F3D87"/>
    <w:rsid w:val="003F3EC2"/>
    <w:rsid w:val="003F4690"/>
    <w:rsid w:val="003F507C"/>
    <w:rsid w:val="003F575B"/>
    <w:rsid w:val="003F57DB"/>
    <w:rsid w:val="003F62C5"/>
    <w:rsid w:val="003F6B78"/>
    <w:rsid w:val="003F6EFE"/>
    <w:rsid w:val="003F71EA"/>
    <w:rsid w:val="004000AA"/>
    <w:rsid w:val="004000D8"/>
    <w:rsid w:val="0040025C"/>
    <w:rsid w:val="0040088A"/>
    <w:rsid w:val="00400956"/>
    <w:rsid w:val="00400AA0"/>
    <w:rsid w:val="00403854"/>
    <w:rsid w:val="00403892"/>
    <w:rsid w:val="00403937"/>
    <w:rsid w:val="00403F4E"/>
    <w:rsid w:val="00404239"/>
    <w:rsid w:val="00404C17"/>
    <w:rsid w:val="00404F04"/>
    <w:rsid w:val="004054AB"/>
    <w:rsid w:val="0040555B"/>
    <w:rsid w:val="004063A6"/>
    <w:rsid w:val="00406FBF"/>
    <w:rsid w:val="00407B57"/>
    <w:rsid w:val="00407F92"/>
    <w:rsid w:val="00410888"/>
    <w:rsid w:val="00410AFF"/>
    <w:rsid w:val="00410ED8"/>
    <w:rsid w:val="00411794"/>
    <w:rsid w:val="00411AD2"/>
    <w:rsid w:val="00411BF8"/>
    <w:rsid w:val="00412CA4"/>
    <w:rsid w:val="004136F0"/>
    <w:rsid w:val="0041386A"/>
    <w:rsid w:val="0041399A"/>
    <w:rsid w:val="00413A5C"/>
    <w:rsid w:val="00413EA4"/>
    <w:rsid w:val="00414DE1"/>
    <w:rsid w:val="00415132"/>
    <w:rsid w:val="004152EE"/>
    <w:rsid w:val="004160A7"/>
    <w:rsid w:val="004163E8"/>
    <w:rsid w:val="00416F77"/>
    <w:rsid w:val="004178BD"/>
    <w:rsid w:val="00417DA4"/>
    <w:rsid w:val="004208D5"/>
    <w:rsid w:val="00420F28"/>
    <w:rsid w:val="00420FBA"/>
    <w:rsid w:val="004216A8"/>
    <w:rsid w:val="00422076"/>
    <w:rsid w:val="004224E7"/>
    <w:rsid w:val="00422668"/>
    <w:rsid w:val="00423A18"/>
    <w:rsid w:val="00423B57"/>
    <w:rsid w:val="00423F06"/>
    <w:rsid w:val="00424080"/>
    <w:rsid w:val="00427290"/>
    <w:rsid w:val="00427995"/>
    <w:rsid w:val="00427B9A"/>
    <w:rsid w:val="00427E0F"/>
    <w:rsid w:val="00430D44"/>
    <w:rsid w:val="00431145"/>
    <w:rsid w:val="004311E2"/>
    <w:rsid w:val="004312ED"/>
    <w:rsid w:val="004322B5"/>
    <w:rsid w:val="00432698"/>
    <w:rsid w:val="0043380F"/>
    <w:rsid w:val="0043469E"/>
    <w:rsid w:val="00434A23"/>
    <w:rsid w:val="004355C3"/>
    <w:rsid w:val="00435683"/>
    <w:rsid w:val="00435A81"/>
    <w:rsid w:val="00436DFF"/>
    <w:rsid w:val="004378D0"/>
    <w:rsid w:val="00437FF6"/>
    <w:rsid w:val="004401B8"/>
    <w:rsid w:val="00441E1F"/>
    <w:rsid w:val="00441E6B"/>
    <w:rsid w:val="00443F2E"/>
    <w:rsid w:val="00444138"/>
    <w:rsid w:val="00444A4A"/>
    <w:rsid w:val="00445250"/>
    <w:rsid w:val="00445544"/>
    <w:rsid w:val="00445A59"/>
    <w:rsid w:val="0044600C"/>
    <w:rsid w:val="00446350"/>
    <w:rsid w:val="00446B03"/>
    <w:rsid w:val="00446C88"/>
    <w:rsid w:val="00447E88"/>
    <w:rsid w:val="00450A76"/>
    <w:rsid w:val="00450A9E"/>
    <w:rsid w:val="004516CF"/>
    <w:rsid w:val="00451E65"/>
    <w:rsid w:val="00452531"/>
    <w:rsid w:val="0045373E"/>
    <w:rsid w:val="00453BB3"/>
    <w:rsid w:val="0045719B"/>
    <w:rsid w:val="00457A48"/>
    <w:rsid w:val="0046093B"/>
    <w:rsid w:val="00460D97"/>
    <w:rsid w:val="0046191B"/>
    <w:rsid w:val="00462E10"/>
    <w:rsid w:val="00463260"/>
    <w:rsid w:val="00463BEB"/>
    <w:rsid w:val="00463F51"/>
    <w:rsid w:val="004643D7"/>
    <w:rsid w:val="00464D76"/>
    <w:rsid w:val="004653C5"/>
    <w:rsid w:val="00465C68"/>
    <w:rsid w:val="004662CD"/>
    <w:rsid w:val="00466AC9"/>
    <w:rsid w:val="00467819"/>
    <w:rsid w:val="00470270"/>
    <w:rsid w:val="00470555"/>
    <w:rsid w:val="00471B3B"/>
    <w:rsid w:val="00471D1C"/>
    <w:rsid w:val="00472583"/>
    <w:rsid w:val="00472A43"/>
    <w:rsid w:val="00472B0C"/>
    <w:rsid w:val="0047386B"/>
    <w:rsid w:val="00473C04"/>
    <w:rsid w:val="00474514"/>
    <w:rsid w:val="00474769"/>
    <w:rsid w:val="0047477A"/>
    <w:rsid w:val="004747E5"/>
    <w:rsid w:val="00475443"/>
    <w:rsid w:val="00475E88"/>
    <w:rsid w:val="0047645F"/>
    <w:rsid w:val="00476594"/>
    <w:rsid w:val="00476762"/>
    <w:rsid w:val="0047709B"/>
    <w:rsid w:val="004803F3"/>
    <w:rsid w:val="00480529"/>
    <w:rsid w:val="00481991"/>
    <w:rsid w:val="00481DA1"/>
    <w:rsid w:val="00482222"/>
    <w:rsid w:val="00482962"/>
    <w:rsid w:val="00482A78"/>
    <w:rsid w:val="00482BF4"/>
    <w:rsid w:val="00482C62"/>
    <w:rsid w:val="0048389D"/>
    <w:rsid w:val="00483CE5"/>
    <w:rsid w:val="004842D9"/>
    <w:rsid w:val="00484C81"/>
    <w:rsid w:val="00484CF7"/>
    <w:rsid w:val="004856B1"/>
    <w:rsid w:val="0048584D"/>
    <w:rsid w:val="00485E88"/>
    <w:rsid w:val="0048645E"/>
    <w:rsid w:val="0048647E"/>
    <w:rsid w:val="004867FE"/>
    <w:rsid w:val="004871F0"/>
    <w:rsid w:val="00487770"/>
    <w:rsid w:val="00487C60"/>
    <w:rsid w:val="00487D0F"/>
    <w:rsid w:val="004903BA"/>
    <w:rsid w:val="004907DA"/>
    <w:rsid w:val="00490B2F"/>
    <w:rsid w:val="004912C5"/>
    <w:rsid w:val="0049142E"/>
    <w:rsid w:val="0049265D"/>
    <w:rsid w:val="00492F8C"/>
    <w:rsid w:val="0049351A"/>
    <w:rsid w:val="00493F60"/>
    <w:rsid w:val="00494CF2"/>
    <w:rsid w:val="00496701"/>
    <w:rsid w:val="00496732"/>
    <w:rsid w:val="00496B16"/>
    <w:rsid w:val="00497294"/>
    <w:rsid w:val="00497ED4"/>
    <w:rsid w:val="004A0417"/>
    <w:rsid w:val="004A0862"/>
    <w:rsid w:val="004A087D"/>
    <w:rsid w:val="004A0D4F"/>
    <w:rsid w:val="004A0ED8"/>
    <w:rsid w:val="004A1251"/>
    <w:rsid w:val="004A2930"/>
    <w:rsid w:val="004A2C99"/>
    <w:rsid w:val="004A3099"/>
    <w:rsid w:val="004A378E"/>
    <w:rsid w:val="004A3A9A"/>
    <w:rsid w:val="004A3AD7"/>
    <w:rsid w:val="004A45AC"/>
    <w:rsid w:val="004A462F"/>
    <w:rsid w:val="004A53DC"/>
    <w:rsid w:val="004A553B"/>
    <w:rsid w:val="004A5807"/>
    <w:rsid w:val="004A5A44"/>
    <w:rsid w:val="004A5B1B"/>
    <w:rsid w:val="004A5ECE"/>
    <w:rsid w:val="004A656A"/>
    <w:rsid w:val="004A6783"/>
    <w:rsid w:val="004A69BE"/>
    <w:rsid w:val="004A6AA1"/>
    <w:rsid w:val="004A732B"/>
    <w:rsid w:val="004A7CE6"/>
    <w:rsid w:val="004B093F"/>
    <w:rsid w:val="004B0BF6"/>
    <w:rsid w:val="004B1591"/>
    <w:rsid w:val="004B1B33"/>
    <w:rsid w:val="004B30CD"/>
    <w:rsid w:val="004B37E7"/>
    <w:rsid w:val="004B3953"/>
    <w:rsid w:val="004B3B83"/>
    <w:rsid w:val="004B46A7"/>
    <w:rsid w:val="004B5902"/>
    <w:rsid w:val="004B5A43"/>
    <w:rsid w:val="004B67CE"/>
    <w:rsid w:val="004B7D76"/>
    <w:rsid w:val="004C058B"/>
    <w:rsid w:val="004C0968"/>
    <w:rsid w:val="004C09D0"/>
    <w:rsid w:val="004C19A9"/>
    <w:rsid w:val="004C2112"/>
    <w:rsid w:val="004C267E"/>
    <w:rsid w:val="004C2922"/>
    <w:rsid w:val="004C2EC0"/>
    <w:rsid w:val="004C36AF"/>
    <w:rsid w:val="004C38A2"/>
    <w:rsid w:val="004C43F6"/>
    <w:rsid w:val="004C475C"/>
    <w:rsid w:val="004C501A"/>
    <w:rsid w:val="004C52AD"/>
    <w:rsid w:val="004C58C3"/>
    <w:rsid w:val="004C5D47"/>
    <w:rsid w:val="004C6165"/>
    <w:rsid w:val="004C67F6"/>
    <w:rsid w:val="004C78BA"/>
    <w:rsid w:val="004C7D9F"/>
    <w:rsid w:val="004C7FCD"/>
    <w:rsid w:val="004D03CF"/>
    <w:rsid w:val="004D049F"/>
    <w:rsid w:val="004D10E7"/>
    <w:rsid w:val="004D3ECD"/>
    <w:rsid w:val="004D4864"/>
    <w:rsid w:val="004D6372"/>
    <w:rsid w:val="004D6698"/>
    <w:rsid w:val="004D6AE8"/>
    <w:rsid w:val="004D7468"/>
    <w:rsid w:val="004D768A"/>
    <w:rsid w:val="004D7722"/>
    <w:rsid w:val="004D79F8"/>
    <w:rsid w:val="004D7A6D"/>
    <w:rsid w:val="004E007F"/>
    <w:rsid w:val="004E04D2"/>
    <w:rsid w:val="004E1B63"/>
    <w:rsid w:val="004E1C8E"/>
    <w:rsid w:val="004E21AB"/>
    <w:rsid w:val="004E22AB"/>
    <w:rsid w:val="004E2D83"/>
    <w:rsid w:val="004E30A6"/>
    <w:rsid w:val="004E363A"/>
    <w:rsid w:val="004E3692"/>
    <w:rsid w:val="004E370F"/>
    <w:rsid w:val="004E4B45"/>
    <w:rsid w:val="004E4DF3"/>
    <w:rsid w:val="004E5AC7"/>
    <w:rsid w:val="004E7DFE"/>
    <w:rsid w:val="004E7E42"/>
    <w:rsid w:val="004F0406"/>
    <w:rsid w:val="004F07BA"/>
    <w:rsid w:val="004F125F"/>
    <w:rsid w:val="004F1456"/>
    <w:rsid w:val="004F2528"/>
    <w:rsid w:val="004F28EA"/>
    <w:rsid w:val="004F28FC"/>
    <w:rsid w:val="004F2DB1"/>
    <w:rsid w:val="004F2EB1"/>
    <w:rsid w:val="004F44BE"/>
    <w:rsid w:val="004F4F16"/>
    <w:rsid w:val="004F6AF3"/>
    <w:rsid w:val="004F6DF0"/>
    <w:rsid w:val="004F749C"/>
    <w:rsid w:val="00501F72"/>
    <w:rsid w:val="005029F1"/>
    <w:rsid w:val="005038AA"/>
    <w:rsid w:val="00503DDC"/>
    <w:rsid w:val="00503F64"/>
    <w:rsid w:val="00504579"/>
    <w:rsid w:val="005045E7"/>
    <w:rsid w:val="00505E15"/>
    <w:rsid w:val="00505F0F"/>
    <w:rsid w:val="0050615A"/>
    <w:rsid w:val="00506DDA"/>
    <w:rsid w:val="00506EFE"/>
    <w:rsid w:val="00507F92"/>
    <w:rsid w:val="0051034A"/>
    <w:rsid w:val="005104DB"/>
    <w:rsid w:val="005105A4"/>
    <w:rsid w:val="00510755"/>
    <w:rsid w:val="005133A4"/>
    <w:rsid w:val="005137CA"/>
    <w:rsid w:val="005139AF"/>
    <w:rsid w:val="00513E1D"/>
    <w:rsid w:val="00514044"/>
    <w:rsid w:val="005144C1"/>
    <w:rsid w:val="005157FB"/>
    <w:rsid w:val="0051620E"/>
    <w:rsid w:val="005164C6"/>
    <w:rsid w:val="00516BE7"/>
    <w:rsid w:val="00516F63"/>
    <w:rsid w:val="00517E86"/>
    <w:rsid w:val="0052021E"/>
    <w:rsid w:val="005214CF"/>
    <w:rsid w:val="005215A2"/>
    <w:rsid w:val="00522904"/>
    <w:rsid w:val="00522CC6"/>
    <w:rsid w:val="00523157"/>
    <w:rsid w:val="0052360C"/>
    <w:rsid w:val="00523712"/>
    <w:rsid w:val="00523A28"/>
    <w:rsid w:val="00523D83"/>
    <w:rsid w:val="005246DC"/>
    <w:rsid w:val="0052532E"/>
    <w:rsid w:val="00525384"/>
    <w:rsid w:val="005266BE"/>
    <w:rsid w:val="00527261"/>
    <w:rsid w:val="00527613"/>
    <w:rsid w:val="00527F8F"/>
    <w:rsid w:val="00530845"/>
    <w:rsid w:val="00530CF8"/>
    <w:rsid w:val="00531055"/>
    <w:rsid w:val="00531176"/>
    <w:rsid w:val="005318ED"/>
    <w:rsid w:val="00531FFD"/>
    <w:rsid w:val="00532FBF"/>
    <w:rsid w:val="0053311D"/>
    <w:rsid w:val="00534550"/>
    <w:rsid w:val="00534A65"/>
    <w:rsid w:val="00535509"/>
    <w:rsid w:val="0053569A"/>
    <w:rsid w:val="00536518"/>
    <w:rsid w:val="00537104"/>
    <w:rsid w:val="00537559"/>
    <w:rsid w:val="00540090"/>
    <w:rsid w:val="00540754"/>
    <w:rsid w:val="00540BBB"/>
    <w:rsid w:val="00540C53"/>
    <w:rsid w:val="005410A4"/>
    <w:rsid w:val="005411E3"/>
    <w:rsid w:val="005423AD"/>
    <w:rsid w:val="0054283C"/>
    <w:rsid w:val="005433CE"/>
    <w:rsid w:val="00543475"/>
    <w:rsid w:val="005434D4"/>
    <w:rsid w:val="00543626"/>
    <w:rsid w:val="005437E9"/>
    <w:rsid w:val="00544E2A"/>
    <w:rsid w:val="00545245"/>
    <w:rsid w:val="005453ED"/>
    <w:rsid w:val="00545CE7"/>
    <w:rsid w:val="00545DA5"/>
    <w:rsid w:val="00545E89"/>
    <w:rsid w:val="00546185"/>
    <w:rsid w:val="005477BB"/>
    <w:rsid w:val="0055005E"/>
    <w:rsid w:val="0055079F"/>
    <w:rsid w:val="00550BC9"/>
    <w:rsid w:val="00550FE3"/>
    <w:rsid w:val="00551077"/>
    <w:rsid w:val="00551A74"/>
    <w:rsid w:val="00551F3B"/>
    <w:rsid w:val="00552B64"/>
    <w:rsid w:val="00553E9D"/>
    <w:rsid w:val="0055441B"/>
    <w:rsid w:val="005557D2"/>
    <w:rsid w:val="00555976"/>
    <w:rsid w:val="005563CC"/>
    <w:rsid w:val="00556C3F"/>
    <w:rsid w:val="0055728E"/>
    <w:rsid w:val="00557363"/>
    <w:rsid w:val="00557E08"/>
    <w:rsid w:val="005615ED"/>
    <w:rsid w:val="005616A9"/>
    <w:rsid w:val="00562933"/>
    <w:rsid w:val="00563129"/>
    <w:rsid w:val="005633B8"/>
    <w:rsid w:val="005634C8"/>
    <w:rsid w:val="00563889"/>
    <w:rsid w:val="00563A01"/>
    <w:rsid w:val="00564848"/>
    <w:rsid w:val="00565423"/>
    <w:rsid w:val="005661C5"/>
    <w:rsid w:val="00566350"/>
    <w:rsid w:val="0056636B"/>
    <w:rsid w:val="00566602"/>
    <w:rsid w:val="00566813"/>
    <w:rsid w:val="00566B74"/>
    <w:rsid w:val="00566D2A"/>
    <w:rsid w:val="00567B6C"/>
    <w:rsid w:val="005707B0"/>
    <w:rsid w:val="005707B7"/>
    <w:rsid w:val="005712D0"/>
    <w:rsid w:val="005715AA"/>
    <w:rsid w:val="00571C4C"/>
    <w:rsid w:val="005723C0"/>
    <w:rsid w:val="00572C01"/>
    <w:rsid w:val="00572C7C"/>
    <w:rsid w:val="005733B0"/>
    <w:rsid w:val="00573663"/>
    <w:rsid w:val="00574027"/>
    <w:rsid w:val="005742F1"/>
    <w:rsid w:val="00574FE5"/>
    <w:rsid w:val="00575590"/>
    <w:rsid w:val="00575895"/>
    <w:rsid w:val="0057642D"/>
    <w:rsid w:val="00576AF0"/>
    <w:rsid w:val="00576EB7"/>
    <w:rsid w:val="00577ED9"/>
    <w:rsid w:val="00580692"/>
    <w:rsid w:val="00580EF5"/>
    <w:rsid w:val="0058121E"/>
    <w:rsid w:val="005837A1"/>
    <w:rsid w:val="00583860"/>
    <w:rsid w:val="00583C49"/>
    <w:rsid w:val="00583C82"/>
    <w:rsid w:val="00587049"/>
    <w:rsid w:val="0058753F"/>
    <w:rsid w:val="0058785A"/>
    <w:rsid w:val="00587CFB"/>
    <w:rsid w:val="005902BF"/>
    <w:rsid w:val="0059070F"/>
    <w:rsid w:val="00590F09"/>
    <w:rsid w:val="0059156C"/>
    <w:rsid w:val="005915DB"/>
    <w:rsid w:val="00591799"/>
    <w:rsid w:val="00591A59"/>
    <w:rsid w:val="005925DD"/>
    <w:rsid w:val="00593070"/>
    <w:rsid w:val="005935FF"/>
    <w:rsid w:val="00593993"/>
    <w:rsid w:val="00593C8E"/>
    <w:rsid w:val="005948A3"/>
    <w:rsid w:val="005948EF"/>
    <w:rsid w:val="00594BFC"/>
    <w:rsid w:val="005952B0"/>
    <w:rsid w:val="00595548"/>
    <w:rsid w:val="00596012"/>
    <w:rsid w:val="0059695E"/>
    <w:rsid w:val="00596A37"/>
    <w:rsid w:val="00596CDB"/>
    <w:rsid w:val="005A0869"/>
    <w:rsid w:val="005A099D"/>
    <w:rsid w:val="005A0D11"/>
    <w:rsid w:val="005A0E28"/>
    <w:rsid w:val="005A1B04"/>
    <w:rsid w:val="005A1E3D"/>
    <w:rsid w:val="005A225B"/>
    <w:rsid w:val="005A26C2"/>
    <w:rsid w:val="005A2764"/>
    <w:rsid w:val="005A3A49"/>
    <w:rsid w:val="005A426E"/>
    <w:rsid w:val="005A428F"/>
    <w:rsid w:val="005A43EB"/>
    <w:rsid w:val="005A4587"/>
    <w:rsid w:val="005A483F"/>
    <w:rsid w:val="005A489A"/>
    <w:rsid w:val="005A5008"/>
    <w:rsid w:val="005A5E0C"/>
    <w:rsid w:val="005B00A8"/>
    <w:rsid w:val="005B00C9"/>
    <w:rsid w:val="005B0AAA"/>
    <w:rsid w:val="005B0EF6"/>
    <w:rsid w:val="005B194D"/>
    <w:rsid w:val="005B21CD"/>
    <w:rsid w:val="005B23BE"/>
    <w:rsid w:val="005B24CE"/>
    <w:rsid w:val="005B2E71"/>
    <w:rsid w:val="005B341A"/>
    <w:rsid w:val="005B3A26"/>
    <w:rsid w:val="005B4737"/>
    <w:rsid w:val="005B4959"/>
    <w:rsid w:val="005B51C3"/>
    <w:rsid w:val="005B6602"/>
    <w:rsid w:val="005C03EF"/>
    <w:rsid w:val="005C0B66"/>
    <w:rsid w:val="005C10DE"/>
    <w:rsid w:val="005C14C8"/>
    <w:rsid w:val="005C1533"/>
    <w:rsid w:val="005C23C3"/>
    <w:rsid w:val="005C24E6"/>
    <w:rsid w:val="005C28F2"/>
    <w:rsid w:val="005C2BE1"/>
    <w:rsid w:val="005C2CA8"/>
    <w:rsid w:val="005C30CC"/>
    <w:rsid w:val="005C3334"/>
    <w:rsid w:val="005C3528"/>
    <w:rsid w:val="005C4952"/>
    <w:rsid w:val="005C4C46"/>
    <w:rsid w:val="005C50E9"/>
    <w:rsid w:val="005C5611"/>
    <w:rsid w:val="005C581B"/>
    <w:rsid w:val="005C5E06"/>
    <w:rsid w:val="005C6283"/>
    <w:rsid w:val="005C67C7"/>
    <w:rsid w:val="005C7208"/>
    <w:rsid w:val="005D00A4"/>
    <w:rsid w:val="005D03BE"/>
    <w:rsid w:val="005D06D7"/>
    <w:rsid w:val="005D08F2"/>
    <w:rsid w:val="005D0D4F"/>
    <w:rsid w:val="005D1538"/>
    <w:rsid w:val="005D2A2B"/>
    <w:rsid w:val="005D2A33"/>
    <w:rsid w:val="005D332E"/>
    <w:rsid w:val="005D4987"/>
    <w:rsid w:val="005D5553"/>
    <w:rsid w:val="005D5985"/>
    <w:rsid w:val="005D702C"/>
    <w:rsid w:val="005D7182"/>
    <w:rsid w:val="005D7973"/>
    <w:rsid w:val="005E020B"/>
    <w:rsid w:val="005E0F87"/>
    <w:rsid w:val="005E1366"/>
    <w:rsid w:val="005E3847"/>
    <w:rsid w:val="005E39C9"/>
    <w:rsid w:val="005E4890"/>
    <w:rsid w:val="005E4B3C"/>
    <w:rsid w:val="005E4DE8"/>
    <w:rsid w:val="005E66BC"/>
    <w:rsid w:val="005E7495"/>
    <w:rsid w:val="005E77C1"/>
    <w:rsid w:val="005E7A85"/>
    <w:rsid w:val="005F166A"/>
    <w:rsid w:val="005F1C3E"/>
    <w:rsid w:val="005F2310"/>
    <w:rsid w:val="005F24B2"/>
    <w:rsid w:val="005F2BC9"/>
    <w:rsid w:val="005F3C79"/>
    <w:rsid w:val="005F4301"/>
    <w:rsid w:val="005F55E5"/>
    <w:rsid w:val="005F5977"/>
    <w:rsid w:val="005F6498"/>
    <w:rsid w:val="005F71A5"/>
    <w:rsid w:val="005F729B"/>
    <w:rsid w:val="005F7B77"/>
    <w:rsid w:val="005F7F00"/>
    <w:rsid w:val="0060022D"/>
    <w:rsid w:val="006012B4"/>
    <w:rsid w:val="006013D8"/>
    <w:rsid w:val="00601758"/>
    <w:rsid w:val="00602254"/>
    <w:rsid w:val="00603099"/>
    <w:rsid w:val="00603875"/>
    <w:rsid w:val="00603AC1"/>
    <w:rsid w:val="00603FCA"/>
    <w:rsid w:val="00604834"/>
    <w:rsid w:val="00604C15"/>
    <w:rsid w:val="00605214"/>
    <w:rsid w:val="0060565D"/>
    <w:rsid w:val="006065D9"/>
    <w:rsid w:val="006071D1"/>
    <w:rsid w:val="00607D7F"/>
    <w:rsid w:val="00610235"/>
    <w:rsid w:val="00610835"/>
    <w:rsid w:val="00610CF0"/>
    <w:rsid w:val="006113FB"/>
    <w:rsid w:val="0061156E"/>
    <w:rsid w:val="00611AFE"/>
    <w:rsid w:val="00611B39"/>
    <w:rsid w:val="00611BC6"/>
    <w:rsid w:val="006126E3"/>
    <w:rsid w:val="00612DF7"/>
    <w:rsid w:val="00612F58"/>
    <w:rsid w:val="0061654E"/>
    <w:rsid w:val="006205A7"/>
    <w:rsid w:val="00621C06"/>
    <w:rsid w:val="006220A1"/>
    <w:rsid w:val="00622553"/>
    <w:rsid w:val="006237C5"/>
    <w:rsid w:val="006238BA"/>
    <w:rsid w:val="00624082"/>
    <w:rsid w:val="0062413D"/>
    <w:rsid w:val="006243B5"/>
    <w:rsid w:val="00625148"/>
    <w:rsid w:val="006252DF"/>
    <w:rsid w:val="006258F8"/>
    <w:rsid w:val="00625DAB"/>
    <w:rsid w:val="00627364"/>
    <w:rsid w:val="0062754B"/>
    <w:rsid w:val="006275FF"/>
    <w:rsid w:val="00627B4E"/>
    <w:rsid w:val="00627D57"/>
    <w:rsid w:val="006315E0"/>
    <w:rsid w:val="00632636"/>
    <w:rsid w:val="00632ACE"/>
    <w:rsid w:val="00632C65"/>
    <w:rsid w:val="00633B3C"/>
    <w:rsid w:val="00633F90"/>
    <w:rsid w:val="0063413C"/>
    <w:rsid w:val="006342EC"/>
    <w:rsid w:val="00634690"/>
    <w:rsid w:val="006356BE"/>
    <w:rsid w:val="006369FB"/>
    <w:rsid w:val="00636D67"/>
    <w:rsid w:val="00640289"/>
    <w:rsid w:val="006405C8"/>
    <w:rsid w:val="00640935"/>
    <w:rsid w:val="00640A3F"/>
    <w:rsid w:val="00640F63"/>
    <w:rsid w:val="00641093"/>
    <w:rsid w:val="0064124A"/>
    <w:rsid w:val="00641B1A"/>
    <w:rsid w:val="00644373"/>
    <w:rsid w:val="006445AF"/>
    <w:rsid w:val="00644A19"/>
    <w:rsid w:val="0064573E"/>
    <w:rsid w:val="006466A7"/>
    <w:rsid w:val="00647C73"/>
    <w:rsid w:val="00650048"/>
    <w:rsid w:val="00650FB8"/>
    <w:rsid w:val="00651257"/>
    <w:rsid w:val="0065156E"/>
    <w:rsid w:val="00651932"/>
    <w:rsid w:val="00651F74"/>
    <w:rsid w:val="00652A4D"/>
    <w:rsid w:val="00652B7E"/>
    <w:rsid w:val="00653A8C"/>
    <w:rsid w:val="00653B33"/>
    <w:rsid w:val="00655271"/>
    <w:rsid w:val="00655370"/>
    <w:rsid w:val="006559BC"/>
    <w:rsid w:val="00655B95"/>
    <w:rsid w:val="00655BA1"/>
    <w:rsid w:val="006560A6"/>
    <w:rsid w:val="006563F7"/>
    <w:rsid w:val="006575BA"/>
    <w:rsid w:val="00657615"/>
    <w:rsid w:val="00657693"/>
    <w:rsid w:val="00657CFD"/>
    <w:rsid w:val="00660611"/>
    <w:rsid w:val="00660758"/>
    <w:rsid w:val="006616C2"/>
    <w:rsid w:val="006617AA"/>
    <w:rsid w:val="00663E36"/>
    <w:rsid w:val="006648AE"/>
    <w:rsid w:val="00664902"/>
    <w:rsid w:val="00665702"/>
    <w:rsid w:val="00667613"/>
    <w:rsid w:val="00670CA8"/>
    <w:rsid w:val="00670D44"/>
    <w:rsid w:val="00670D4E"/>
    <w:rsid w:val="00671101"/>
    <w:rsid w:val="006719B2"/>
    <w:rsid w:val="00671F42"/>
    <w:rsid w:val="00672423"/>
    <w:rsid w:val="00672AD0"/>
    <w:rsid w:val="00673979"/>
    <w:rsid w:val="00673C0A"/>
    <w:rsid w:val="006741B7"/>
    <w:rsid w:val="00674509"/>
    <w:rsid w:val="0067461F"/>
    <w:rsid w:val="00676D74"/>
    <w:rsid w:val="006777F2"/>
    <w:rsid w:val="00677A74"/>
    <w:rsid w:val="00680309"/>
    <w:rsid w:val="006808B7"/>
    <w:rsid w:val="00680C03"/>
    <w:rsid w:val="00680D1F"/>
    <w:rsid w:val="006814E0"/>
    <w:rsid w:val="006828EA"/>
    <w:rsid w:val="00684078"/>
    <w:rsid w:val="0068673C"/>
    <w:rsid w:val="00686847"/>
    <w:rsid w:val="0068692D"/>
    <w:rsid w:val="00686A8D"/>
    <w:rsid w:val="00687AB3"/>
    <w:rsid w:val="00687CD6"/>
    <w:rsid w:val="0069074E"/>
    <w:rsid w:val="00690A70"/>
    <w:rsid w:val="00691AB8"/>
    <w:rsid w:val="00691B7D"/>
    <w:rsid w:val="00693610"/>
    <w:rsid w:val="006936F9"/>
    <w:rsid w:val="00694741"/>
    <w:rsid w:val="00694A90"/>
    <w:rsid w:val="00695305"/>
    <w:rsid w:val="00695B9C"/>
    <w:rsid w:val="00695F98"/>
    <w:rsid w:val="006966DD"/>
    <w:rsid w:val="00696DF0"/>
    <w:rsid w:val="006976AC"/>
    <w:rsid w:val="006A0D2D"/>
    <w:rsid w:val="006A0E9E"/>
    <w:rsid w:val="006A1D43"/>
    <w:rsid w:val="006A2742"/>
    <w:rsid w:val="006A3267"/>
    <w:rsid w:val="006A4662"/>
    <w:rsid w:val="006A4CCC"/>
    <w:rsid w:val="006A5FDA"/>
    <w:rsid w:val="006A6D15"/>
    <w:rsid w:val="006A6E90"/>
    <w:rsid w:val="006A6FCD"/>
    <w:rsid w:val="006A764E"/>
    <w:rsid w:val="006A7755"/>
    <w:rsid w:val="006A7A97"/>
    <w:rsid w:val="006A7C70"/>
    <w:rsid w:val="006A7CD4"/>
    <w:rsid w:val="006B066B"/>
    <w:rsid w:val="006B09A0"/>
    <w:rsid w:val="006B0DB3"/>
    <w:rsid w:val="006B1DCA"/>
    <w:rsid w:val="006B2578"/>
    <w:rsid w:val="006B3EED"/>
    <w:rsid w:val="006B400C"/>
    <w:rsid w:val="006B40C9"/>
    <w:rsid w:val="006B43A4"/>
    <w:rsid w:val="006B4652"/>
    <w:rsid w:val="006B60BB"/>
    <w:rsid w:val="006B6DC4"/>
    <w:rsid w:val="006B6F71"/>
    <w:rsid w:val="006B712F"/>
    <w:rsid w:val="006B7279"/>
    <w:rsid w:val="006B75AD"/>
    <w:rsid w:val="006B7C96"/>
    <w:rsid w:val="006B7D50"/>
    <w:rsid w:val="006C008C"/>
    <w:rsid w:val="006C0C49"/>
    <w:rsid w:val="006C0F36"/>
    <w:rsid w:val="006C152A"/>
    <w:rsid w:val="006C21FE"/>
    <w:rsid w:val="006C33B8"/>
    <w:rsid w:val="006C3A5E"/>
    <w:rsid w:val="006C3DF5"/>
    <w:rsid w:val="006C4413"/>
    <w:rsid w:val="006C51F9"/>
    <w:rsid w:val="006C5506"/>
    <w:rsid w:val="006C7000"/>
    <w:rsid w:val="006C70B0"/>
    <w:rsid w:val="006C763B"/>
    <w:rsid w:val="006D0E77"/>
    <w:rsid w:val="006D1E68"/>
    <w:rsid w:val="006D2472"/>
    <w:rsid w:val="006D28F4"/>
    <w:rsid w:val="006D29B9"/>
    <w:rsid w:val="006D3E19"/>
    <w:rsid w:val="006D42DF"/>
    <w:rsid w:val="006D4E0F"/>
    <w:rsid w:val="006D65F7"/>
    <w:rsid w:val="006D72CC"/>
    <w:rsid w:val="006D7F5C"/>
    <w:rsid w:val="006E0F0F"/>
    <w:rsid w:val="006E2CAB"/>
    <w:rsid w:val="006E3053"/>
    <w:rsid w:val="006E4458"/>
    <w:rsid w:val="006E47B1"/>
    <w:rsid w:val="006E5016"/>
    <w:rsid w:val="006E508A"/>
    <w:rsid w:val="006E5C8F"/>
    <w:rsid w:val="006E5EC2"/>
    <w:rsid w:val="006E72D1"/>
    <w:rsid w:val="006E7941"/>
    <w:rsid w:val="006E79C7"/>
    <w:rsid w:val="006F180A"/>
    <w:rsid w:val="006F2117"/>
    <w:rsid w:val="006F2592"/>
    <w:rsid w:val="006F2964"/>
    <w:rsid w:val="006F29CC"/>
    <w:rsid w:val="006F2C34"/>
    <w:rsid w:val="006F39A2"/>
    <w:rsid w:val="006F39C5"/>
    <w:rsid w:val="006F4190"/>
    <w:rsid w:val="006F49BA"/>
    <w:rsid w:val="006F5B0C"/>
    <w:rsid w:val="006F5BA7"/>
    <w:rsid w:val="006F5E5C"/>
    <w:rsid w:val="006F6C09"/>
    <w:rsid w:val="006F7A53"/>
    <w:rsid w:val="0070173E"/>
    <w:rsid w:val="007018F5"/>
    <w:rsid w:val="0070260A"/>
    <w:rsid w:val="00702DB5"/>
    <w:rsid w:val="007045A5"/>
    <w:rsid w:val="00704B4B"/>
    <w:rsid w:val="00704CF4"/>
    <w:rsid w:val="00705283"/>
    <w:rsid w:val="0070606F"/>
    <w:rsid w:val="00707720"/>
    <w:rsid w:val="00707A41"/>
    <w:rsid w:val="007100B1"/>
    <w:rsid w:val="0071153C"/>
    <w:rsid w:val="007124FA"/>
    <w:rsid w:val="0071254D"/>
    <w:rsid w:val="00712B10"/>
    <w:rsid w:val="00712B9D"/>
    <w:rsid w:val="00712BE4"/>
    <w:rsid w:val="0071306A"/>
    <w:rsid w:val="00713467"/>
    <w:rsid w:val="00714214"/>
    <w:rsid w:val="00714CCB"/>
    <w:rsid w:val="00714D01"/>
    <w:rsid w:val="00715AF1"/>
    <w:rsid w:val="007202E9"/>
    <w:rsid w:val="007203EE"/>
    <w:rsid w:val="00720A83"/>
    <w:rsid w:val="00721897"/>
    <w:rsid w:val="00721AA4"/>
    <w:rsid w:val="00721C09"/>
    <w:rsid w:val="00722732"/>
    <w:rsid w:val="007230DF"/>
    <w:rsid w:val="0072344A"/>
    <w:rsid w:val="00723671"/>
    <w:rsid w:val="00724E7E"/>
    <w:rsid w:val="00725B20"/>
    <w:rsid w:val="00725D1A"/>
    <w:rsid w:val="00726562"/>
    <w:rsid w:val="00726CA9"/>
    <w:rsid w:val="00727E37"/>
    <w:rsid w:val="00730C89"/>
    <w:rsid w:val="00730D5E"/>
    <w:rsid w:val="0073165C"/>
    <w:rsid w:val="00732AF7"/>
    <w:rsid w:val="00732E95"/>
    <w:rsid w:val="00735709"/>
    <w:rsid w:val="0073576C"/>
    <w:rsid w:val="00736291"/>
    <w:rsid w:val="00736B8A"/>
    <w:rsid w:val="00736D9E"/>
    <w:rsid w:val="00736DAF"/>
    <w:rsid w:val="0074021B"/>
    <w:rsid w:val="00741159"/>
    <w:rsid w:val="0074180C"/>
    <w:rsid w:val="00741E90"/>
    <w:rsid w:val="00742041"/>
    <w:rsid w:val="0074283F"/>
    <w:rsid w:val="00742A46"/>
    <w:rsid w:val="00743201"/>
    <w:rsid w:val="0074321C"/>
    <w:rsid w:val="00744261"/>
    <w:rsid w:val="00744546"/>
    <w:rsid w:val="007447F1"/>
    <w:rsid w:val="00744AB5"/>
    <w:rsid w:val="00745543"/>
    <w:rsid w:val="00745D9E"/>
    <w:rsid w:val="00745DE1"/>
    <w:rsid w:val="00746D1F"/>
    <w:rsid w:val="00746DB0"/>
    <w:rsid w:val="007470C6"/>
    <w:rsid w:val="007507B2"/>
    <w:rsid w:val="007512C4"/>
    <w:rsid w:val="007515DB"/>
    <w:rsid w:val="00751C19"/>
    <w:rsid w:val="00752195"/>
    <w:rsid w:val="00754540"/>
    <w:rsid w:val="00754666"/>
    <w:rsid w:val="00754E6D"/>
    <w:rsid w:val="00755782"/>
    <w:rsid w:val="007576EE"/>
    <w:rsid w:val="00757C26"/>
    <w:rsid w:val="00757DCB"/>
    <w:rsid w:val="00762C1D"/>
    <w:rsid w:val="00764E74"/>
    <w:rsid w:val="007651E4"/>
    <w:rsid w:val="00765F17"/>
    <w:rsid w:val="007665A9"/>
    <w:rsid w:val="00766A38"/>
    <w:rsid w:val="00766A44"/>
    <w:rsid w:val="00766A59"/>
    <w:rsid w:val="0077195F"/>
    <w:rsid w:val="00771A5D"/>
    <w:rsid w:val="00776E6A"/>
    <w:rsid w:val="00777C32"/>
    <w:rsid w:val="00780414"/>
    <w:rsid w:val="007804B5"/>
    <w:rsid w:val="007808BF"/>
    <w:rsid w:val="007815F1"/>
    <w:rsid w:val="0078175D"/>
    <w:rsid w:val="00781A97"/>
    <w:rsid w:val="00782ABA"/>
    <w:rsid w:val="00783342"/>
    <w:rsid w:val="0078343D"/>
    <w:rsid w:val="00783944"/>
    <w:rsid w:val="00783AF6"/>
    <w:rsid w:val="0078461B"/>
    <w:rsid w:val="007855EB"/>
    <w:rsid w:val="0078605B"/>
    <w:rsid w:val="00786BF7"/>
    <w:rsid w:val="00786D8D"/>
    <w:rsid w:val="00786ED7"/>
    <w:rsid w:val="00787C02"/>
    <w:rsid w:val="007903E9"/>
    <w:rsid w:val="00790F7E"/>
    <w:rsid w:val="0079109F"/>
    <w:rsid w:val="007918EB"/>
    <w:rsid w:val="0079192F"/>
    <w:rsid w:val="00791DB6"/>
    <w:rsid w:val="00792A04"/>
    <w:rsid w:val="007930C4"/>
    <w:rsid w:val="00793274"/>
    <w:rsid w:val="00793C4E"/>
    <w:rsid w:val="00793D58"/>
    <w:rsid w:val="00794180"/>
    <w:rsid w:val="00794893"/>
    <w:rsid w:val="00794F22"/>
    <w:rsid w:val="00796480"/>
    <w:rsid w:val="00796865"/>
    <w:rsid w:val="00796A9A"/>
    <w:rsid w:val="00796EA0"/>
    <w:rsid w:val="00796EF4"/>
    <w:rsid w:val="007970E5"/>
    <w:rsid w:val="00797259"/>
    <w:rsid w:val="007975D4"/>
    <w:rsid w:val="007976EA"/>
    <w:rsid w:val="00797E05"/>
    <w:rsid w:val="007A033F"/>
    <w:rsid w:val="007A0382"/>
    <w:rsid w:val="007A1360"/>
    <w:rsid w:val="007A1713"/>
    <w:rsid w:val="007A2F3F"/>
    <w:rsid w:val="007A38BB"/>
    <w:rsid w:val="007A392F"/>
    <w:rsid w:val="007A4426"/>
    <w:rsid w:val="007A4B3D"/>
    <w:rsid w:val="007A4C6F"/>
    <w:rsid w:val="007A4D12"/>
    <w:rsid w:val="007A5057"/>
    <w:rsid w:val="007A5106"/>
    <w:rsid w:val="007A5D1C"/>
    <w:rsid w:val="007A5F03"/>
    <w:rsid w:val="007A70A0"/>
    <w:rsid w:val="007A70E7"/>
    <w:rsid w:val="007A7605"/>
    <w:rsid w:val="007A7EAC"/>
    <w:rsid w:val="007B0774"/>
    <w:rsid w:val="007B07B9"/>
    <w:rsid w:val="007B208B"/>
    <w:rsid w:val="007B2BD9"/>
    <w:rsid w:val="007B2FF3"/>
    <w:rsid w:val="007B3982"/>
    <w:rsid w:val="007B46CC"/>
    <w:rsid w:val="007B4EE1"/>
    <w:rsid w:val="007B4F41"/>
    <w:rsid w:val="007B58B8"/>
    <w:rsid w:val="007B625F"/>
    <w:rsid w:val="007B6D86"/>
    <w:rsid w:val="007B7664"/>
    <w:rsid w:val="007B7B72"/>
    <w:rsid w:val="007C0AB6"/>
    <w:rsid w:val="007C0D42"/>
    <w:rsid w:val="007C0F30"/>
    <w:rsid w:val="007C11D4"/>
    <w:rsid w:val="007C1C15"/>
    <w:rsid w:val="007C1E6C"/>
    <w:rsid w:val="007C1EEE"/>
    <w:rsid w:val="007C37D4"/>
    <w:rsid w:val="007C3C31"/>
    <w:rsid w:val="007C435E"/>
    <w:rsid w:val="007C43A1"/>
    <w:rsid w:val="007C46A1"/>
    <w:rsid w:val="007C6C7B"/>
    <w:rsid w:val="007D1568"/>
    <w:rsid w:val="007D268D"/>
    <w:rsid w:val="007D26EC"/>
    <w:rsid w:val="007D317E"/>
    <w:rsid w:val="007D319D"/>
    <w:rsid w:val="007D3513"/>
    <w:rsid w:val="007D3CF3"/>
    <w:rsid w:val="007D4DA0"/>
    <w:rsid w:val="007D4FA8"/>
    <w:rsid w:val="007D51A0"/>
    <w:rsid w:val="007D5619"/>
    <w:rsid w:val="007D6A22"/>
    <w:rsid w:val="007D7727"/>
    <w:rsid w:val="007D7D68"/>
    <w:rsid w:val="007E0BAE"/>
    <w:rsid w:val="007E110C"/>
    <w:rsid w:val="007E1712"/>
    <w:rsid w:val="007E1B83"/>
    <w:rsid w:val="007E2688"/>
    <w:rsid w:val="007E3CE6"/>
    <w:rsid w:val="007E3E7F"/>
    <w:rsid w:val="007E54BA"/>
    <w:rsid w:val="007E5503"/>
    <w:rsid w:val="007E5D56"/>
    <w:rsid w:val="007E5FDE"/>
    <w:rsid w:val="007E623D"/>
    <w:rsid w:val="007E64F4"/>
    <w:rsid w:val="007E724E"/>
    <w:rsid w:val="007E753B"/>
    <w:rsid w:val="007E7552"/>
    <w:rsid w:val="007E758C"/>
    <w:rsid w:val="007E769F"/>
    <w:rsid w:val="007E79DB"/>
    <w:rsid w:val="007E7D09"/>
    <w:rsid w:val="007F0139"/>
    <w:rsid w:val="007F04E2"/>
    <w:rsid w:val="007F05B5"/>
    <w:rsid w:val="007F0D50"/>
    <w:rsid w:val="007F1A05"/>
    <w:rsid w:val="007F291E"/>
    <w:rsid w:val="007F3354"/>
    <w:rsid w:val="007F3E19"/>
    <w:rsid w:val="007F4387"/>
    <w:rsid w:val="007F48FE"/>
    <w:rsid w:val="007F54DD"/>
    <w:rsid w:val="007F5A14"/>
    <w:rsid w:val="007F5D4E"/>
    <w:rsid w:val="007F6D2E"/>
    <w:rsid w:val="007F7379"/>
    <w:rsid w:val="007F7412"/>
    <w:rsid w:val="007F7577"/>
    <w:rsid w:val="007F774C"/>
    <w:rsid w:val="0080000E"/>
    <w:rsid w:val="0080059E"/>
    <w:rsid w:val="00800D84"/>
    <w:rsid w:val="008033BE"/>
    <w:rsid w:val="008033DA"/>
    <w:rsid w:val="008039D6"/>
    <w:rsid w:val="00803C3C"/>
    <w:rsid w:val="008041F2"/>
    <w:rsid w:val="00804673"/>
    <w:rsid w:val="008047BA"/>
    <w:rsid w:val="008060C1"/>
    <w:rsid w:val="00806881"/>
    <w:rsid w:val="00806FD5"/>
    <w:rsid w:val="0080700C"/>
    <w:rsid w:val="00807156"/>
    <w:rsid w:val="0080780A"/>
    <w:rsid w:val="00807833"/>
    <w:rsid w:val="00807879"/>
    <w:rsid w:val="00810FB8"/>
    <w:rsid w:val="00811462"/>
    <w:rsid w:val="008117DB"/>
    <w:rsid w:val="008132CA"/>
    <w:rsid w:val="0081554E"/>
    <w:rsid w:val="00816644"/>
    <w:rsid w:val="008167F4"/>
    <w:rsid w:val="008179C0"/>
    <w:rsid w:val="00820944"/>
    <w:rsid w:val="008210BF"/>
    <w:rsid w:val="008221B9"/>
    <w:rsid w:val="0082279C"/>
    <w:rsid w:val="00824361"/>
    <w:rsid w:val="00824829"/>
    <w:rsid w:val="00824833"/>
    <w:rsid w:val="00824D5A"/>
    <w:rsid w:val="0082515B"/>
    <w:rsid w:val="00825CD3"/>
    <w:rsid w:val="00825E56"/>
    <w:rsid w:val="008264DE"/>
    <w:rsid w:val="008272C4"/>
    <w:rsid w:val="0082772E"/>
    <w:rsid w:val="00827B36"/>
    <w:rsid w:val="008307A0"/>
    <w:rsid w:val="00830B6E"/>
    <w:rsid w:val="00831131"/>
    <w:rsid w:val="00832F8C"/>
    <w:rsid w:val="00833637"/>
    <w:rsid w:val="0083367C"/>
    <w:rsid w:val="00834912"/>
    <w:rsid w:val="008360B6"/>
    <w:rsid w:val="00836B05"/>
    <w:rsid w:val="00837E6A"/>
    <w:rsid w:val="00840198"/>
    <w:rsid w:val="00840F39"/>
    <w:rsid w:val="0084193B"/>
    <w:rsid w:val="00842514"/>
    <w:rsid w:val="00842A47"/>
    <w:rsid w:val="00843A4E"/>
    <w:rsid w:val="00844B50"/>
    <w:rsid w:val="00845012"/>
    <w:rsid w:val="008461FC"/>
    <w:rsid w:val="008464D6"/>
    <w:rsid w:val="0084778D"/>
    <w:rsid w:val="00847CDC"/>
    <w:rsid w:val="00847D8A"/>
    <w:rsid w:val="00850E4A"/>
    <w:rsid w:val="00851327"/>
    <w:rsid w:val="0085142D"/>
    <w:rsid w:val="008527D0"/>
    <w:rsid w:val="00852AF1"/>
    <w:rsid w:val="0085355D"/>
    <w:rsid w:val="00853819"/>
    <w:rsid w:val="00854030"/>
    <w:rsid w:val="00854093"/>
    <w:rsid w:val="008548E2"/>
    <w:rsid w:val="00856137"/>
    <w:rsid w:val="008570B0"/>
    <w:rsid w:val="00860123"/>
    <w:rsid w:val="0086063A"/>
    <w:rsid w:val="00860907"/>
    <w:rsid w:val="0086095B"/>
    <w:rsid w:val="00860AC4"/>
    <w:rsid w:val="00860D29"/>
    <w:rsid w:val="00861123"/>
    <w:rsid w:val="0086292F"/>
    <w:rsid w:val="008639C1"/>
    <w:rsid w:val="00863BE4"/>
    <w:rsid w:val="00863E1D"/>
    <w:rsid w:val="00864351"/>
    <w:rsid w:val="008650E9"/>
    <w:rsid w:val="00866D80"/>
    <w:rsid w:val="008672A0"/>
    <w:rsid w:val="00867F47"/>
    <w:rsid w:val="00870EEE"/>
    <w:rsid w:val="00871253"/>
    <w:rsid w:val="0087144B"/>
    <w:rsid w:val="00871E5F"/>
    <w:rsid w:val="00872349"/>
    <w:rsid w:val="00872A71"/>
    <w:rsid w:val="00872EA1"/>
    <w:rsid w:val="00874125"/>
    <w:rsid w:val="00874A31"/>
    <w:rsid w:val="0087595F"/>
    <w:rsid w:val="00875DDD"/>
    <w:rsid w:val="00876571"/>
    <w:rsid w:val="008766C9"/>
    <w:rsid w:val="00876CE2"/>
    <w:rsid w:val="00877318"/>
    <w:rsid w:val="00877EAC"/>
    <w:rsid w:val="008800FD"/>
    <w:rsid w:val="00880367"/>
    <w:rsid w:val="0088070A"/>
    <w:rsid w:val="00881301"/>
    <w:rsid w:val="00881529"/>
    <w:rsid w:val="008816FE"/>
    <w:rsid w:val="00881D33"/>
    <w:rsid w:val="008822F4"/>
    <w:rsid w:val="008832E9"/>
    <w:rsid w:val="00883E1F"/>
    <w:rsid w:val="00884034"/>
    <w:rsid w:val="008844AE"/>
    <w:rsid w:val="00884822"/>
    <w:rsid w:val="00884CDB"/>
    <w:rsid w:val="008855CD"/>
    <w:rsid w:val="00886B83"/>
    <w:rsid w:val="008906FC"/>
    <w:rsid w:val="00890D41"/>
    <w:rsid w:val="008922F0"/>
    <w:rsid w:val="00892ADB"/>
    <w:rsid w:val="008931BE"/>
    <w:rsid w:val="00893232"/>
    <w:rsid w:val="00894132"/>
    <w:rsid w:val="008948F6"/>
    <w:rsid w:val="00894A8D"/>
    <w:rsid w:val="00894E2C"/>
    <w:rsid w:val="0089659C"/>
    <w:rsid w:val="00896950"/>
    <w:rsid w:val="00896F03"/>
    <w:rsid w:val="008A0051"/>
    <w:rsid w:val="008A0992"/>
    <w:rsid w:val="008A0D1E"/>
    <w:rsid w:val="008A19BF"/>
    <w:rsid w:val="008A2BD8"/>
    <w:rsid w:val="008A3E41"/>
    <w:rsid w:val="008A493E"/>
    <w:rsid w:val="008A4CE5"/>
    <w:rsid w:val="008A503F"/>
    <w:rsid w:val="008A60C6"/>
    <w:rsid w:val="008A626A"/>
    <w:rsid w:val="008A73CF"/>
    <w:rsid w:val="008B017E"/>
    <w:rsid w:val="008B0472"/>
    <w:rsid w:val="008B07C4"/>
    <w:rsid w:val="008B08C5"/>
    <w:rsid w:val="008B0A02"/>
    <w:rsid w:val="008B0BB3"/>
    <w:rsid w:val="008B241D"/>
    <w:rsid w:val="008B2878"/>
    <w:rsid w:val="008B3057"/>
    <w:rsid w:val="008B3B1C"/>
    <w:rsid w:val="008B4D5C"/>
    <w:rsid w:val="008B4F17"/>
    <w:rsid w:val="008B57C0"/>
    <w:rsid w:val="008B6333"/>
    <w:rsid w:val="008B67AC"/>
    <w:rsid w:val="008B6F21"/>
    <w:rsid w:val="008B7D77"/>
    <w:rsid w:val="008B7E9C"/>
    <w:rsid w:val="008C03B5"/>
    <w:rsid w:val="008C08D1"/>
    <w:rsid w:val="008C108E"/>
    <w:rsid w:val="008C1293"/>
    <w:rsid w:val="008C1475"/>
    <w:rsid w:val="008C1809"/>
    <w:rsid w:val="008C1B5F"/>
    <w:rsid w:val="008C2D10"/>
    <w:rsid w:val="008C3605"/>
    <w:rsid w:val="008C415E"/>
    <w:rsid w:val="008C4388"/>
    <w:rsid w:val="008C44F8"/>
    <w:rsid w:val="008C53B4"/>
    <w:rsid w:val="008C54F9"/>
    <w:rsid w:val="008C6196"/>
    <w:rsid w:val="008C6273"/>
    <w:rsid w:val="008C6E81"/>
    <w:rsid w:val="008C700F"/>
    <w:rsid w:val="008C75AA"/>
    <w:rsid w:val="008C7934"/>
    <w:rsid w:val="008C7C7F"/>
    <w:rsid w:val="008D00DC"/>
    <w:rsid w:val="008D0477"/>
    <w:rsid w:val="008D1571"/>
    <w:rsid w:val="008D1A08"/>
    <w:rsid w:val="008D26A8"/>
    <w:rsid w:val="008D34AF"/>
    <w:rsid w:val="008D3A8F"/>
    <w:rsid w:val="008D3CC8"/>
    <w:rsid w:val="008D418C"/>
    <w:rsid w:val="008D490C"/>
    <w:rsid w:val="008D4BF8"/>
    <w:rsid w:val="008D4EF6"/>
    <w:rsid w:val="008D50D8"/>
    <w:rsid w:val="008D555D"/>
    <w:rsid w:val="008D644D"/>
    <w:rsid w:val="008D77BA"/>
    <w:rsid w:val="008D77F3"/>
    <w:rsid w:val="008E0E58"/>
    <w:rsid w:val="008E1C4D"/>
    <w:rsid w:val="008E229A"/>
    <w:rsid w:val="008E2670"/>
    <w:rsid w:val="008E2F9F"/>
    <w:rsid w:val="008E33F5"/>
    <w:rsid w:val="008E367F"/>
    <w:rsid w:val="008E3B87"/>
    <w:rsid w:val="008E401C"/>
    <w:rsid w:val="008E40D6"/>
    <w:rsid w:val="008E42E3"/>
    <w:rsid w:val="008E4482"/>
    <w:rsid w:val="008E44DD"/>
    <w:rsid w:val="008E4869"/>
    <w:rsid w:val="008E4A84"/>
    <w:rsid w:val="008E5719"/>
    <w:rsid w:val="008E5E8B"/>
    <w:rsid w:val="008E5EA1"/>
    <w:rsid w:val="008E6C3E"/>
    <w:rsid w:val="008E6D9D"/>
    <w:rsid w:val="008E6ECE"/>
    <w:rsid w:val="008E7D8B"/>
    <w:rsid w:val="008F0532"/>
    <w:rsid w:val="008F08BB"/>
    <w:rsid w:val="008F2087"/>
    <w:rsid w:val="008F2CD4"/>
    <w:rsid w:val="008F2E4F"/>
    <w:rsid w:val="008F3148"/>
    <w:rsid w:val="008F3282"/>
    <w:rsid w:val="008F3E32"/>
    <w:rsid w:val="008F41B0"/>
    <w:rsid w:val="008F4AB3"/>
    <w:rsid w:val="008F4D07"/>
    <w:rsid w:val="008F5329"/>
    <w:rsid w:val="008F5AD8"/>
    <w:rsid w:val="008F644E"/>
    <w:rsid w:val="008F79B2"/>
    <w:rsid w:val="00900225"/>
    <w:rsid w:val="009008DB"/>
    <w:rsid w:val="00900A29"/>
    <w:rsid w:val="00900B0E"/>
    <w:rsid w:val="00900D12"/>
    <w:rsid w:val="009013C1"/>
    <w:rsid w:val="00901D39"/>
    <w:rsid w:val="00902EED"/>
    <w:rsid w:val="00902F6E"/>
    <w:rsid w:val="009037C5"/>
    <w:rsid w:val="00903CAA"/>
    <w:rsid w:val="00903DD5"/>
    <w:rsid w:val="00903EED"/>
    <w:rsid w:val="0090469B"/>
    <w:rsid w:val="00904F73"/>
    <w:rsid w:val="00905497"/>
    <w:rsid w:val="00905742"/>
    <w:rsid w:val="009100AD"/>
    <w:rsid w:val="00910C45"/>
    <w:rsid w:val="00911975"/>
    <w:rsid w:val="00911BA2"/>
    <w:rsid w:val="00912E6E"/>
    <w:rsid w:val="009131E2"/>
    <w:rsid w:val="009137A1"/>
    <w:rsid w:val="0091392F"/>
    <w:rsid w:val="009142C8"/>
    <w:rsid w:val="009143BB"/>
    <w:rsid w:val="00914C93"/>
    <w:rsid w:val="009150BE"/>
    <w:rsid w:val="00915979"/>
    <w:rsid w:val="00917258"/>
    <w:rsid w:val="00917400"/>
    <w:rsid w:val="0091748B"/>
    <w:rsid w:val="00917EEC"/>
    <w:rsid w:val="0092024F"/>
    <w:rsid w:val="00920554"/>
    <w:rsid w:val="00920F49"/>
    <w:rsid w:val="00921389"/>
    <w:rsid w:val="009214CB"/>
    <w:rsid w:val="0092221D"/>
    <w:rsid w:val="00923645"/>
    <w:rsid w:val="00923B2B"/>
    <w:rsid w:val="00923BA5"/>
    <w:rsid w:val="00923DD7"/>
    <w:rsid w:val="00924755"/>
    <w:rsid w:val="0092481A"/>
    <w:rsid w:val="00924D89"/>
    <w:rsid w:val="009260E7"/>
    <w:rsid w:val="009260FB"/>
    <w:rsid w:val="00927351"/>
    <w:rsid w:val="009275F5"/>
    <w:rsid w:val="00930564"/>
    <w:rsid w:val="00930A15"/>
    <w:rsid w:val="00930C83"/>
    <w:rsid w:val="00930F65"/>
    <w:rsid w:val="009324DF"/>
    <w:rsid w:val="00933932"/>
    <w:rsid w:val="00933E08"/>
    <w:rsid w:val="009340F9"/>
    <w:rsid w:val="0093497B"/>
    <w:rsid w:val="00935551"/>
    <w:rsid w:val="00935655"/>
    <w:rsid w:val="00936295"/>
    <w:rsid w:val="00936D79"/>
    <w:rsid w:val="00937367"/>
    <w:rsid w:val="00937773"/>
    <w:rsid w:val="00937C30"/>
    <w:rsid w:val="00937E56"/>
    <w:rsid w:val="009405CB"/>
    <w:rsid w:val="00940794"/>
    <w:rsid w:val="00941142"/>
    <w:rsid w:val="0094147D"/>
    <w:rsid w:val="009415F5"/>
    <w:rsid w:val="00941A89"/>
    <w:rsid w:val="009423A9"/>
    <w:rsid w:val="009427AF"/>
    <w:rsid w:val="00942A6E"/>
    <w:rsid w:val="00942D31"/>
    <w:rsid w:val="00943559"/>
    <w:rsid w:val="0094367D"/>
    <w:rsid w:val="00943822"/>
    <w:rsid w:val="00943E8B"/>
    <w:rsid w:val="009455C5"/>
    <w:rsid w:val="009461D3"/>
    <w:rsid w:val="0094648D"/>
    <w:rsid w:val="009471D3"/>
    <w:rsid w:val="0094769B"/>
    <w:rsid w:val="0095035E"/>
    <w:rsid w:val="0095068B"/>
    <w:rsid w:val="00950914"/>
    <w:rsid w:val="00951641"/>
    <w:rsid w:val="00951D41"/>
    <w:rsid w:val="00951F59"/>
    <w:rsid w:val="00952246"/>
    <w:rsid w:val="009523BC"/>
    <w:rsid w:val="009533F2"/>
    <w:rsid w:val="00953D7C"/>
    <w:rsid w:val="009546E7"/>
    <w:rsid w:val="00954A6B"/>
    <w:rsid w:val="00954EAF"/>
    <w:rsid w:val="00955944"/>
    <w:rsid w:val="00955BAE"/>
    <w:rsid w:val="00955DEF"/>
    <w:rsid w:val="00956325"/>
    <w:rsid w:val="00956EA7"/>
    <w:rsid w:val="00957601"/>
    <w:rsid w:val="009603C7"/>
    <w:rsid w:val="0096093C"/>
    <w:rsid w:val="00961461"/>
    <w:rsid w:val="00961E9D"/>
    <w:rsid w:val="0096207B"/>
    <w:rsid w:val="00962167"/>
    <w:rsid w:val="009631D3"/>
    <w:rsid w:val="009632D7"/>
    <w:rsid w:val="00963DB0"/>
    <w:rsid w:val="00963ED3"/>
    <w:rsid w:val="00963F0C"/>
    <w:rsid w:val="00964579"/>
    <w:rsid w:val="0096540B"/>
    <w:rsid w:val="009658DF"/>
    <w:rsid w:val="00965C9C"/>
    <w:rsid w:val="009666B1"/>
    <w:rsid w:val="00966945"/>
    <w:rsid w:val="00967318"/>
    <w:rsid w:val="00967C6B"/>
    <w:rsid w:val="009704E5"/>
    <w:rsid w:val="00970CC9"/>
    <w:rsid w:val="00971683"/>
    <w:rsid w:val="00971B01"/>
    <w:rsid w:val="009727E8"/>
    <w:rsid w:val="009730A8"/>
    <w:rsid w:val="009737FA"/>
    <w:rsid w:val="009739C7"/>
    <w:rsid w:val="009748F4"/>
    <w:rsid w:val="00974B32"/>
    <w:rsid w:val="00974F72"/>
    <w:rsid w:val="0097600C"/>
    <w:rsid w:val="00976D2C"/>
    <w:rsid w:val="00976DD2"/>
    <w:rsid w:val="00977E08"/>
    <w:rsid w:val="00977F47"/>
    <w:rsid w:val="0098126C"/>
    <w:rsid w:val="0098152F"/>
    <w:rsid w:val="0098180A"/>
    <w:rsid w:val="009822AD"/>
    <w:rsid w:val="0098260E"/>
    <w:rsid w:val="00984561"/>
    <w:rsid w:val="00985532"/>
    <w:rsid w:val="0098599B"/>
    <w:rsid w:val="00985A0D"/>
    <w:rsid w:val="00985F9E"/>
    <w:rsid w:val="00986938"/>
    <w:rsid w:val="00986C06"/>
    <w:rsid w:val="00986D6F"/>
    <w:rsid w:val="00987376"/>
    <w:rsid w:val="00987784"/>
    <w:rsid w:val="00987ACC"/>
    <w:rsid w:val="00987D20"/>
    <w:rsid w:val="00987E76"/>
    <w:rsid w:val="009903BE"/>
    <w:rsid w:val="0099093D"/>
    <w:rsid w:val="00990FCD"/>
    <w:rsid w:val="00993072"/>
    <w:rsid w:val="009938A7"/>
    <w:rsid w:val="00993ED5"/>
    <w:rsid w:val="009940ED"/>
    <w:rsid w:val="009947C0"/>
    <w:rsid w:val="009959C3"/>
    <w:rsid w:val="00995B86"/>
    <w:rsid w:val="00995DF7"/>
    <w:rsid w:val="009968A8"/>
    <w:rsid w:val="00997694"/>
    <w:rsid w:val="00997ABA"/>
    <w:rsid w:val="00997CA7"/>
    <w:rsid w:val="009A03F8"/>
    <w:rsid w:val="009A0515"/>
    <w:rsid w:val="009A0E09"/>
    <w:rsid w:val="009A0F63"/>
    <w:rsid w:val="009A11BC"/>
    <w:rsid w:val="009A1924"/>
    <w:rsid w:val="009A1B45"/>
    <w:rsid w:val="009A2080"/>
    <w:rsid w:val="009A239C"/>
    <w:rsid w:val="009A2D79"/>
    <w:rsid w:val="009A2EEB"/>
    <w:rsid w:val="009A38B3"/>
    <w:rsid w:val="009A4547"/>
    <w:rsid w:val="009A465B"/>
    <w:rsid w:val="009A56B9"/>
    <w:rsid w:val="009A580A"/>
    <w:rsid w:val="009A5B35"/>
    <w:rsid w:val="009A668E"/>
    <w:rsid w:val="009A6B5E"/>
    <w:rsid w:val="009A6ECE"/>
    <w:rsid w:val="009A6FD5"/>
    <w:rsid w:val="009A7C9A"/>
    <w:rsid w:val="009B28F7"/>
    <w:rsid w:val="009B3A0C"/>
    <w:rsid w:val="009B3C02"/>
    <w:rsid w:val="009B3C38"/>
    <w:rsid w:val="009B3D52"/>
    <w:rsid w:val="009B413E"/>
    <w:rsid w:val="009B45E1"/>
    <w:rsid w:val="009B4DB8"/>
    <w:rsid w:val="009B4DCB"/>
    <w:rsid w:val="009B56DA"/>
    <w:rsid w:val="009B7254"/>
    <w:rsid w:val="009B742F"/>
    <w:rsid w:val="009B7656"/>
    <w:rsid w:val="009B7720"/>
    <w:rsid w:val="009B7922"/>
    <w:rsid w:val="009C0835"/>
    <w:rsid w:val="009C0BB3"/>
    <w:rsid w:val="009C0D4C"/>
    <w:rsid w:val="009C2094"/>
    <w:rsid w:val="009C21A7"/>
    <w:rsid w:val="009C25E1"/>
    <w:rsid w:val="009C2884"/>
    <w:rsid w:val="009C2927"/>
    <w:rsid w:val="009C29F6"/>
    <w:rsid w:val="009C52B7"/>
    <w:rsid w:val="009C53B2"/>
    <w:rsid w:val="009C55D8"/>
    <w:rsid w:val="009C5842"/>
    <w:rsid w:val="009C7068"/>
    <w:rsid w:val="009C72D3"/>
    <w:rsid w:val="009C7BE5"/>
    <w:rsid w:val="009C7CD0"/>
    <w:rsid w:val="009D031C"/>
    <w:rsid w:val="009D0A93"/>
    <w:rsid w:val="009D2158"/>
    <w:rsid w:val="009D2778"/>
    <w:rsid w:val="009D2E7D"/>
    <w:rsid w:val="009D31F9"/>
    <w:rsid w:val="009D33D2"/>
    <w:rsid w:val="009D47D9"/>
    <w:rsid w:val="009D4E64"/>
    <w:rsid w:val="009D5481"/>
    <w:rsid w:val="009D5C2D"/>
    <w:rsid w:val="009D6060"/>
    <w:rsid w:val="009D701E"/>
    <w:rsid w:val="009D7020"/>
    <w:rsid w:val="009D7A0A"/>
    <w:rsid w:val="009E04BF"/>
    <w:rsid w:val="009E0A37"/>
    <w:rsid w:val="009E0A41"/>
    <w:rsid w:val="009E2D05"/>
    <w:rsid w:val="009E32A7"/>
    <w:rsid w:val="009E44F2"/>
    <w:rsid w:val="009E4507"/>
    <w:rsid w:val="009E5E56"/>
    <w:rsid w:val="009E6AA0"/>
    <w:rsid w:val="009E7821"/>
    <w:rsid w:val="009E78F0"/>
    <w:rsid w:val="009F10F9"/>
    <w:rsid w:val="009F1B23"/>
    <w:rsid w:val="009F1E28"/>
    <w:rsid w:val="009F2968"/>
    <w:rsid w:val="009F336C"/>
    <w:rsid w:val="009F347D"/>
    <w:rsid w:val="009F44BC"/>
    <w:rsid w:val="009F47AC"/>
    <w:rsid w:val="009F4944"/>
    <w:rsid w:val="009F4D76"/>
    <w:rsid w:val="009F4E89"/>
    <w:rsid w:val="009F5056"/>
    <w:rsid w:val="009F56F7"/>
    <w:rsid w:val="009F777A"/>
    <w:rsid w:val="009F783F"/>
    <w:rsid w:val="009F7874"/>
    <w:rsid w:val="009F7C48"/>
    <w:rsid w:val="009F7E0D"/>
    <w:rsid w:val="00A0026B"/>
    <w:rsid w:val="00A01F71"/>
    <w:rsid w:val="00A0280E"/>
    <w:rsid w:val="00A03064"/>
    <w:rsid w:val="00A031E3"/>
    <w:rsid w:val="00A03500"/>
    <w:rsid w:val="00A037FE"/>
    <w:rsid w:val="00A04750"/>
    <w:rsid w:val="00A05623"/>
    <w:rsid w:val="00A05DA2"/>
    <w:rsid w:val="00A05F98"/>
    <w:rsid w:val="00A065EF"/>
    <w:rsid w:val="00A0695E"/>
    <w:rsid w:val="00A10266"/>
    <w:rsid w:val="00A10279"/>
    <w:rsid w:val="00A1044C"/>
    <w:rsid w:val="00A10753"/>
    <w:rsid w:val="00A133DC"/>
    <w:rsid w:val="00A1344D"/>
    <w:rsid w:val="00A136D1"/>
    <w:rsid w:val="00A139EB"/>
    <w:rsid w:val="00A1666D"/>
    <w:rsid w:val="00A171A2"/>
    <w:rsid w:val="00A20CC1"/>
    <w:rsid w:val="00A20D8B"/>
    <w:rsid w:val="00A21878"/>
    <w:rsid w:val="00A2187A"/>
    <w:rsid w:val="00A21D85"/>
    <w:rsid w:val="00A22052"/>
    <w:rsid w:val="00A22A59"/>
    <w:rsid w:val="00A22D1C"/>
    <w:rsid w:val="00A250ED"/>
    <w:rsid w:val="00A26239"/>
    <w:rsid w:val="00A26B59"/>
    <w:rsid w:val="00A2E112"/>
    <w:rsid w:val="00A30AB8"/>
    <w:rsid w:val="00A31526"/>
    <w:rsid w:val="00A32939"/>
    <w:rsid w:val="00A3394D"/>
    <w:rsid w:val="00A34139"/>
    <w:rsid w:val="00A343C6"/>
    <w:rsid w:val="00A35F58"/>
    <w:rsid w:val="00A361AC"/>
    <w:rsid w:val="00A362D9"/>
    <w:rsid w:val="00A363EF"/>
    <w:rsid w:val="00A365CC"/>
    <w:rsid w:val="00A368EF"/>
    <w:rsid w:val="00A36D13"/>
    <w:rsid w:val="00A379E2"/>
    <w:rsid w:val="00A401C7"/>
    <w:rsid w:val="00A402ED"/>
    <w:rsid w:val="00A42372"/>
    <w:rsid w:val="00A42914"/>
    <w:rsid w:val="00A43944"/>
    <w:rsid w:val="00A43DFD"/>
    <w:rsid w:val="00A43E27"/>
    <w:rsid w:val="00A43EBA"/>
    <w:rsid w:val="00A44B6D"/>
    <w:rsid w:val="00A44F00"/>
    <w:rsid w:val="00A45973"/>
    <w:rsid w:val="00A461B5"/>
    <w:rsid w:val="00A46407"/>
    <w:rsid w:val="00A46465"/>
    <w:rsid w:val="00A466AF"/>
    <w:rsid w:val="00A47311"/>
    <w:rsid w:val="00A504F3"/>
    <w:rsid w:val="00A505E3"/>
    <w:rsid w:val="00A51010"/>
    <w:rsid w:val="00A52690"/>
    <w:rsid w:val="00A54662"/>
    <w:rsid w:val="00A55B80"/>
    <w:rsid w:val="00A56819"/>
    <w:rsid w:val="00A610B4"/>
    <w:rsid w:val="00A62038"/>
    <w:rsid w:val="00A620D9"/>
    <w:rsid w:val="00A62B89"/>
    <w:rsid w:val="00A630CD"/>
    <w:rsid w:val="00A641CF"/>
    <w:rsid w:val="00A64B68"/>
    <w:rsid w:val="00A654E0"/>
    <w:rsid w:val="00A659A2"/>
    <w:rsid w:val="00A65BB9"/>
    <w:rsid w:val="00A66B96"/>
    <w:rsid w:val="00A67C0A"/>
    <w:rsid w:val="00A708DA"/>
    <w:rsid w:val="00A70C40"/>
    <w:rsid w:val="00A7108E"/>
    <w:rsid w:val="00A711CB"/>
    <w:rsid w:val="00A7191C"/>
    <w:rsid w:val="00A71B91"/>
    <w:rsid w:val="00A72818"/>
    <w:rsid w:val="00A72BDF"/>
    <w:rsid w:val="00A72DE3"/>
    <w:rsid w:val="00A7348D"/>
    <w:rsid w:val="00A744C8"/>
    <w:rsid w:val="00A747D6"/>
    <w:rsid w:val="00A76D2B"/>
    <w:rsid w:val="00A76F03"/>
    <w:rsid w:val="00A7724A"/>
    <w:rsid w:val="00A77303"/>
    <w:rsid w:val="00A804AD"/>
    <w:rsid w:val="00A80A59"/>
    <w:rsid w:val="00A81732"/>
    <w:rsid w:val="00A817FF"/>
    <w:rsid w:val="00A82C67"/>
    <w:rsid w:val="00A833F2"/>
    <w:rsid w:val="00A837C9"/>
    <w:rsid w:val="00A837D9"/>
    <w:rsid w:val="00A83C5E"/>
    <w:rsid w:val="00A84914"/>
    <w:rsid w:val="00A86A0F"/>
    <w:rsid w:val="00A8795E"/>
    <w:rsid w:val="00A87AD5"/>
    <w:rsid w:val="00A90090"/>
    <w:rsid w:val="00A904C9"/>
    <w:rsid w:val="00A905BF"/>
    <w:rsid w:val="00A91EA6"/>
    <w:rsid w:val="00A931B4"/>
    <w:rsid w:val="00A9360E"/>
    <w:rsid w:val="00A94487"/>
    <w:rsid w:val="00A94F1C"/>
    <w:rsid w:val="00A9542C"/>
    <w:rsid w:val="00A95B60"/>
    <w:rsid w:val="00A95C00"/>
    <w:rsid w:val="00A95D8A"/>
    <w:rsid w:val="00A95E5E"/>
    <w:rsid w:val="00A95EB4"/>
    <w:rsid w:val="00A965E6"/>
    <w:rsid w:val="00A9710A"/>
    <w:rsid w:val="00A9712D"/>
    <w:rsid w:val="00A97F2E"/>
    <w:rsid w:val="00AA00A9"/>
    <w:rsid w:val="00AA040B"/>
    <w:rsid w:val="00AA0698"/>
    <w:rsid w:val="00AA0D60"/>
    <w:rsid w:val="00AA0F31"/>
    <w:rsid w:val="00AA106D"/>
    <w:rsid w:val="00AA1C29"/>
    <w:rsid w:val="00AA1FCE"/>
    <w:rsid w:val="00AA2A44"/>
    <w:rsid w:val="00AA2E2B"/>
    <w:rsid w:val="00AA31AA"/>
    <w:rsid w:val="00AA31F2"/>
    <w:rsid w:val="00AA3712"/>
    <w:rsid w:val="00AA3AFF"/>
    <w:rsid w:val="00AA5E9E"/>
    <w:rsid w:val="00AA5EEE"/>
    <w:rsid w:val="00AA5F96"/>
    <w:rsid w:val="00AA6228"/>
    <w:rsid w:val="00AA67D0"/>
    <w:rsid w:val="00AA68BE"/>
    <w:rsid w:val="00AA7354"/>
    <w:rsid w:val="00AA7468"/>
    <w:rsid w:val="00AA7563"/>
    <w:rsid w:val="00AA75F4"/>
    <w:rsid w:val="00AA7DAA"/>
    <w:rsid w:val="00AB0688"/>
    <w:rsid w:val="00AB0BF1"/>
    <w:rsid w:val="00AB0D12"/>
    <w:rsid w:val="00AB0FAE"/>
    <w:rsid w:val="00AB10A6"/>
    <w:rsid w:val="00AB11EA"/>
    <w:rsid w:val="00AB15B8"/>
    <w:rsid w:val="00AB1F6A"/>
    <w:rsid w:val="00AB2612"/>
    <w:rsid w:val="00AB2FB6"/>
    <w:rsid w:val="00AB3802"/>
    <w:rsid w:val="00AB4485"/>
    <w:rsid w:val="00AB5175"/>
    <w:rsid w:val="00AB5AC4"/>
    <w:rsid w:val="00AB672F"/>
    <w:rsid w:val="00AB6D01"/>
    <w:rsid w:val="00AB6D4C"/>
    <w:rsid w:val="00AB7808"/>
    <w:rsid w:val="00AB7C72"/>
    <w:rsid w:val="00AC0155"/>
    <w:rsid w:val="00AC0545"/>
    <w:rsid w:val="00AC0ACC"/>
    <w:rsid w:val="00AC0E13"/>
    <w:rsid w:val="00AC12B8"/>
    <w:rsid w:val="00AC184A"/>
    <w:rsid w:val="00AC190E"/>
    <w:rsid w:val="00AC2085"/>
    <w:rsid w:val="00AC2C78"/>
    <w:rsid w:val="00AC30D5"/>
    <w:rsid w:val="00AC3C9B"/>
    <w:rsid w:val="00AC4457"/>
    <w:rsid w:val="00AC4CA4"/>
    <w:rsid w:val="00AC53A6"/>
    <w:rsid w:val="00AC5724"/>
    <w:rsid w:val="00AC586C"/>
    <w:rsid w:val="00AC6066"/>
    <w:rsid w:val="00AC7586"/>
    <w:rsid w:val="00AC776A"/>
    <w:rsid w:val="00AD05BB"/>
    <w:rsid w:val="00AD0625"/>
    <w:rsid w:val="00AD078A"/>
    <w:rsid w:val="00AD0D3A"/>
    <w:rsid w:val="00AD0E8D"/>
    <w:rsid w:val="00AD19E9"/>
    <w:rsid w:val="00AD1F8D"/>
    <w:rsid w:val="00AD2A00"/>
    <w:rsid w:val="00AD47A1"/>
    <w:rsid w:val="00AD4DFF"/>
    <w:rsid w:val="00AD4EBC"/>
    <w:rsid w:val="00AD51B8"/>
    <w:rsid w:val="00AD7222"/>
    <w:rsid w:val="00AD7285"/>
    <w:rsid w:val="00AD745E"/>
    <w:rsid w:val="00AE0D2C"/>
    <w:rsid w:val="00AE1329"/>
    <w:rsid w:val="00AE1C4B"/>
    <w:rsid w:val="00AE2508"/>
    <w:rsid w:val="00AE2AB1"/>
    <w:rsid w:val="00AE2AD4"/>
    <w:rsid w:val="00AE37E0"/>
    <w:rsid w:val="00AE38C6"/>
    <w:rsid w:val="00AE3ACE"/>
    <w:rsid w:val="00AE55D9"/>
    <w:rsid w:val="00AE5A4D"/>
    <w:rsid w:val="00AE5AE8"/>
    <w:rsid w:val="00AE644E"/>
    <w:rsid w:val="00AE6510"/>
    <w:rsid w:val="00AE773A"/>
    <w:rsid w:val="00AF0519"/>
    <w:rsid w:val="00AF0D1A"/>
    <w:rsid w:val="00AF0D26"/>
    <w:rsid w:val="00AF1167"/>
    <w:rsid w:val="00AF14BD"/>
    <w:rsid w:val="00AF15C5"/>
    <w:rsid w:val="00AF172E"/>
    <w:rsid w:val="00AF1A98"/>
    <w:rsid w:val="00AF2335"/>
    <w:rsid w:val="00AF272A"/>
    <w:rsid w:val="00AF2951"/>
    <w:rsid w:val="00AF2F5D"/>
    <w:rsid w:val="00AF3DF5"/>
    <w:rsid w:val="00AF4161"/>
    <w:rsid w:val="00AF4560"/>
    <w:rsid w:val="00AF45FA"/>
    <w:rsid w:val="00AF48B7"/>
    <w:rsid w:val="00AF5A27"/>
    <w:rsid w:val="00AF62BA"/>
    <w:rsid w:val="00AF7CFE"/>
    <w:rsid w:val="00B0006B"/>
    <w:rsid w:val="00B008DF"/>
    <w:rsid w:val="00B009DE"/>
    <w:rsid w:val="00B00FE7"/>
    <w:rsid w:val="00B01B47"/>
    <w:rsid w:val="00B01FED"/>
    <w:rsid w:val="00B03111"/>
    <w:rsid w:val="00B03F29"/>
    <w:rsid w:val="00B0475E"/>
    <w:rsid w:val="00B05037"/>
    <w:rsid w:val="00B05670"/>
    <w:rsid w:val="00B05DC2"/>
    <w:rsid w:val="00B0659F"/>
    <w:rsid w:val="00B07125"/>
    <w:rsid w:val="00B10FC7"/>
    <w:rsid w:val="00B114FB"/>
    <w:rsid w:val="00B11516"/>
    <w:rsid w:val="00B1171E"/>
    <w:rsid w:val="00B11C20"/>
    <w:rsid w:val="00B120CC"/>
    <w:rsid w:val="00B125C8"/>
    <w:rsid w:val="00B1287A"/>
    <w:rsid w:val="00B128C9"/>
    <w:rsid w:val="00B13011"/>
    <w:rsid w:val="00B15A65"/>
    <w:rsid w:val="00B15BA8"/>
    <w:rsid w:val="00B16783"/>
    <w:rsid w:val="00B16C35"/>
    <w:rsid w:val="00B17252"/>
    <w:rsid w:val="00B17603"/>
    <w:rsid w:val="00B17619"/>
    <w:rsid w:val="00B17E3C"/>
    <w:rsid w:val="00B2046C"/>
    <w:rsid w:val="00B21D31"/>
    <w:rsid w:val="00B2233B"/>
    <w:rsid w:val="00B229CC"/>
    <w:rsid w:val="00B22C6E"/>
    <w:rsid w:val="00B22F13"/>
    <w:rsid w:val="00B234CC"/>
    <w:rsid w:val="00B239A7"/>
    <w:rsid w:val="00B23AC7"/>
    <w:rsid w:val="00B27044"/>
    <w:rsid w:val="00B278C2"/>
    <w:rsid w:val="00B27922"/>
    <w:rsid w:val="00B27F22"/>
    <w:rsid w:val="00B311CB"/>
    <w:rsid w:val="00B315AA"/>
    <w:rsid w:val="00B315ED"/>
    <w:rsid w:val="00B31FF1"/>
    <w:rsid w:val="00B32153"/>
    <w:rsid w:val="00B326EA"/>
    <w:rsid w:val="00B33309"/>
    <w:rsid w:val="00B33360"/>
    <w:rsid w:val="00B33872"/>
    <w:rsid w:val="00B34A74"/>
    <w:rsid w:val="00B351B6"/>
    <w:rsid w:val="00B35F6B"/>
    <w:rsid w:val="00B36118"/>
    <w:rsid w:val="00B36842"/>
    <w:rsid w:val="00B3783F"/>
    <w:rsid w:val="00B378C0"/>
    <w:rsid w:val="00B37CA2"/>
    <w:rsid w:val="00B37EA7"/>
    <w:rsid w:val="00B409EE"/>
    <w:rsid w:val="00B40FF4"/>
    <w:rsid w:val="00B42BE2"/>
    <w:rsid w:val="00B42CC4"/>
    <w:rsid w:val="00B430C6"/>
    <w:rsid w:val="00B43587"/>
    <w:rsid w:val="00B43A76"/>
    <w:rsid w:val="00B43C7B"/>
    <w:rsid w:val="00B448A4"/>
    <w:rsid w:val="00B46C35"/>
    <w:rsid w:val="00B47E39"/>
    <w:rsid w:val="00B50F05"/>
    <w:rsid w:val="00B5262A"/>
    <w:rsid w:val="00B54213"/>
    <w:rsid w:val="00B542A2"/>
    <w:rsid w:val="00B54DCD"/>
    <w:rsid w:val="00B55EA8"/>
    <w:rsid w:val="00B560FF"/>
    <w:rsid w:val="00B568CB"/>
    <w:rsid w:val="00B568D1"/>
    <w:rsid w:val="00B56BD8"/>
    <w:rsid w:val="00B56C2B"/>
    <w:rsid w:val="00B56CC5"/>
    <w:rsid w:val="00B60A98"/>
    <w:rsid w:val="00B60CCB"/>
    <w:rsid w:val="00B63375"/>
    <w:rsid w:val="00B6389E"/>
    <w:rsid w:val="00B64606"/>
    <w:rsid w:val="00B65599"/>
    <w:rsid w:val="00B65F1D"/>
    <w:rsid w:val="00B6665B"/>
    <w:rsid w:val="00B66E1D"/>
    <w:rsid w:val="00B704A6"/>
    <w:rsid w:val="00B7143C"/>
    <w:rsid w:val="00B718B5"/>
    <w:rsid w:val="00B72D62"/>
    <w:rsid w:val="00B73315"/>
    <w:rsid w:val="00B7354F"/>
    <w:rsid w:val="00B73820"/>
    <w:rsid w:val="00B73B87"/>
    <w:rsid w:val="00B74613"/>
    <w:rsid w:val="00B74B30"/>
    <w:rsid w:val="00B75EE8"/>
    <w:rsid w:val="00B75EF8"/>
    <w:rsid w:val="00B76E6C"/>
    <w:rsid w:val="00B76F66"/>
    <w:rsid w:val="00B77DF1"/>
    <w:rsid w:val="00B80563"/>
    <w:rsid w:val="00B81AD4"/>
    <w:rsid w:val="00B81F27"/>
    <w:rsid w:val="00B83AB8"/>
    <w:rsid w:val="00B83DB4"/>
    <w:rsid w:val="00B840D6"/>
    <w:rsid w:val="00B84B9C"/>
    <w:rsid w:val="00B85D3C"/>
    <w:rsid w:val="00B86FA8"/>
    <w:rsid w:val="00B871A1"/>
    <w:rsid w:val="00B874CC"/>
    <w:rsid w:val="00B875AB"/>
    <w:rsid w:val="00B87C75"/>
    <w:rsid w:val="00B90D23"/>
    <w:rsid w:val="00B91136"/>
    <w:rsid w:val="00B9153C"/>
    <w:rsid w:val="00B915B1"/>
    <w:rsid w:val="00B91ECB"/>
    <w:rsid w:val="00B92DFF"/>
    <w:rsid w:val="00B92F73"/>
    <w:rsid w:val="00B93865"/>
    <w:rsid w:val="00B938F1"/>
    <w:rsid w:val="00B93C65"/>
    <w:rsid w:val="00B94030"/>
    <w:rsid w:val="00B9461A"/>
    <w:rsid w:val="00B94A91"/>
    <w:rsid w:val="00B94B66"/>
    <w:rsid w:val="00B957B9"/>
    <w:rsid w:val="00B962C3"/>
    <w:rsid w:val="00B964BA"/>
    <w:rsid w:val="00B96550"/>
    <w:rsid w:val="00B966B5"/>
    <w:rsid w:val="00B96A4F"/>
    <w:rsid w:val="00BA05C9"/>
    <w:rsid w:val="00BA1676"/>
    <w:rsid w:val="00BA19E6"/>
    <w:rsid w:val="00BA26A1"/>
    <w:rsid w:val="00BA2C0D"/>
    <w:rsid w:val="00BA472C"/>
    <w:rsid w:val="00BA4F3D"/>
    <w:rsid w:val="00BA55AA"/>
    <w:rsid w:val="00BA59D3"/>
    <w:rsid w:val="00BA5B54"/>
    <w:rsid w:val="00BA5C10"/>
    <w:rsid w:val="00BA60D9"/>
    <w:rsid w:val="00BA64E2"/>
    <w:rsid w:val="00BA67E5"/>
    <w:rsid w:val="00BA707D"/>
    <w:rsid w:val="00BA70D6"/>
    <w:rsid w:val="00BA71BA"/>
    <w:rsid w:val="00BA77C5"/>
    <w:rsid w:val="00BA77D9"/>
    <w:rsid w:val="00BB012E"/>
    <w:rsid w:val="00BB0183"/>
    <w:rsid w:val="00BB1688"/>
    <w:rsid w:val="00BB18A5"/>
    <w:rsid w:val="00BB1CBA"/>
    <w:rsid w:val="00BB2F06"/>
    <w:rsid w:val="00BB38F4"/>
    <w:rsid w:val="00BB4FB0"/>
    <w:rsid w:val="00BB5A8C"/>
    <w:rsid w:val="00BB5CAD"/>
    <w:rsid w:val="00BB6861"/>
    <w:rsid w:val="00BB7524"/>
    <w:rsid w:val="00BB7C66"/>
    <w:rsid w:val="00BC1547"/>
    <w:rsid w:val="00BC171F"/>
    <w:rsid w:val="00BC1D37"/>
    <w:rsid w:val="00BC27AE"/>
    <w:rsid w:val="00BC2AC2"/>
    <w:rsid w:val="00BC321F"/>
    <w:rsid w:val="00BC36C8"/>
    <w:rsid w:val="00BC4C61"/>
    <w:rsid w:val="00BC4F8D"/>
    <w:rsid w:val="00BC54A5"/>
    <w:rsid w:val="00BC556C"/>
    <w:rsid w:val="00BC5F5D"/>
    <w:rsid w:val="00BC6265"/>
    <w:rsid w:val="00BC7041"/>
    <w:rsid w:val="00BC7157"/>
    <w:rsid w:val="00BD0566"/>
    <w:rsid w:val="00BD0B8D"/>
    <w:rsid w:val="00BD14D3"/>
    <w:rsid w:val="00BD1F08"/>
    <w:rsid w:val="00BD31E2"/>
    <w:rsid w:val="00BD362F"/>
    <w:rsid w:val="00BD3FAA"/>
    <w:rsid w:val="00BD3FAF"/>
    <w:rsid w:val="00BD4F15"/>
    <w:rsid w:val="00BD5417"/>
    <w:rsid w:val="00BD5B08"/>
    <w:rsid w:val="00BD68B5"/>
    <w:rsid w:val="00BD6C05"/>
    <w:rsid w:val="00BD6D0C"/>
    <w:rsid w:val="00BD7339"/>
    <w:rsid w:val="00BE02E5"/>
    <w:rsid w:val="00BE09CB"/>
    <w:rsid w:val="00BE1161"/>
    <w:rsid w:val="00BE1663"/>
    <w:rsid w:val="00BE23D4"/>
    <w:rsid w:val="00BE23DD"/>
    <w:rsid w:val="00BE2CA2"/>
    <w:rsid w:val="00BE2FEF"/>
    <w:rsid w:val="00BE3723"/>
    <w:rsid w:val="00BE39C8"/>
    <w:rsid w:val="00BE3DFB"/>
    <w:rsid w:val="00BE403A"/>
    <w:rsid w:val="00BE456D"/>
    <w:rsid w:val="00BE4E0C"/>
    <w:rsid w:val="00BE5DAC"/>
    <w:rsid w:val="00BE666A"/>
    <w:rsid w:val="00BE6900"/>
    <w:rsid w:val="00BE6E86"/>
    <w:rsid w:val="00BE76CF"/>
    <w:rsid w:val="00BE7B7E"/>
    <w:rsid w:val="00BF0157"/>
    <w:rsid w:val="00BF0AEC"/>
    <w:rsid w:val="00BF0BED"/>
    <w:rsid w:val="00BF1204"/>
    <w:rsid w:val="00BF1DED"/>
    <w:rsid w:val="00BF1F40"/>
    <w:rsid w:val="00BF271D"/>
    <w:rsid w:val="00BF2A0A"/>
    <w:rsid w:val="00BF2D84"/>
    <w:rsid w:val="00BF322E"/>
    <w:rsid w:val="00BF4337"/>
    <w:rsid w:val="00BF52B6"/>
    <w:rsid w:val="00BF5368"/>
    <w:rsid w:val="00BF581C"/>
    <w:rsid w:val="00BF5970"/>
    <w:rsid w:val="00BF5B40"/>
    <w:rsid w:val="00BF5D98"/>
    <w:rsid w:val="00BF6267"/>
    <w:rsid w:val="00BF662B"/>
    <w:rsid w:val="00BF67A1"/>
    <w:rsid w:val="00BF69C9"/>
    <w:rsid w:val="00BF72BF"/>
    <w:rsid w:val="00BF738D"/>
    <w:rsid w:val="00BF7AFA"/>
    <w:rsid w:val="00C01199"/>
    <w:rsid w:val="00C01AFE"/>
    <w:rsid w:val="00C01B28"/>
    <w:rsid w:val="00C021C1"/>
    <w:rsid w:val="00C022A4"/>
    <w:rsid w:val="00C03203"/>
    <w:rsid w:val="00C03F02"/>
    <w:rsid w:val="00C044CB"/>
    <w:rsid w:val="00C0485D"/>
    <w:rsid w:val="00C048A0"/>
    <w:rsid w:val="00C04AE1"/>
    <w:rsid w:val="00C04FC9"/>
    <w:rsid w:val="00C051A1"/>
    <w:rsid w:val="00C05E9C"/>
    <w:rsid w:val="00C06B24"/>
    <w:rsid w:val="00C06C8E"/>
    <w:rsid w:val="00C07BC9"/>
    <w:rsid w:val="00C11152"/>
    <w:rsid w:val="00C114B3"/>
    <w:rsid w:val="00C11620"/>
    <w:rsid w:val="00C12432"/>
    <w:rsid w:val="00C1326F"/>
    <w:rsid w:val="00C142E4"/>
    <w:rsid w:val="00C15D0E"/>
    <w:rsid w:val="00C15F61"/>
    <w:rsid w:val="00C176DB"/>
    <w:rsid w:val="00C1793D"/>
    <w:rsid w:val="00C17E5B"/>
    <w:rsid w:val="00C20B2C"/>
    <w:rsid w:val="00C2216C"/>
    <w:rsid w:val="00C22D86"/>
    <w:rsid w:val="00C23AC7"/>
    <w:rsid w:val="00C241D1"/>
    <w:rsid w:val="00C24929"/>
    <w:rsid w:val="00C24CAF"/>
    <w:rsid w:val="00C25392"/>
    <w:rsid w:val="00C258C0"/>
    <w:rsid w:val="00C26421"/>
    <w:rsid w:val="00C2700F"/>
    <w:rsid w:val="00C274DA"/>
    <w:rsid w:val="00C27FBF"/>
    <w:rsid w:val="00C307B9"/>
    <w:rsid w:val="00C31295"/>
    <w:rsid w:val="00C31ED2"/>
    <w:rsid w:val="00C32BC1"/>
    <w:rsid w:val="00C3355D"/>
    <w:rsid w:val="00C341E4"/>
    <w:rsid w:val="00C355EE"/>
    <w:rsid w:val="00C36097"/>
    <w:rsid w:val="00C36245"/>
    <w:rsid w:val="00C3770F"/>
    <w:rsid w:val="00C37BA2"/>
    <w:rsid w:val="00C37C52"/>
    <w:rsid w:val="00C37D45"/>
    <w:rsid w:val="00C414AE"/>
    <w:rsid w:val="00C41541"/>
    <w:rsid w:val="00C42298"/>
    <w:rsid w:val="00C42CCF"/>
    <w:rsid w:val="00C4376F"/>
    <w:rsid w:val="00C43812"/>
    <w:rsid w:val="00C438FA"/>
    <w:rsid w:val="00C43A9A"/>
    <w:rsid w:val="00C4409E"/>
    <w:rsid w:val="00C4491B"/>
    <w:rsid w:val="00C44F87"/>
    <w:rsid w:val="00C4612A"/>
    <w:rsid w:val="00C46291"/>
    <w:rsid w:val="00C46FE9"/>
    <w:rsid w:val="00C47140"/>
    <w:rsid w:val="00C47393"/>
    <w:rsid w:val="00C5070C"/>
    <w:rsid w:val="00C518C5"/>
    <w:rsid w:val="00C5274E"/>
    <w:rsid w:val="00C52A83"/>
    <w:rsid w:val="00C52ECD"/>
    <w:rsid w:val="00C5337C"/>
    <w:rsid w:val="00C537BC"/>
    <w:rsid w:val="00C54271"/>
    <w:rsid w:val="00C54295"/>
    <w:rsid w:val="00C5516F"/>
    <w:rsid w:val="00C565AD"/>
    <w:rsid w:val="00C56F37"/>
    <w:rsid w:val="00C56FEB"/>
    <w:rsid w:val="00C60E8B"/>
    <w:rsid w:val="00C6141C"/>
    <w:rsid w:val="00C614B4"/>
    <w:rsid w:val="00C618ED"/>
    <w:rsid w:val="00C6222C"/>
    <w:rsid w:val="00C62DA4"/>
    <w:rsid w:val="00C631A4"/>
    <w:rsid w:val="00C64BD9"/>
    <w:rsid w:val="00C64FE6"/>
    <w:rsid w:val="00C651E7"/>
    <w:rsid w:val="00C65D36"/>
    <w:rsid w:val="00C65EF1"/>
    <w:rsid w:val="00C66655"/>
    <w:rsid w:val="00C66DCB"/>
    <w:rsid w:val="00C67A7D"/>
    <w:rsid w:val="00C67EE6"/>
    <w:rsid w:val="00C72313"/>
    <w:rsid w:val="00C73242"/>
    <w:rsid w:val="00C732A3"/>
    <w:rsid w:val="00C7394E"/>
    <w:rsid w:val="00C74A62"/>
    <w:rsid w:val="00C75722"/>
    <w:rsid w:val="00C75D15"/>
    <w:rsid w:val="00C75F08"/>
    <w:rsid w:val="00C76BE9"/>
    <w:rsid w:val="00C8028E"/>
    <w:rsid w:val="00C80362"/>
    <w:rsid w:val="00C80504"/>
    <w:rsid w:val="00C80DC6"/>
    <w:rsid w:val="00C81033"/>
    <w:rsid w:val="00C81050"/>
    <w:rsid w:val="00C81650"/>
    <w:rsid w:val="00C81659"/>
    <w:rsid w:val="00C81FB2"/>
    <w:rsid w:val="00C81FD4"/>
    <w:rsid w:val="00C8200E"/>
    <w:rsid w:val="00C826B4"/>
    <w:rsid w:val="00C826BE"/>
    <w:rsid w:val="00C82A29"/>
    <w:rsid w:val="00C82B1F"/>
    <w:rsid w:val="00C8308A"/>
    <w:rsid w:val="00C83949"/>
    <w:rsid w:val="00C84427"/>
    <w:rsid w:val="00C8472D"/>
    <w:rsid w:val="00C857CE"/>
    <w:rsid w:val="00C8667A"/>
    <w:rsid w:val="00C87300"/>
    <w:rsid w:val="00C876C8"/>
    <w:rsid w:val="00C87735"/>
    <w:rsid w:val="00C87CDA"/>
    <w:rsid w:val="00C907AC"/>
    <w:rsid w:val="00C9129E"/>
    <w:rsid w:val="00C920A6"/>
    <w:rsid w:val="00C923EE"/>
    <w:rsid w:val="00C93177"/>
    <w:rsid w:val="00C93CC9"/>
    <w:rsid w:val="00C94274"/>
    <w:rsid w:val="00C955BC"/>
    <w:rsid w:val="00C96EF1"/>
    <w:rsid w:val="00C97B66"/>
    <w:rsid w:val="00CA03C5"/>
    <w:rsid w:val="00CA050B"/>
    <w:rsid w:val="00CA0807"/>
    <w:rsid w:val="00CA105B"/>
    <w:rsid w:val="00CA10A9"/>
    <w:rsid w:val="00CA1466"/>
    <w:rsid w:val="00CA1D65"/>
    <w:rsid w:val="00CA2222"/>
    <w:rsid w:val="00CA33A6"/>
    <w:rsid w:val="00CA34E8"/>
    <w:rsid w:val="00CA3D1A"/>
    <w:rsid w:val="00CA400F"/>
    <w:rsid w:val="00CA550D"/>
    <w:rsid w:val="00CA59BF"/>
    <w:rsid w:val="00CA626D"/>
    <w:rsid w:val="00CA62E2"/>
    <w:rsid w:val="00CA6C5A"/>
    <w:rsid w:val="00CB088D"/>
    <w:rsid w:val="00CB0CBB"/>
    <w:rsid w:val="00CB0CC5"/>
    <w:rsid w:val="00CB11DE"/>
    <w:rsid w:val="00CB2571"/>
    <w:rsid w:val="00CB2E4F"/>
    <w:rsid w:val="00CB3E7D"/>
    <w:rsid w:val="00CB50D9"/>
    <w:rsid w:val="00CB57B1"/>
    <w:rsid w:val="00CB5AF3"/>
    <w:rsid w:val="00CB6284"/>
    <w:rsid w:val="00CB65B6"/>
    <w:rsid w:val="00CB67FE"/>
    <w:rsid w:val="00CC02C5"/>
    <w:rsid w:val="00CC0F77"/>
    <w:rsid w:val="00CC18B2"/>
    <w:rsid w:val="00CC1949"/>
    <w:rsid w:val="00CC1E43"/>
    <w:rsid w:val="00CC2585"/>
    <w:rsid w:val="00CC27E8"/>
    <w:rsid w:val="00CC29AE"/>
    <w:rsid w:val="00CC29EE"/>
    <w:rsid w:val="00CC356F"/>
    <w:rsid w:val="00CC45E9"/>
    <w:rsid w:val="00CC5055"/>
    <w:rsid w:val="00CC7222"/>
    <w:rsid w:val="00CC78C6"/>
    <w:rsid w:val="00CC7FE4"/>
    <w:rsid w:val="00CD00F2"/>
    <w:rsid w:val="00CD0A93"/>
    <w:rsid w:val="00CD0BA0"/>
    <w:rsid w:val="00CD2070"/>
    <w:rsid w:val="00CD234B"/>
    <w:rsid w:val="00CD2631"/>
    <w:rsid w:val="00CD270C"/>
    <w:rsid w:val="00CD2A1A"/>
    <w:rsid w:val="00CD3045"/>
    <w:rsid w:val="00CD35A6"/>
    <w:rsid w:val="00CD40F2"/>
    <w:rsid w:val="00CD434B"/>
    <w:rsid w:val="00CD4AEB"/>
    <w:rsid w:val="00CD4F32"/>
    <w:rsid w:val="00CD5132"/>
    <w:rsid w:val="00CD5498"/>
    <w:rsid w:val="00CD5606"/>
    <w:rsid w:val="00CD58CE"/>
    <w:rsid w:val="00CD5C96"/>
    <w:rsid w:val="00CD70E8"/>
    <w:rsid w:val="00CD7468"/>
    <w:rsid w:val="00CD7CBC"/>
    <w:rsid w:val="00CE08B0"/>
    <w:rsid w:val="00CE1620"/>
    <w:rsid w:val="00CE28FD"/>
    <w:rsid w:val="00CE5C7D"/>
    <w:rsid w:val="00CE6AAB"/>
    <w:rsid w:val="00CE6D7E"/>
    <w:rsid w:val="00CF13C1"/>
    <w:rsid w:val="00CF1E22"/>
    <w:rsid w:val="00CF2E9C"/>
    <w:rsid w:val="00CF36E5"/>
    <w:rsid w:val="00CF405F"/>
    <w:rsid w:val="00CF47DE"/>
    <w:rsid w:val="00CF65AC"/>
    <w:rsid w:val="00CF71A2"/>
    <w:rsid w:val="00CF7503"/>
    <w:rsid w:val="00CF79DD"/>
    <w:rsid w:val="00CF7F19"/>
    <w:rsid w:val="00D0021A"/>
    <w:rsid w:val="00D0033A"/>
    <w:rsid w:val="00D00A13"/>
    <w:rsid w:val="00D00DBB"/>
    <w:rsid w:val="00D01647"/>
    <w:rsid w:val="00D01B5D"/>
    <w:rsid w:val="00D01E9B"/>
    <w:rsid w:val="00D023D7"/>
    <w:rsid w:val="00D02EB2"/>
    <w:rsid w:val="00D04806"/>
    <w:rsid w:val="00D05A0D"/>
    <w:rsid w:val="00D05CC0"/>
    <w:rsid w:val="00D07163"/>
    <w:rsid w:val="00D07486"/>
    <w:rsid w:val="00D11BD8"/>
    <w:rsid w:val="00D11E92"/>
    <w:rsid w:val="00D123B2"/>
    <w:rsid w:val="00D126E9"/>
    <w:rsid w:val="00D12C20"/>
    <w:rsid w:val="00D1379A"/>
    <w:rsid w:val="00D13DFE"/>
    <w:rsid w:val="00D13EA5"/>
    <w:rsid w:val="00D1412B"/>
    <w:rsid w:val="00D1467A"/>
    <w:rsid w:val="00D14FB7"/>
    <w:rsid w:val="00D15DBF"/>
    <w:rsid w:val="00D17D0D"/>
    <w:rsid w:val="00D22209"/>
    <w:rsid w:val="00D234D6"/>
    <w:rsid w:val="00D2390E"/>
    <w:rsid w:val="00D23A49"/>
    <w:rsid w:val="00D244DD"/>
    <w:rsid w:val="00D24548"/>
    <w:rsid w:val="00D24582"/>
    <w:rsid w:val="00D24A9E"/>
    <w:rsid w:val="00D24D4F"/>
    <w:rsid w:val="00D2502A"/>
    <w:rsid w:val="00D25401"/>
    <w:rsid w:val="00D26591"/>
    <w:rsid w:val="00D26FE2"/>
    <w:rsid w:val="00D2711F"/>
    <w:rsid w:val="00D27439"/>
    <w:rsid w:val="00D30967"/>
    <w:rsid w:val="00D30C1A"/>
    <w:rsid w:val="00D31F7A"/>
    <w:rsid w:val="00D32614"/>
    <w:rsid w:val="00D32CD5"/>
    <w:rsid w:val="00D3403D"/>
    <w:rsid w:val="00D34F8F"/>
    <w:rsid w:val="00D3542B"/>
    <w:rsid w:val="00D3547B"/>
    <w:rsid w:val="00D36BF6"/>
    <w:rsid w:val="00D36DA5"/>
    <w:rsid w:val="00D404B3"/>
    <w:rsid w:val="00D41111"/>
    <w:rsid w:val="00D4169B"/>
    <w:rsid w:val="00D41809"/>
    <w:rsid w:val="00D41CD7"/>
    <w:rsid w:val="00D42005"/>
    <w:rsid w:val="00D427DA"/>
    <w:rsid w:val="00D42A20"/>
    <w:rsid w:val="00D430AC"/>
    <w:rsid w:val="00D43A5F"/>
    <w:rsid w:val="00D43DA1"/>
    <w:rsid w:val="00D44155"/>
    <w:rsid w:val="00D44445"/>
    <w:rsid w:val="00D45607"/>
    <w:rsid w:val="00D45821"/>
    <w:rsid w:val="00D45D26"/>
    <w:rsid w:val="00D4662C"/>
    <w:rsid w:val="00D46B13"/>
    <w:rsid w:val="00D477E4"/>
    <w:rsid w:val="00D50CF1"/>
    <w:rsid w:val="00D510D9"/>
    <w:rsid w:val="00D52073"/>
    <w:rsid w:val="00D53358"/>
    <w:rsid w:val="00D53C22"/>
    <w:rsid w:val="00D5592E"/>
    <w:rsid w:val="00D56A50"/>
    <w:rsid w:val="00D56F5F"/>
    <w:rsid w:val="00D60D82"/>
    <w:rsid w:val="00D60F6E"/>
    <w:rsid w:val="00D614E1"/>
    <w:rsid w:val="00D618E3"/>
    <w:rsid w:val="00D625D0"/>
    <w:rsid w:val="00D62D96"/>
    <w:rsid w:val="00D63A9A"/>
    <w:rsid w:val="00D63DC8"/>
    <w:rsid w:val="00D642DB"/>
    <w:rsid w:val="00D64C5C"/>
    <w:rsid w:val="00D66DBC"/>
    <w:rsid w:val="00D66F68"/>
    <w:rsid w:val="00D67F3A"/>
    <w:rsid w:val="00D67FC1"/>
    <w:rsid w:val="00D70150"/>
    <w:rsid w:val="00D70CD2"/>
    <w:rsid w:val="00D715E9"/>
    <w:rsid w:val="00D720BE"/>
    <w:rsid w:val="00D720D3"/>
    <w:rsid w:val="00D7215B"/>
    <w:rsid w:val="00D727A4"/>
    <w:rsid w:val="00D737C6"/>
    <w:rsid w:val="00D74B96"/>
    <w:rsid w:val="00D75D37"/>
    <w:rsid w:val="00D77034"/>
    <w:rsid w:val="00D77060"/>
    <w:rsid w:val="00D80816"/>
    <w:rsid w:val="00D80D64"/>
    <w:rsid w:val="00D81301"/>
    <w:rsid w:val="00D81BEA"/>
    <w:rsid w:val="00D82430"/>
    <w:rsid w:val="00D82BEE"/>
    <w:rsid w:val="00D83305"/>
    <w:rsid w:val="00D84910"/>
    <w:rsid w:val="00D84AA2"/>
    <w:rsid w:val="00D84B00"/>
    <w:rsid w:val="00D84D94"/>
    <w:rsid w:val="00D84E68"/>
    <w:rsid w:val="00D8514A"/>
    <w:rsid w:val="00D861F4"/>
    <w:rsid w:val="00D86904"/>
    <w:rsid w:val="00D874AB"/>
    <w:rsid w:val="00D91330"/>
    <w:rsid w:val="00D91399"/>
    <w:rsid w:val="00D91993"/>
    <w:rsid w:val="00D919E8"/>
    <w:rsid w:val="00D91E25"/>
    <w:rsid w:val="00D921C3"/>
    <w:rsid w:val="00D922FF"/>
    <w:rsid w:val="00D9368C"/>
    <w:rsid w:val="00D93BEC"/>
    <w:rsid w:val="00D94135"/>
    <w:rsid w:val="00D946E2"/>
    <w:rsid w:val="00D94F82"/>
    <w:rsid w:val="00D95115"/>
    <w:rsid w:val="00D95406"/>
    <w:rsid w:val="00D961EC"/>
    <w:rsid w:val="00D97052"/>
    <w:rsid w:val="00D97390"/>
    <w:rsid w:val="00D97C43"/>
    <w:rsid w:val="00D97CE9"/>
    <w:rsid w:val="00D97F2F"/>
    <w:rsid w:val="00DA03C8"/>
    <w:rsid w:val="00DA0922"/>
    <w:rsid w:val="00DA0A78"/>
    <w:rsid w:val="00DA0B5B"/>
    <w:rsid w:val="00DA0C37"/>
    <w:rsid w:val="00DA112C"/>
    <w:rsid w:val="00DA1747"/>
    <w:rsid w:val="00DA1A3A"/>
    <w:rsid w:val="00DA3108"/>
    <w:rsid w:val="00DA3DC2"/>
    <w:rsid w:val="00DA5451"/>
    <w:rsid w:val="00DA55AB"/>
    <w:rsid w:val="00DA5727"/>
    <w:rsid w:val="00DA5E21"/>
    <w:rsid w:val="00DA5F57"/>
    <w:rsid w:val="00DA6F76"/>
    <w:rsid w:val="00DA7526"/>
    <w:rsid w:val="00DA7BBA"/>
    <w:rsid w:val="00DB01E6"/>
    <w:rsid w:val="00DB06DF"/>
    <w:rsid w:val="00DB0851"/>
    <w:rsid w:val="00DB15BA"/>
    <w:rsid w:val="00DB1721"/>
    <w:rsid w:val="00DB27B5"/>
    <w:rsid w:val="00DB332C"/>
    <w:rsid w:val="00DB4058"/>
    <w:rsid w:val="00DB41B4"/>
    <w:rsid w:val="00DB4B94"/>
    <w:rsid w:val="00DB7A4F"/>
    <w:rsid w:val="00DB7C03"/>
    <w:rsid w:val="00DC040B"/>
    <w:rsid w:val="00DC10C1"/>
    <w:rsid w:val="00DC35BD"/>
    <w:rsid w:val="00DC3818"/>
    <w:rsid w:val="00DC3DA0"/>
    <w:rsid w:val="00DC3E36"/>
    <w:rsid w:val="00DC5B01"/>
    <w:rsid w:val="00DC5B11"/>
    <w:rsid w:val="00DC6B5E"/>
    <w:rsid w:val="00DC7104"/>
    <w:rsid w:val="00DD0231"/>
    <w:rsid w:val="00DD07F7"/>
    <w:rsid w:val="00DD1C0C"/>
    <w:rsid w:val="00DD216A"/>
    <w:rsid w:val="00DD2EA4"/>
    <w:rsid w:val="00DD3CBD"/>
    <w:rsid w:val="00DD4420"/>
    <w:rsid w:val="00DD4821"/>
    <w:rsid w:val="00DD4A2B"/>
    <w:rsid w:val="00DD53DD"/>
    <w:rsid w:val="00DD54FE"/>
    <w:rsid w:val="00DD5C91"/>
    <w:rsid w:val="00DD5FC1"/>
    <w:rsid w:val="00DD5FF9"/>
    <w:rsid w:val="00DD7278"/>
    <w:rsid w:val="00DE00A7"/>
    <w:rsid w:val="00DE0235"/>
    <w:rsid w:val="00DE0F90"/>
    <w:rsid w:val="00DE10EC"/>
    <w:rsid w:val="00DE203E"/>
    <w:rsid w:val="00DE2143"/>
    <w:rsid w:val="00DE242D"/>
    <w:rsid w:val="00DE24F1"/>
    <w:rsid w:val="00DE342E"/>
    <w:rsid w:val="00DE358F"/>
    <w:rsid w:val="00DE365E"/>
    <w:rsid w:val="00DE381F"/>
    <w:rsid w:val="00DE463F"/>
    <w:rsid w:val="00DE5455"/>
    <w:rsid w:val="00DE5577"/>
    <w:rsid w:val="00DE5EAB"/>
    <w:rsid w:val="00DE6740"/>
    <w:rsid w:val="00DE7518"/>
    <w:rsid w:val="00DE760B"/>
    <w:rsid w:val="00DF04DC"/>
    <w:rsid w:val="00DF1372"/>
    <w:rsid w:val="00DF15FA"/>
    <w:rsid w:val="00DF2526"/>
    <w:rsid w:val="00DF2E0D"/>
    <w:rsid w:val="00DF36F6"/>
    <w:rsid w:val="00DF3DB5"/>
    <w:rsid w:val="00DF498E"/>
    <w:rsid w:val="00DF57FA"/>
    <w:rsid w:val="00DF5EA5"/>
    <w:rsid w:val="00DF691E"/>
    <w:rsid w:val="00DF7031"/>
    <w:rsid w:val="00DF7485"/>
    <w:rsid w:val="00E00393"/>
    <w:rsid w:val="00E0269D"/>
    <w:rsid w:val="00E033BD"/>
    <w:rsid w:val="00E03927"/>
    <w:rsid w:val="00E040D9"/>
    <w:rsid w:val="00E0514C"/>
    <w:rsid w:val="00E054B1"/>
    <w:rsid w:val="00E0569F"/>
    <w:rsid w:val="00E05A15"/>
    <w:rsid w:val="00E05C02"/>
    <w:rsid w:val="00E0689A"/>
    <w:rsid w:val="00E07B49"/>
    <w:rsid w:val="00E10A79"/>
    <w:rsid w:val="00E11112"/>
    <w:rsid w:val="00E117BC"/>
    <w:rsid w:val="00E11A0F"/>
    <w:rsid w:val="00E11BB2"/>
    <w:rsid w:val="00E1238B"/>
    <w:rsid w:val="00E12A70"/>
    <w:rsid w:val="00E134EE"/>
    <w:rsid w:val="00E142F2"/>
    <w:rsid w:val="00E149C6"/>
    <w:rsid w:val="00E16D19"/>
    <w:rsid w:val="00E17FF1"/>
    <w:rsid w:val="00E20077"/>
    <w:rsid w:val="00E2065C"/>
    <w:rsid w:val="00E21A31"/>
    <w:rsid w:val="00E22195"/>
    <w:rsid w:val="00E2254E"/>
    <w:rsid w:val="00E2297F"/>
    <w:rsid w:val="00E22EA3"/>
    <w:rsid w:val="00E23130"/>
    <w:rsid w:val="00E24D1D"/>
    <w:rsid w:val="00E25F4D"/>
    <w:rsid w:val="00E2637D"/>
    <w:rsid w:val="00E2792C"/>
    <w:rsid w:val="00E3134C"/>
    <w:rsid w:val="00E318BF"/>
    <w:rsid w:val="00E3199B"/>
    <w:rsid w:val="00E32D56"/>
    <w:rsid w:val="00E333DD"/>
    <w:rsid w:val="00E339B3"/>
    <w:rsid w:val="00E344B6"/>
    <w:rsid w:val="00E34DE3"/>
    <w:rsid w:val="00E34E9E"/>
    <w:rsid w:val="00E3758F"/>
    <w:rsid w:val="00E37ED7"/>
    <w:rsid w:val="00E37F8A"/>
    <w:rsid w:val="00E402DB"/>
    <w:rsid w:val="00E4047A"/>
    <w:rsid w:val="00E4072C"/>
    <w:rsid w:val="00E40FE9"/>
    <w:rsid w:val="00E4202C"/>
    <w:rsid w:val="00E42095"/>
    <w:rsid w:val="00E422B1"/>
    <w:rsid w:val="00E43A05"/>
    <w:rsid w:val="00E43AA1"/>
    <w:rsid w:val="00E43F87"/>
    <w:rsid w:val="00E450AF"/>
    <w:rsid w:val="00E4545B"/>
    <w:rsid w:val="00E45855"/>
    <w:rsid w:val="00E45EF2"/>
    <w:rsid w:val="00E46B05"/>
    <w:rsid w:val="00E46B2A"/>
    <w:rsid w:val="00E478C0"/>
    <w:rsid w:val="00E50B67"/>
    <w:rsid w:val="00E50C92"/>
    <w:rsid w:val="00E51494"/>
    <w:rsid w:val="00E517CE"/>
    <w:rsid w:val="00E520EB"/>
    <w:rsid w:val="00E52A06"/>
    <w:rsid w:val="00E534CE"/>
    <w:rsid w:val="00E5354C"/>
    <w:rsid w:val="00E53885"/>
    <w:rsid w:val="00E53929"/>
    <w:rsid w:val="00E54349"/>
    <w:rsid w:val="00E54E7A"/>
    <w:rsid w:val="00E55A05"/>
    <w:rsid w:val="00E55D14"/>
    <w:rsid w:val="00E55F78"/>
    <w:rsid w:val="00E57234"/>
    <w:rsid w:val="00E6021D"/>
    <w:rsid w:val="00E60557"/>
    <w:rsid w:val="00E61170"/>
    <w:rsid w:val="00E62224"/>
    <w:rsid w:val="00E6258C"/>
    <w:rsid w:val="00E63E04"/>
    <w:rsid w:val="00E64738"/>
    <w:rsid w:val="00E6561A"/>
    <w:rsid w:val="00E65B7E"/>
    <w:rsid w:val="00E65EC4"/>
    <w:rsid w:val="00E66103"/>
    <w:rsid w:val="00E6623C"/>
    <w:rsid w:val="00E664A1"/>
    <w:rsid w:val="00E66D49"/>
    <w:rsid w:val="00E67452"/>
    <w:rsid w:val="00E6768E"/>
    <w:rsid w:val="00E67931"/>
    <w:rsid w:val="00E67CA9"/>
    <w:rsid w:val="00E71596"/>
    <w:rsid w:val="00E719AB"/>
    <w:rsid w:val="00E724E9"/>
    <w:rsid w:val="00E72FAF"/>
    <w:rsid w:val="00E74182"/>
    <w:rsid w:val="00E744DE"/>
    <w:rsid w:val="00E74BC6"/>
    <w:rsid w:val="00E74D9C"/>
    <w:rsid w:val="00E75BBA"/>
    <w:rsid w:val="00E7698B"/>
    <w:rsid w:val="00E7731E"/>
    <w:rsid w:val="00E80376"/>
    <w:rsid w:val="00E81544"/>
    <w:rsid w:val="00E81974"/>
    <w:rsid w:val="00E82CF3"/>
    <w:rsid w:val="00E839CC"/>
    <w:rsid w:val="00E83F3E"/>
    <w:rsid w:val="00E842B9"/>
    <w:rsid w:val="00E84AE3"/>
    <w:rsid w:val="00E8560C"/>
    <w:rsid w:val="00E85787"/>
    <w:rsid w:val="00E8578E"/>
    <w:rsid w:val="00E861D7"/>
    <w:rsid w:val="00E86A01"/>
    <w:rsid w:val="00E86FAA"/>
    <w:rsid w:val="00E8726C"/>
    <w:rsid w:val="00E90C09"/>
    <w:rsid w:val="00E91759"/>
    <w:rsid w:val="00E91BB3"/>
    <w:rsid w:val="00E91E82"/>
    <w:rsid w:val="00E922D2"/>
    <w:rsid w:val="00E9469A"/>
    <w:rsid w:val="00E946D1"/>
    <w:rsid w:val="00E94F83"/>
    <w:rsid w:val="00E958EE"/>
    <w:rsid w:val="00E9608E"/>
    <w:rsid w:val="00E976A8"/>
    <w:rsid w:val="00EA01C0"/>
    <w:rsid w:val="00EA03F9"/>
    <w:rsid w:val="00EA08B2"/>
    <w:rsid w:val="00EA0E34"/>
    <w:rsid w:val="00EA1AE1"/>
    <w:rsid w:val="00EA2326"/>
    <w:rsid w:val="00EA2AE3"/>
    <w:rsid w:val="00EA2CAC"/>
    <w:rsid w:val="00EA2D47"/>
    <w:rsid w:val="00EA3004"/>
    <w:rsid w:val="00EA454A"/>
    <w:rsid w:val="00EA5B9C"/>
    <w:rsid w:val="00EA5BD5"/>
    <w:rsid w:val="00EA7432"/>
    <w:rsid w:val="00EA7F07"/>
    <w:rsid w:val="00EB10F3"/>
    <w:rsid w:val="00EB1501"/>
    <w:rsid w:val="00EB2828"/>
    <w:rsid w:val="00EB294D"/>
    <w:rsid w:val="00EB2BED"/>
    <w:rsid w:val="00EB3414"/>
    <w:rsid w:val="00EB3805"/>
    <w:rsid w:val="00EB42F5"/>
    <w:rsid w:val="00EB592E"/>
    <w:rsid w:val="00EB6537"/>
    <w:rsid w:val="00EB675B"/>
    <w:rsid w:val="00EB6B1C"/>
    <w:rsid w:val="00EC0502"/>
    <w:rsid w:val="00EC0ABA"/>
    <w:rsid w:val="00EC0C68"/>
    <w:rsid w:val="00EC1016"/>
    <w:rsid w:val="00EC17B1"/>
    <w:rsid w:val="00EC1ABD"/>
    <w:rsid w:val="00EC297B"/>
    <w:rsid w:val="00EC4123"/>
    <w:rsid w:val="00EC4D56"/>
    <w:rsid w:val="00EC517B"/>
    <w:rsid w:val="00EC55BC"/>
    <w:rsid w:val="00EC5A61"/>
    <w:rsid w:val="00EC5C25"/>
    <w:rsid w:val="00EC6CB2"/>
    <w:rsid w:val="00EC7233"/>
    <w:rsid w:val="00EC7B12"/>
    <w:rsid w:val="00EC7C69"/>
    <w:rsid w:val="00ED0199"/>
    <w:rsid w:val="00ED051A"/>
    <w:rsid w:val="00ED0D62"/>
    <w:rsid w:val="00ED0EC8"/>
    <w:rsid w:val="00ED12AA"/>
    <w:rsid w:val="00ED135C"/>
    <w:rsid w:val="00ED21F1"/>
    <w:rsid w:val="00ED24FF"/>
    <w:rsid w:val="00ED2D12"/>
    <w:rsid w:val="00ED38BB"/>
    <w:rsid w:val="00ED391B"/>
    <w:rsid w:val="00ED3A45"/>
    <w:rsid w:val="00ED48B9"/>
    <w:rsid w:val="00ED4AB3"/>
    <w:rsid w:val="00ED4D9C"/>
    <w:rsid w:val="00ED4FC7"/>
    <w:rsid w:val="00ED5334"/>
    <w:rsid w:val="00ED547A"/>
    <w:rsid w:val="00ED58CF"/>
    <w:rsid w:val="00ED77AE"/>
    <w:rsid w:val="00EE06D1"/>
    <w:rsid w:val="00EE126A"/>
    <w:rsid w:val="00EE2793"/>
    <w:rsid w:val="00EE3564"/>
    <w:rsid w:val="00EE3F0B"/>
    <w:rsid w:val="00EE4A32"/>
    <w:rsid w:val="00EE6E5B"/>
    <w:rsid w:val="00EE7DC6"/>
    <w:rsid w:val="00EF0B39"/>
    <w:rsid w:val="00EF0CC2"/>
    <w:rsid w:val="00EF0FCB"/>
    <w:rsid w:val="00EF146C"/>
    <w:rsid w:val="00EF180B"/>
    <w:rsid w:val="00EF2ABA"/>
    <w:rsid w:val="00EF344B"/>
    <w:rsid w:val="00EF353F"/>
    <w:rsid w:val="00EF36C1"/>
    <w:rsid w:val="00EF3F17"/>
    <w:rsid w:val="00EF47AE"/>
    <w:rsid w:val="00EF48D2"/>
    <w:rsid w:val="00EF4E69"/>
    <w:rsid w:val="00EF53E2"/>
    <w:rsid w:val="00EF53F4"/>
    <w:rsid w:val="00EF5761"/>
    <w:rsid w:val="00EF6AF4"/>
    <w:rsid w:val="00EF6BA0"/>
    <w:rsid w:val="00EF6E04"/>
    <w:rsid w:val="00EF751E"/>
    <w:rsid w:val="00EF7B14"/>
    <w:rsid w:val="00F0023F"/>
    <w:rsid w:val="00F00253"/>
    <w:rsid w:val="00F00577"/>
    <w:rsid w:val="00F02BEE"/>
    <w:rsid w:val="00F03336"/>
    <w:rsid w:val="00F0360F"/>
    <w:rsid w:val="00F03652"/>
    <w:rsid w:val="00F03B03"/>
    <w:rsid w:val="00F04033"/>
    <w:rsid w:val="00F04FB6"/>
    <w:rsid w:val="00F054D5"/>
    <w:rsid w:val="00F0644A"/>
    <w:rsid w:val="00F071DF"/>
    <w:rsid w:val="00F074FA"/>
    <w:rsid w:val="00F07B10"/>
    <w:rsid w:val="00F07CF7"/>
    <w:rsid w:val="00F07F7E"/>
    <w:rsid w:val="00F11258"/>
    <w:rsid w:val="00F11495"/>
    <w:rsid w:val="00F11E5A"/>
    <w:rsid w:val="00F1243A"/>
    <w:rsid w:val="00F12AC1"/>
    <w:rsid w:val="00F136F5"/>
    <w:rsid w:val="00F13E68"/>
    <w:rsid w:val="00F14BC7"/>
    <w:rsid w:val="00F14F57"/>
    <w:rsid w:val="00F150E1"/>
    <w:rsid w:val="00F16556"/>
    <w:rsid w:val="00F17139"/>
    <w:rsid w:val="00F1772E"/>
    <w:rsid w:val="00F20ACD"/>
    <w:rsid w:val="00F21249"/>
    <w:rsid w:val="00F21BBF"/>
    <w:rsid w:val="00F22675"/>
    <w:rsid w:val="00F2268A"/>
    <w:rsid w:val="00F226F7"/>
    <w:rsid w:val="00F23325"/>
    <w:rsid w:val="00F23AC7"/>
    <w:rsid w:val="00F24573"/>
    <w:rsid w:val="00F2490D"/>
    <w:rsid w:val="00F24A2E"/>
    <w:rsid w:val="00F24E05"/>
    <w:rsid w:val="00F25242"/>
    <w:rsid w:val="00F25628"/>
    <w:rsid w:val="00F2574D"/>
    <w:rsid w:val="00F25D51"/>
    <w:rsid w:val="00F25EFF"/>
    <w:rsid w:val="00F2606C"/>
    <w:rsid w:val="00F26ED9"/>
    <w:rsid w:val="00F30284"/>
    <w:rsid w:val="00F313BF"/>
    <w:rsid w:val="00F3236F"/>
    <w:rsid w:val="00F32488"/>
    <w:rsid w:val="00F328B5"/>
    <w:rsid w:val="00F3295C"/>
    <w:rsid w:val="00F33464"/>
    <w:rsid w:val="00F34229"/>
    <w:rsid w:val="00F35A7E"/>
    <w:rsid w:val="00F36540"/>
    <w:rsid w:val="00F366F3"/>
    <w:rsid w:val="00F36A2E"/>
    <w:rsid w:val="00F37134"/>
    <w:rsid w:val="00F401DF"/>
    <w:rsid w:val="00F40D77"/>
    <w:rsid w:val="00F413F9"/>
    <w:rsid w:val="00F41518"/>
    <w:rsid w:val="00F42ACD"/>
    <w:rsid w:val="00F42D85"/>
    <w:rsid w:val="00F431E7"/>
    <w:rsid w:val="00F432F8"/>
    <w:rsid w:val="00F439CA"/>
    <w:rsid w:val="00F44B31"/>
    <w:rsid w:val="00F454D5"/>
    <w:rsid w:val="00F456F7"/>
    <w:rsid w:val="00F46155"/>
    <w:rsid w:val="00F47495"/>
    <w:rsid w:val="00F47DEC"/>
    <w:rsid w:val="00F47F10"/>
    <w:rsid w:val="00F50150"/>
    <w:rsid w:val="00F50B5F"/>
    <w:rsid w:val="00F515D2"/>
    <w:rsid w:val="00F51718"/>
    <w:rsid w:val="00F51773"/>
    <w:rsid w:val="00F51964"/>
    <w:rsid w:val="00F51A2A"/>
    <w:rsid w:val="00F51ED4"/>
    <w:rsid w:val="00F52D3B"/>
    <w:rsid w:val="00F536F3"/>
    <w:rsid w:val="00F542AA"/>
    <w:rsid w:val="00F54E97"/>
    <w:rsid w:val="00F55180"/>
    <w:rsid w:val="00F553AB"/>
    <w:rsid w:val="00F5551B"/>
    <w:rsid w:val="00F560BD"/>
    <w:rsid w:val="00F576AF"/>
    <w:rsid w:val="00F579D9"/>
    <w:rsid w:val="00F61432"/>
    <w:rsid w:val="00F61769"/>
    <w:rsid w:val="00F61C02"/>
    <w:rsid w:val="00F620EB"/>
    <w:rsid w:val="00F626AB"/>
    <w:rsid w:val="00F63429"/>
    <w:rsid w:val="00F63AB2"/>
    <w:rsid w:val="00F63B07"/>
    <w:rsid w:val="00F63B41"/>
    <w:rsid w:val="00F63F5E"/>
    <w:rsid w:val="00F6401C"/>
    <w:rsid w:val="00F6409B"/>
    <w:rsid w:val="00F64282"/>
    <w:rsid w:val="00F64F02"/>
    <w:rsid w:val="00F64F89"/>
    <w:rsid w:val="00F653F9"/>
    <w:rsid w:val="00F65B00"/>
    <w:rsid w:val="00F65E26"/>
    <w:rsid w:val="00F669A2"/>
    <w:rsid w:val="00F66B07"/>
    <w:rsid w:val="00F66B44"/>
    <w:rsid w:val="00F66BD7"/>
    <w:rsid w:val="00F66DB7"/>
    <w:rsid w:val="00F67A9B"/>
    <w:rsid w:val="00F67F29"/>
    <w:rsid w:val="00F702BF"/>
    <w:rsid w:val="00F712A8"/>
    <w:rsid w:val="00F71C86"/>
    <w:rsid w:val="00F7213B"/>
    <w:rsid w:val="00F72360"/>
    <w:rsid w:val="00F72BC7"/>
    <w:rsid w:val="00F73BBF"/>
    <w:rsid w:val="00F749BC"/>
    <w:rsid w:val="00F75359"/>
    <w:rsid w:val="00F75E15"/>
    <w:rsid w:val="00F7607C"/>
    <w:rsid w:val="00F76A3E"/>
    <w:rsid w:val="00F8051B"/>
    <w:rsid w:val="00F80E56"/>
    <w:rsid w:val="00F80F0D"/>
    <w:rsid w:val="00F81100"/>
    <w:rsid w:val="00F8115D"/>
    <w:rsid w:val="00F814C9"/>
    <w:rsid w:val="00F81830"/>
    <w:rsid w:val="00F81876"/>
    <w:rsid w:val="00F819C0"/>
    <w:rsid w:val="00F81A6B"/>
    <w:rsid w:val="00F81D74"/>
    <w:rsid w:val="00F8352F"/>
    <w:rsid w:val="00F837DD"/>
    <w:rsid w:val="00F84C33"/>
    <w:rsid w:val="00F84DC9"/>
    <w:rsid w:val="00F84E78"/>
    <w:rsid w:val="00F853E6"/>
    <w:rsid w:val="00F861FB"/>
    <w:rsid w:val="00F8651A"/>
    <w:rsid w:val="00F86BA8"/>
    <w:rsid w:val="00F86F43"/>
    <w:rsid w:val="00F879AE"/>
    <w:rsid w:val="00F87F90"/>
    <w:rsid w:val="00F910BB"/>
    <w:rsid w:val="00F913D1"/>
    <w:rsid w:val="00F9147E"/>
    <w:rsid w:val="00F920D7"/>
    <w:rsid w:val="00F92991"/>
    <w:rsid w:val="00F92C9F"/>
    <w:rsid w:val="00F93AC8"/>
    <w:rsid w:val="00F94000"/>
    <w:rsid w:val="00F949B6"/>
    <w:rsid w:val="00F94B24"/>
    <w:rsid w:val="00F94EF7"/>
    <w:rsid w:val="00F94F59"/>
    <w:rsid w:val="00F961B0"/>
    <w:rsid w:val="00F9652F"/>
    <w:rsid w:val="00F96B7F"/>
    <w:rsid w:val="00F97120"/>
    <w:rsid w:val="00F972DC"/>
    <w:rsid w:val="00F97651"/>
    <w:rsid w:val="00F97784"/>
    <w:rsid w:val="00F97F51"/>
    <w:rsid w:val="00F97F5F"/>
    <w:rsid w:val="00FA0089"/>
    <w:rsid w:val="00FA0698"/>
    <w:rsid w:val="00FA16F4"/>
    <w:rsid w:val="00FA244A"/>
    <w:rsid w:val="00FA30DA"/>
    <w:rsid w:val="00FA32DF"/>
    <w:rsid w:val="00FA358E"/>
    <w:rsid w:val="00FA3FB7"/>
    <w:rsid w:val="00FA3FD6"/>
    <w:rsid w:val="00FA4310"/>
    <w:rsid w:val="00FA44EC"/>
    <w:rsid w:val="00FA656D"/>
    <w:rsid w:val="00FA6810"/>
    <w:rsid w:val="00FA7298"/>
    <w:rsid w:val="00FA730E"/>
    <w:rsid w:val="00FA7445"/>
    <w:rsid w:val="00FB0795"/>
    <w:rsid w:val="00FB1096"/>
    <w:rsid w:val="00FB17B0"/>
    <w:rsid w:val="00FB2201"/>
    <w:rsid w:val="00FB2ACF"/>
    <w:rsid w:val="00FB34B2"/>
    <w:rsid w:val="00FB35C5"/>
    <w:rsid w:val="00FB3614"/>
    <w:rsid w:val="00FB53C3"/>
    <w:rsid w:val="00FB5AB9"/>
    <w:rsid w:val="00FB5C11"/>
    <w:rsid w:val="00FB69DF"/>
    <w:rsid w:val="00FB6A65"/>
    <w:rsid w:val="00FB7846"/>
    <w:rsid w:val="00FB7A94"/>
    <w:rsid w:val="00FB7DB5"/>
    <w:rsid w:val="00FC27CD"/>
    <w:rsid w:val="00FC32A6"/>
    <w:rsid w:val="00FC510A"/>
    <w:rsid w:val="00FC5380"/>
    <w:rsid w:val="00FC6955"/>
    <w:rsid w:val="00FC73C1"/>
    <w:rsid w:val="00FC75DC"/>
    <w:rsid w:val="00FC7D17"/>
    <w:rsid w:val="00FC7D2B"/>
    <w:rsid w:val="00FD06EF"/>
    <w:rsid w:val="00FD1076"/>
    <w:rsid w:val="00FD1A0D"/>
    <w:rsid w:val="00FD1F71"/>
    <w:rsid w:val="00FD2FE6"/>
    <w:rsid w:val="00FD3544"/>
    <w:rsid w:val="00FD36F8"/>
    <w:rsid w:val="00FD3884"/>
    <w:rsid w:val="00FD4A5D"/>
    <w:rsid w:val="00FD6AF0"/>
    <w:rsid w:val="00FD7016"/>
    <w:rsid w:val="00FD771F"/>
    <w:rsid w:val="00FE04E0"/>
    <w:rsid w:val="00FE0F7F"/>
    <w:rsid w:val="00FE1F58"/>
    <w:rsid w:val="00FE22FD"/>
    <w:rsid w:val="00FE24DD"/>
    <w:rsid w:val="00FE3A6D"/>
    <w:rsid w:val="00FE3B6E"/>
    <w:rsid w:val="00FE4BAF"/>
    <w:rsid w:val="00FE4C26"/>
    <w:rsid w:val="00FE551E"/>
    <w:rsid w:val="00FE5DD3"/>
    <w:rsid w:val="00FE5F01"/>
    <w:rsid w:val="00FE661D"/>
    <w:rsid w:val="00FE67C2"/>
    <w:rsid w:val="00FE68C8"/>
    <w:rsid w:val="00FE7082"/>
    <w:rsid w:val="00FE7A3A"/>
    <w:rsid w:val="00FE7FBE"/>
    <w:rsid w:val="00FF00D5"/>
    <w:rsid w:val="00FF05E8"/>
    <w:rsid w:val="00FF170C"/>
    <w:rsid w:val="00FF1979"/>
    <w:rsid w:val="00FF2F14"/>
    <w:rsid w:val="00FF4312"/>
    <w:rsid w:val="00FF48DC"/>
    <w:rsid w:val="00FF48FE"/>
    <w:rsid w:val="00FF49FA"/>
    <w:rsid w:val="00FF4E02"/>
    <w:rsid w:val="00FF51D1"/>
    <w:rsid w:val="00FF5B3E"/>
    <w:rsid w:val="00FF6D73"/>
    <w:rsid w:val="0186774E"/>
    <w:rsid w:val="02ED974E"/>
    <w:rsid w:val="035BF6EC"/>
    <w:rsid w:val="041ECF39"/>
    <w:rsid w:val="04B6AE1B"/>
    <w:rsid w:val="05084EBF"/>
    <w:rsid w:val="067ED393"/>
    <w:rsid w:val="06B5430F"/>
    <w:rsid w:val="0736D9E9"/>
    <w:rsid w:val="0821F676"/>
    <w:rsid w:val="093E2BA6"/>
    <w:rsid w:val="0992F8B2"/>
    <w:rsid w:val="0D5A287B"/>
    <w:rsid w:val="0DC52798"/>
    <w:rsid w:val="0EF59BDA"/>
    <w:rsid w:val="0F3B3FA1"/>
    <w:rsid w:val="12818F35"/>
    <w:rsid w:val="12AFD162"/>
    <w:rsid w:val="142003CC"/>
    <w:rsid w:val="14752183"/>
    <w:rsid w:val="161B69D5"/>
    <w:rsid w:val="16C7658E"/>
    <w:rsid w:val="178B3D8E"/>
    <w:rsid w:val="17CAB9CC"/>
    <w:rsid w:val="18218950"/>
    <w:rsid w:val="1A93F33F"/>
    <w:rsid w:val="1B675DFB"/>
    <w:rsid w:val="1C776B97"/>
    <w:rsid w:val="1CAFE232"/>
    <w:rsid w:val="1D6BA795"/>
    <w:rsid w:val="1F0BD718"/>
    <w:rsid w:val="1F2C63E7"/>
    <w:rsid w:val="1FC3D8E7"/>
    <w:rsid w:val="22095120"/>
    <w:rsid w:val="25220907"/>
    <w:rsid w:val="2652DC91"/>
    <w:rsid w:val="275D1E1C"/>
    <w:rsid w:val="286F3A2D"/>
    <w:rsid w:val="291A10CF"/>
    <w:rsid w:val="29DA8906"/>
    <w:rsid w:val="2A0EA029"/>
    <w:rsid w:val="2A808855"/>
    <w:rsid w:val="2B1FA5EC"/>
    <w:rsid w:val="2E0861C0"/>
    <w:rsid w:val="2E1F920C"/>
    <w:rsid w:val="2FB9F85A"/>
    <w:rsid w:val="2FC25221"/>
    <w:rsid w:val="30109B85"/>
    <w:rsid w:val="33BEAF2C"/>
    <w:rsid w:val="33FCBE7B"/>
    <w:rsid w:val="350A3835"/>
    <w:rsid w:val="359FFBBC"/>
    <w:rsid w:val="36109792"/>
    <w:rsid w:val="362BE45A"/>
    <w:rsid w:val="370E9B2A"/>
    <w:rsid w:val="37461A2F"/>
    <w:rsid w:val="3824633E"/>
    <w:rsid w:val="38E39CEB"/>
    <w:rsid w:val="398D52FC"/>
    <w:rsid w:val="3A86D011"/>
    <w:rsid w:val="3AE798C8"/>
    <w:rsid w:val="3B759966"/>
    <w:rsid w:val="3B9BFA52"/>
    <w:rsid w:val="3BD30211"/>
    <w:rsid w:val="3BDAB267"/>
    <w:rsid w:val="3C276AD1"/>
    <w:rsid w:val="3C3DAC7F"/>
    <w:rsid w:val="3CA51BBE"/>
    <w:rsid w:val="3CECB9F7"/>
    <w:rsid w:val="3DBAC8A2"/>
    <w:rsid w:val="3DF9D379"/>
    <w:rsid w:val="3F4B065F"/>
    <w:rsid w:val="40235EF5"/>
    <w:rsid w:val="406D4BE5"/>
    <w:rsid w:val="40DAB9B0"/>
    <w:rsid w:val="40DD8409"/>
    <w:rsid w:val="4112A9FD"/>
    <w:rsid w:val="413A55EE"/>
    <w:rsid w:val="42179208"/>
    <w:rsid w:val="432FACF8"/>
    <w:rsid w:val="43A0FE18"/>
    <w:rsid w:val="43C1966B"/>
    <w:rsid w:val="4428A93C"/>
    <w:rsid w:val="45463FE4"/>
    <w:rsid w:val="46B0257A"/>
    <w:rsid w:val="47A32B97"/>
    <w:rsid w:val="4800C97B"/>
    <w:rsid w:val="4A1B4287"/>
    <w:rsid w:val="4A892D21"/>
    <w:rsid w:val="4CA2DC0F"/>
    <w:rsid w:val="4D5C1530"/>
    <w:rsid w:val="4DCFEFF7"/>
    <w:rsid w:val="4DD33A96"/>
    <w:rsid w:val="4E6A5361"/>
    <w:rsid w:val="501AAF15"/>
    <w:rsid w:val="51DA0904"/>
    <w:rsid w:val="536F5F0D"/>
    <w:rsid w:val="56CB03E1"/>
    <w:rsid w:val="5A179F30"/>
    <w:rsid w:val="5A8455F4"/>
    <w:rsid w:val="5ADD6553"/>
    <w:rsid w:val="5AFC0F59"/>
    <w:rsid w:val="5CAA2ED1"/>
    <w:rsid w:val="5EFD6002"/>
    <w:rsid w:val="60D54694"/>
    <w:rsid w:val="60E1DA4F"/>
    <w:rsid w:val="63304A2B"/>
    <w:rsid w:val="634086B4"/>
    <w:rsid w:val="64F19DEE"/>
    <w:rsid w:val="66DAB1D0"/>
    <w:rsid w:val="678EEFE2"/>
    <w:rsid w:val="687C1F7B"/>
    <w:rsid w:val="68D27205"/>
    <w:rsid w:val="6A5309AF"/>
    <w:rsid w:val="6BA0B90E"/>
    <w:rsid w:val="6DD7DCD6"/>
    <w:rsid w:val="6F3A7375"/>
    <w:rsid w:val="6F765EC4"/>
    <w:rsid w:val="70A3F848"/>
    <w:rsid w:val="72EAB9FD"/>
    <w:rsid w:val="74D08786"/>
    <w:rsid w:val="785FF444"/>
    <w:rsid w:val="78C1ACD3"/>
    <w:rsid w:val="7941476C"/>
    <w:rsid w:val="79C8666C"/>
    <w:rsid w:val="7AAB3823"/>
    <w:rsid w:val="7ACCBCE4"/>
    <w:rsid w:val="7F620B53"/>
    <w:rsid w:val="7FFD28F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3CE2FC"/>
  <w14:defaultImageDpi w14:val="330"/>
  <w15:docId w15:val="{AA644826-7B3B-409B-B7A4-B7D36639D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nhideWhenUsed="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8"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8D3CC8"/>
    <w:pPr>
      <w:spacing w:before="60" w:after="60" w:line="260" w:lineRule="atLeast"/>
    </w:pPr>
    <w:rPr>
      <w:rFonts w:ascii="Arial" w:hAnsi="Arial" w:cs="Arial"/>
      <w:bCs/>
      <w:color w:val="000000"/>
      <w:spacing w:val="10"/>
      <w:kern w:val="32"/>
    </w:rPr>
  </w:style>
  <w:style w:type="paragraph" w:styleId="Heading1">
    <w:name w:val="heading 1"/>
    <w:aliases w:val="H1,rp_Heading 1,Bold 18,Heading,h1,3,Main Heading,contents,h1 chapter heading,Part,proj,proj1,proj5,proj6,proj7,proj8,proj9,proj10,proj11,proj12,proj13,proj14,proj15,proj51,proj61,proj71,proj81,proj91,proj101,proj111,proj121,proj131,proj141"/>
    <w:next w:val="NTTBodyText"/>
    <w:link w:val="Heading1Char"/>
    <w:qFormat/>
    <w:rsid w:val="00FB3614"/>
    <w:pPr>
      <w:keepNext/>
      <w:pageBreakBefore/>
      <w:numPr>
        <w:numId w:val="20"/>
      </w:numPr>
      <w:spacing w:before="120" w:after="60" w:line="400" w:lineRule="atLeast"/>
      <w:outlineLvl w:val="0"/>
    </w:pPr>
    <w:rPr>
      <w:rFonts w:ascii="Arial" w:hAnsi="Arial" w:cs="Arial"/>
      <w:b/>
      <w:bCs/>
      <w:color w:val="0072BC"/>
      <w:spacing w:val="10"/>
      <w:kern w:val="32"/>
      <w:sz w:val="32"/>
      <w:szCs w:val="28"/>
      <w:lang w:eastAsia="en-US"/>
    </w:rPr>
  </w:style>
  <w:style w:type="paragraph" w:styleId="Heading2">
    <w:name w:val="heading 2"/>
    <w:aliases w:val="H2,Second level,T2,h2,2,sub-sect,body,Attribute Heading 2,test,h2 main heading,2m,h 2,Header 2,l2,sh2,1h,Major,Agt Head 2,Normalhead2,MisHead2,LetHead2 Char,LetHead2,Heading 21,1.1.1 heading,list + change bar,a,L2,Bold 14,V_Head2,rp_Heading 2"/>
    <w:basedOn w:val="Heading1"/>
    <w:next w:val="NTTBodyText"/>
    <w:link w:val="Heading2Char"/>
    <w:unhideWhenUsed/>
    <w:qFormat/>
    <w:rsid w:val="00FB3614"/>
    <w:pPr>
      <w:pageBreakBefore w:val="0"/>
      <w:numPr>
        <w:ilvl w:val="1"/>
      </w:numPr>
      <w:spacing w:before="240" w:line="300" w:lineRule="atLeast"/>
      <w:outlineLvl w:val="1"/>
    </w:pPr>
    <w:rPr>
      <w:iCs/>
      <w:kern w:val="24"/>
      <w:sz w:val="24"/>
      <w:szCs w:val="22"/>
    </w:rPr>
  </w:style>
  <w:style w:type="paragraph" w:styleId="Heading3">
    <w:name w:val="heading 3"/>
    <w:aliases w:val="H3,rp_Heading 3,l3,h3,h3 Char,Head 3,H31,(Alt+3),(Alt+3)1,(Alt+3)2,(Alt+3)3,(Alt+3)4,(Alt+3)5,(Alt+3)6,(Alt+3)11,(Alt+3)21,(Alt+3)31,(Alt+3)41,(Alt+3)7,(Alt+3)12,(Alt+3)22,(Alt+3)32,(Alt+3)42,(Alt+3)8,(Alt+3)9,(Alt+3)10,(Alt+3)13,H3 Ch,h31,ICL"/>
    <w:basedOn w:val="Heading2"/>
    <w:next w:val="NTTBodyText"/>
    <w:link w:val="Heading3Char"/>
    <w:unhideWhenUsed/>
    <w:qFormat/>
    <w:rsid w:val="00FB3614"/>
    <w:pPr>
      <w:numPr>
        <w:ilvl w:val="2"/>
      </w:numPr>
      <w:spacing w:line="280" w:lineRule="atLeast"/>
      <w:outlineLvl w:val="2"/>
    </w:pPr>
    <w:rPr>
      <w:rFonts w:ascii="Arial Bold" w:hAnsi="Arial Bold"/>
      <w:bCs w:val="0"/>
      <w:iCs w:val="0"/>
      <w:color w:val="000000"/>
      <w:kern w:val="22"/>
      <w:sz w:val="22"/>
    </w:rPr>
  </w:style>
  <w:style w:type="paragraph" w:styleId="Heading4">
    <w:name w:val="heading 4"/>
    <w:aliases w:val="rp_Heading 4,H4,h4,(Alt+4),minor header,Org Heading 2,h41,h42,h411,h43,h412,h44,h413,h45,h414,h46,h415,h47,h416,h48,h417,h49,h418,h421,h4111,h431,h4121,h441,h4131,h451,h4141,h461,h4151,h422,h4112,h432,h4122,h442,h4132,h452,h4142,h462,h4152,4"/>
    <w:basedOn w:val="Heading3"/>
    <w:next w:val="NTTBodyText"/>
    <w:link w:val="Heading4Char"/>
    <w:unhideWhenUsed/>
    <w:qFormat/>
    <w:rsid w:val="00FB3614"/>
    <w:pPr>
      <w:numPr>
        <w:ilvl w:val="3"/>
      </w:numPr>
      <w:spacing w:line="260" w:lineRule="atLeast"/>
      <w:outlineLvl w:val="3"/>
    </w:pPr>
    <w:rPr>
      <w:iCs/>
      <w:kern w:val="20"/>
      <w:sz w:val="20"/>
    </w:rPr>
  </w:style>
  <w:style w:type="paragraph" w:styleId="Heading5">
    <w:name w:val="heading 5"/>
    <w:aliases w:val="h5,H5,Heading 5(unused),rp_Heading 5,rp_Heading 5 Char,DO NOT USE_h5,Block Label,5,heading 5,Numbered Sub-list,l5,hm,Table label,mh2,Module heading 2,Head 5,list 5,h51,h52,h53,h54,h55,h56,h57,h58,h511,h521,h531,h541,Heading5,5 sub-bullet,sb,L5"/>
    <w:basedOn w:val="Heading4"/>
    <w:next w:val="NTTBodyText"/>
    <w:unhideWhenUsed/>
    <w:qFormat/>
    <w:rsid w:val="00B56BD8"/>
    <w:pPr>
      <w:numPr>
        <w:ilvl w:val="4"/>
      </w:numPr>
      <w:outlineLvl w:val="4"/>
    </w:pPr>
    <w:rPr>
      <w:rFonts w:ascii="Arial" w:hAnsi="Arial"/>
      <w:bCs/>
      <w:iCs w:val="0"/>
    </w:rPr>
  </w:style>
  <w:style w:type="paragraph" w:styleId="Heading6">
    <w:name w:val="heading 6"/>
    <w:aliases w:val="H6,Legal Level 1.,L1 PIP,Name of Org,CS Heading 6,rp_Heading 6,Body Text 5,DO NOT USE_h6,h6,Heading 6 UNUSED,Appendix 2,6,Requirement,Figure label,l6,hsm,cnp,Caption number (page-wide),list 6,h61,heading 6,Heading6,sub-dash,sd,Title Text,PIM 6"/>
    <w:basedOn w:val="Heading5"/>
    <w:next w:val="NTTBodyText"/>
    <w:uiPriority w:val="99"/>
    <w:unhideWhenUsed/>
    <w:qFormat/>
    <w:rsid w:val="00B56BD8"/>
    <w:pPr>
      <w:numPr>
        <w:ilvl w:val="5"/>
      </w:numPr>
      <w:outlineLvl w:val="5"/>
    </w:pPr>
    <w:rPr>
      <w:b w:val="0"/>
      <w:bCs w:val="0"/>
    </w:rPr>
  </w:style>
  <w:style w:type="paragraph" w:styleId="Heading7">
    <w:name w:val="heading 7"/>
    <w:aliases w:val="Legal Level 1.1.,L2 PIP,CS Heading 7,Body Text 6,Appendix Level 1,rp_Heading 7,st,Heading 7 UNUSED,7,Objective,H7,heading 7,h7,SDL title,ExhibitTitle,heading7,req3,l7,rp_Heading 71,rp_Heading 72,rp_Heading 73,rp_Heading 74,rp_Heading 75,PIM 7"/>
    <w:basedOn w:val="Heading6"/>
    <w:next w:val="NTTBodyText"/>
    <w:uiPriority w:val="99"/>
    <w:unhideWhenUsed/>
    <w:qFormat/>
    <w:rsid w:val="00FB3614"/>
    <w:pPr>
      <w:numPr>
        <w:ilvl w:val="6"/>
      </w:numPr>
      <w:outlineLvl w:val="6"/>
    </w:pPr>
  </w:style>
  <w:style w:type="paragraph" w:styleId="Heading8">
    <w:name w:val="heading 8"/>
    <w:aliases w:val="CS Heading 8,h8,Heading 8 not in use,Body Text 7,Appendix Level 2,rp_Heading 8,tt,Heading 8 UNUSED,8,Condition,TH,heading 8,tt1,(requirement),Table-Label,FigureTitle,requirement,req2,req,l8,Annex,rp_Heading 81,rp_Heading 82,Heading 81"/>
    <w:basedOn w:val="Heading7"/>
    <w:next w:val="NTTBodyText"/>
    <w:uiPriority w:val="99"/>
    <w:unhideWhenUsed/>
    <w:qFormat/>
    <w:rsid w:val="00FB3614"/>
    <w:pPr>
      <w:numPr>
        <w:ilvl w:val="7"/>
      </w:numPr>
      <w:outlineLvl w:val="7"/>
    </w:pPr>
    <w:rPr>
      <w:iCs/>
    </w:rPr>
  </w:style>
  <w:style w:type="paragraph" w:styleId="Heading9">
    <w:name w:val="heading 9"/>
    <w:aliases w:val="App1,App Heading,rp_Heading 9,Doc Ref,9,Cond'l Reqt.,FH,heading 9,ft,ft1,table,t,table left,tl,HF,figures,(figure no.),h9,fl,Figure-Label,TableTitle,rb,req bullet,req1,l9,Titre 10,Appendix Level 3,Annex1,Appen 1,rp_Heading 91,Appendix"/>
    <w:basedOn w:val="Heading8"/>
    <w:next w:val="NTTBodyText"/>
    <w:uiPriority w:val="99"/>
    <w:unhideWhenUsed/>
    <w:qFormat/>
    <w:rsid w:val="00FB361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semiHidden/>
    <w:rsid w:val="00DC040B"/>
    <w:rPr>
      <w:rFonts w:ascii="Arial" w:hAnsi="Arial" w:cs="Arial"/>
      <w:bCs/>
      <w:color w:val="0072BC"/>
      <w:spacing w:val="10"/>
      <w:kern w:val="32"/>
    </w:rPr>
  </w:style>
  <w:style w:type="paragraph" w:styleId="MacroText">
    <w:name w:val="macro"/>
    <w:link w:val="MacroTextChar"/>
    <w:semiHidden/>
    <w:rsid w:val="00DC040B"/>
    <w:pPr>
      <w:tabs>
        <w:tab w:val="left" w:pos="480"/>
        <w:tab w:val="left" w:pos="960"/>
        <w:tab w:val="left" w:pos="1440"/>
        <w:tab w:val="left" w:pos="1920"/>
        <w:tab w:val="left" w:pos="2400"/>
        <w:tab w:val="left" w:pos="2880"/>
        <w:tab w:val="left" w:pos="3360"/>
        <w:tab w:val="left" w:pos="3840"/>
        <w:tab w:val="left" w:pos="4320"/>
      </w:tabs>
      <w:spacing w:before="60" w:after="60"/>
    </w:pPr>
    <w:rPr>
      <w:rFonts w:ascii="Arial" w:hAnsi="Arial" w:cs="Arial"/>
      <w:bCs/>
      <w:color w:val="0072BC"/>
      <w:spacing w:val="10"/>
      <w:kern w:val="32"/>
    </w:rPr>
  </w:style>
  <w:style w:type="character" w:customStyle="1" w:styleId="CommentSubjectChar">
    <w:name w:val="Comment Subject Char"/>
    <w:link w:val="CommentSubject"/>
    <w:uiPriority w:val="99"/>
    <w:semiHidden/>
    <w:rsid w:val="00DC040B"/>
    <w:rPr>
      <w:rFonts w:ascii="Arial" w:hAnsi="Arial"/>
      <w:b/>
      <w:bCs/>
      <w:color w:val="000000"/>
      <w:spacing w:val="10"/>
      <w:kern w:val="32"/>
    </w:rPr>
  </w:style>
  <w:style w:type="paragraph" w:styleId="CommentText">
    <w:name w:val="annotation text"/>
    <w:basedOn w:val="Normal"/>
    <w:link w:val="CommentTextChar"/>
    <w:uiPriority w:val="99"/>
    <w:semiHidden/>
    <w:rsid w:val="00DC040B"/>
    <w:rPr>
      <w:rFonts w:cs="Times New Roman"/>
    </w:rPr>
  </w:style>
  <w:style w:type="paragraph" w:styleId="CommentSubject">
    <w:name w:val="annotation subject"/>
    <w:basedOn w:val="CommentText"/>
    <w:next w:val="CommentText"/>
    <w:link w:val="CommentSubjectChar"/>
    <w:uiPriority w:val="99"/>
    <w:semiHidden/>
    <w:rsid w:val="00DC040B"/>
    <w:rPr>
      <w:b/>
    </w:rPr>
  </w:style>
  <w:style w:type="character" w:customStyle="1" w:styleId="HTMLAddressChar">
    <w:name w:val="HTML Address Char"/>
    <w:link w:val="HTMLAddress"/>
    <w:uiPriority w:val="99"/>
    <w:semiHidden/>
    <w:rsid w:val="00DC040B"/>
    <w:rPr>
      <w:rFonts w:ascii="Arial" w:hAnsi="Arial"/>
      <w:bCs/>
      <w:iCs/>
      <w:color w:val="000000"/>
      <w:spacing w:val="10"/>
      <w:kern w:val="32"/>
    </w:rPr>
  </w:style>
  <w:style w:type="paragraph" w:styleId="HTMLAddress">
    <w:name w:val="HTML Address"/>
    <w:basedOn w:val="Normal"/>
    <w:link w:val="HTMLAddressChar"/>
    <w:uiPriority w:val="99"/>
    <w:semiHidden/>
    <w:rsid w:val="00DC040B"/>
    <w:rPr>
      <w:rFonts w:cs="Times New Roman"/>
      <w:iCs/>
    </w:rPr>
  </w:style>
  <w:style w:type="character" w:customStyle="1" w:styleId="HeaderChar">
    <w:name w:val="Header Char"/>
    <w:link w:val="Header"/>
    <w:semiHidden/>
    <w:rsid w:val="00C4376F"/>
    <w:rPr>
      <w:rFonts w:ascii="Arial Bold" w:hAnsi="Arial Bold"/>
      <w:b/>
      <w:color w:val="0072BC"/>
      <w:spacing w:val="8"/>
      <w:kern w:val="16"/>
      <w:szCs w:val="28"/>
    </w:rPr>
  </w:style>
  <w:style w:type="paragraph" w:styleId="Header">
    <w:name w:val="header"/>
    <w:link w:val="HeaderChar"/>
    <w:semiHidden/>
    <w:rsid w:val="00C4376F"/>
    <w:pPr>
      <w:framePr w:wrap="notBeside" w:vAnchor="text" w:hAnchor="text" w:y="1"/>
      <w:spacing w:after="240" w:line="220" w:lineRule="atLeast"/>
      <w:ind w:firstLine="1418"/>
    </w:pPr>
    <w:rPr>
      <w:rFonts w:ascii="Arial Bold" w:hAnsi="Arial Bold"/>
      <w:b/>
      <w:color w:val="0072BC"/>
      <w:spacing w:val="8"/>
      <w:kern w:val="16"/>
      <w:szCs w:val="28"/>
    </w:rPr>
  </w:style>
  <w:style w:type="character" w:customStyle="1" w:styleId="FootnoteTextChar">
    <w:name w:val="Footnote Text Char"/>
    <w:link w:val="FootnoteText"/>
    <w:uiPriority w:val="99"/>
    <w:semiHidden/>
    <w:rsid w:val="00DC040B"/>
    <w:rPr>
      <w:rFonts w:ascii="Arial" w:hAnsi="Arial" w:cs="Arial"/>
      <w:color w:val="000000"/>
      <w:spacing w:val="10"/>
      <w:kern w:val="18"/>
      <w:sz w:val="18"/>
    </w:rPr>
  </w:style>
  <w:style w:type="paragraph" w:styleId="FootnoteText">
    <w:name w:val="footnote text"/>
    <w:basedOn w:val="Normal"/>
    <w:link w:val="FootnoteTextChar"/>
    <w:uiPriority w:val="99"/>
    <w:semiHidden/>
    <w:rsid w:val="00DC040B"/>
    <w:pPr>
      <w:tabs>
        <w:tab w:val="left" w:pos="28"/>
      </w:tabs>
      <w:spacing w:before="0" w:line="240" w:lineRule="atLeast"/>
    </w:pPr>
    <w:rPr>
      <w:bCs w:val="0"/>
      <w:kern w:val="18"/>
      <w:sz w:val="18"/>
    </w:rPr>
  </w:style>
  <w:style w:type="character" w:customStyle="1" w:styleId="FooterChar">
    <w:name w:val="Footer Char"/>
    <w:link w:val="Footer"/>
    <w:uiPriority w:val="99"/>
    <w:rsid w:val="0036342D"/>
    <w:rPr>
      <w:rFonts w:ascii="Arial" w:hAnsi="Arial" w:cs="Arial"/>
      <w:noProof/>
      <w:color w:val="000000"/>
      <w:spacing w:val="10"/>
      <w:kern w:val="18"/>
      <w:sz w:val="18"/>
      <w:szCs w:val="18"/>
      <w:lang w:eastAsia="en-ZA"/>
    </w:rPr>
  </w:style>
  <w:style w:type="paragraph" w:styleId="Footer">
    <w:name w:val="footer"/>
    <w:link w:val="FooterChar"/>
    <w:uiPriority w:val="99"/>
    <w:rsid w:val="0036342D"/>
    <w:pPr>
      <w:tabs>
        <w:tab w:val="right" w:pos="9072"/>
      </w:tabs>
      <w:spacing w:line="240" w:lineRule="atLeast"/>
    </w:pPr>
    <w:rPr>
      <w:rFonts w:ascii="Arial" w:hAnsi="Arial" w:cs="Arial"/>
      <w:noProof/>
      <w:color w:val="000000"/>
      <w:spacing w:val="10"/>
      <w:kern w:val="18"/>
      <w:sz w:val="18"/>
      <w:szCs w:val="18"/>
      <w:lang w:eastAsia="en-ZA"/>
    </w:rPr>
  </w:style>
  <w:style w:type="character" w:customStyle="1" w:styleId="EndnoteTextChar">
    <w:name w:val="Endnote Text Char"/>
    <w:link w:val="EndnoteText"/>
    <w:semiHidden/>
    <w:rsid w:val="00DC040B"/>
    <w:rPr>
      <w:rFonts w:ascii="Arial" w:hAnsi="Arial"/>
      <w:color w:val="000000"/>
      <w:spacing w:val="10"/>
      <w:sz w:val="18"/>
      <w:szCs w:val="18"/>
      <w:lang w:eastAsia="en-US"/>
    </w:rPr>
  </w:style>
  <w:style w:type="paragraph" w:styleId="EndnoteText">
    <w:name w:val="endnote text"/>
    <w:link w:val="EndnoteTextChar"/>
    <w:semiHidden/>
    <w:rsid w:val="00DC040B"/>
    <w:rPr>
      <w:rFonts w:ascii="Arial" w:hAnsi="Arial"/>
      <w:color w:val="000000"/>
      <w:spacing w:val="10"/>
      <w:sz w:val="18"/>
      <w:szCs w:val="18"/>
      <w:lang w:eastAsia="en-US"/>
    </w:rPr>
  </w:style>
  <w:style w:type="character" w:customStyle="1" w:styleId="E-mailSignatureChar">
    <w:name w:val="E-mail Signature Char"/>
    <w:link w:val="E-mailSignature"/>
    <w:uiPriority w:val="99"/>
    <w:semiHidden/>
    <w:rsid w:val="00DC040B"/>
    <w:rPr>
      <w:rFonts w:ascii="Arial" w:hAnsi="Arial"/>
      <w:bCs/>
      <w:color w:val="000000"/>
      <w:spacing w:val="10"/>
      <w:kern w:val="32"/>
    </w:rPr>
  </w:style>
  <w:style w:type="paragraph" w:styleId="E-mailSignature">
    <w:name w:val="E-mail Signature"/>
    <w:basedOn w:val="Normal"/>
    <w:link w:val="E-mailSignatureChar"/>
    <w:uiPriority w:val="99"/>
    <w:semiHidden/>
    <w:rsid w:val="00DC040B"/>
    <w:rPr>
      <w:rFonts w:cs="Times New Roman"/>
    </w:rPr>
  </w:style>
  <w:style w:type="character" w:customStyle="1" w:styleId="DocumentMapChar">
    <w:name w:val="Document Map Char"/>
    <w:link w:val="DocumentMap"/>
    <w:uiPriority w:val="99"/>
    <w:semiHidden/>
    <w:rsid w:val="00DC040B"/>
    <w:rPr>
      <w:rFonts w:ascii="Arial" w:hAnsi="Arial" w:cs="Arial"/>
      <w:bCs/>
      <w:color w:val="000000"/>
      <w:spacing w:val="10"/>
      <w:kern w:val="32"/>
      <w:shd w:val="clear" w:color="auto" w:fill="000080"/>
    </w:rPr>
  </w:style>
  <w:style w:type="paragraph" w:styleId="DocumentMap">
    <w:name w:val="Document Map"/>
    <w:basedOn w:val="Normal"/>
    <w:link w:val="DocumentMapChar"/>
    <w:uiPriority w:val="99"/>
    <w:semiHidden/>
    <w:rsid w:val="00DC040B"/>
    <w:pPr>
      <w:shd w:val="clear" w:color="auto" w:fill="000080"/>
    </w:pPr>
  </w:style>
  <w:style w:type="character" w:customStyle="1" w:styleId="DateChar">
    <w:name w:val="Date Char"/>
    <w:link w:val="Date"/>
    <w:uiPriority w:val="99"/>
    <w:semiHidden/>
    <w:rsid w:val="00DC040B"/>
    <w:rPr>
      <w:rFonts w:ascii="Arial" w:hAnsi="Arial"/>
      <w:bCs/>
      <w:color w:val="000000"/>
      <w:spacing w:val="10"/>
      <w:kern w:val="32"/>
    </w:rPr>
  </w:style>
  <w:style w:type="paragraph" w:styleId="Date">
    <w:name w:val="Date"/>
    <w:basedOn w:val="Normal"/>
    <w:next w:val="Normal"/>
    <w:link w:val="DateChar"/>
    <w:uiPriority w:val="99"/>
    <w:semiHidden/>
    <w:rsid w:val="00DC040B"/>
    <w:rPr>
      <w:rFonts w:cs="Times New Roman"/>
    </w:rPr>
  </w:style>
  <w:style w:type="character" w:customStyle="1" w:styleId="ClosingChar">
    <w:name w:val="Closing Char"/>
    <w:link w:val="Closing"/>
    <w:uiPriority w:val="99"/>
    <w:semiHidden/>
    <w:rsid w:val="00DC040B"/>
    <w:rPr>
      <w:rFonts w:ascii="Arial" w:hAnsi="Arial"/>
      <w:bCs/>
      <w:color w:val="000000"/>
      <w:spacing w:val="10"/>
      <w:kern w:val="32"/>
    </w:rPr>
  </w:style>
  <w:style w:type="paragraph" w:styleId="Closing">
    <w:name w:val="Closing"/>
    <w:basedOn w:val="Normal"/>
    <w:link w:val="ClosingChar"/>
    <w:uiPriority w:val="99"/>
    <w:semiHidden/>
    <w:rsid w:val="00DC040B"/>
    <w:pPr>
      <w:ind w:left="4252"/>
    </w:pPr>
    <w:rPr>
      <w:rFonts w:cs="Times New Roman"/>
    </w:rPr>
  </w:style>
  <w:style w:type="character" w:customStyle="1" w:styleId="TitleChar">
    <w:name w:val="Title Char"/>
    <w:link w:val="Title"/>
    <w:rsid w:val="00B964BA"/>
    <w:rPr>
      <w:rFonts w:ascii="Arial" w:hAnsi="Arial" w:cs="Arial"/>
      <w:b/>
      <w:bCs/>
      <w:color w:val="0072BC"/>
      <w:spacing w:val="10"/>
      <w:kern w:val="32"/>
      <w:sz w:val="32"/>
      <w:szCs w:val="28"/>
    </w:rPr>
  </w:style>
  <w:style w:type="paragraph" w:styleId="Title">
    <w:name w:val="Title"/>
    <w:link w:val="TitleChar"/>
    <w:qFormat/>
    <w:rsid w:val="00B964BA"/>
    <w:pPr>
      <w:pBdr>
        <w:top w:val="single" w:sz="4" w:space="8" w:color="0033CC"/>
        <w:bottom w:val="single" w:sz="4" w:space="1" w:color="0033CC"/>
      </w:pBdr>
      <w:spacing w:line="400" w:lineRule="atLeast"/>
      <w:ind w:firstLine="1276"/>
    </w:pPr>
    <w:rPr>
      <w:rFonts w:ascii="Arial" w:hAnsi="Arial" w:cs="Arial"/>
      <w:b/>
      <w:bCs/>
      <w:color w:val="0072BC"/>
      <w:spacing w:val="10"/>
      <w:kern w:val="32"/>
      <w:sz w:val="32"/>
      <w:szCs w:val="28"/>
    </w:rPr>
  </w:style>
  <w:style w:type="character" w:customStyle="1" w:styleId="CommentTextChar">
    <w:name w:val="Comment Text Char"/>
    <w:link w:val="CommentText"/>
    <w:uiPriority w:val="99"/>
    <w:semiHidden/>
    <w:rsid w:val="00DC040B"/>
    <w:rPr>
      <w:rFonts w:ascii="Arial" w:hAnsi="Arial"/>
      <w:bCs/>
      <w:color w:val="000000"/>
      <w:spacing w:val="10"/>
      <w:kern w:val="32"/>
    </w:rPr>
  </w:style>
  <w:style w:type="character" w:customStyle="1" w:styleId="BodyTextIndent3Char">
    <w:name w:val="Body Text Indent 3 Char"/>
    <w:link w:val="BodyTextIndent3"/>
    <w:uiPriority w:val="99"/>
    <w:semiHidden/>
    <w:rsid w:val="00DC040B"/>
    <w:rPr>
      <w:rFonts w:ascii="Arial" w:hAnsi="Arial"/>
      <w:bCs/>
      <w:color w:val="000000"/>
      <w:spacing w:val="10"/>
      <w:kern w:val="32"/>
      <w:sz w:val="16"/>
      <w:szCs w:val="16"/>
    </w:rPr>
  </w:style>
  <w:style w:type="paragraph" w:styleId="BodyTextIndent3">
    <w:name w:val="Body Text Indent 3"/>
    <w:basedOn w:val="Normal"/>
    <w:link w:val="BodyTextIndent3Char"/>
    <w:uiPriority w:val="99"/>
    <w:semiHidden/>
    <w:rsid w:val="00DC040B"/>
    <w:pPr>
      <w:spacing w:after="120"/>
      <w:ind w:left="283"/>
    </w:pPr>
    <w:rPr>
      <w:rFonts w:cs="Times New Roman"/>
      <w:sz w:val="16"/>
      <w:szCs w:val="16"/>
    </w:rPr>
  </w:style>
  <w:style w:type="character" w:customStyle="1" w:styleId="BodyTextIndent2Char">
    <w:name w:val="Body Text Indent 2 Char"/>
    <w:link w:val="BodyTextIndent2"/>
    <w:uiPriority w:val="99"/>
    <w:semiHidden/>
    <w:rsid w:val="00DC040B"/>
    <w:rPr>
      <w:rFonts w:ascii="Arial" w:hAnsi="Arial"/>
      <w:bCs/>
      <w:color w:val="000000"/>
      <w:spacing w:val="10"/>
      <w:kern w:val="32"/>
    </w:rPr>
  </w:style>
  <w:style w:type="paragraph" w:styleId="BodyTextIndent2">
    <w:name w:val="Body Text Indent 2"/>
    <w:basedOn w:val="Normal"/>
    <w:link w:val="BodyTextIndent2Char"/>
    <w:uiPriority w:val="99"/>
    <w:semiHidden/>
    <w:rsid w:val="00DC040B"/>
    <w:pPr>
      <w:spacing w:after="120" w:line="240" w:lineRule="auto"/>
      <w:ind w:left="283"/>
    </w:pPr>
    <w:rPr>
      <w:rFonts w:cs="Times New Roman"/>
    </w:rPr>
  </w:style>
  <w:style w:type="character" w:customStyle="1" w:styleId="BodyTextFirstIndent2Char">
    <w:name w:val="Body Text First Indent 2 Char"/>
    <w:link w:val="BodyTextFirstIndent2"/>
    <w:uiPriority w:val="99"/>
    <w:semiHidden/>
    <w:rsid w:val="00DC040B"/>
    <w:rPr>
      <w:rFonts w:ascii="Arial" w:hAnsi="Arial"/>
      <w:bCs/>
      <w:color w:val="000000"/>
      <w:spacing w:val="10"/>
      <w:kern w:val="32"/>
    </w:rPr>
  </w:style>
  <w:style w:type="paragraph" w:styleId="BodyTextIndent">
    <w:name w:val="Body Text Indent"/>
    <w:basedOn w:val="Normal"/>
    <w:link w:val="BodyTextIndentChar"/>
    <w:uiPriority w:val="99"/>
    <w:semiHidden/>
    <w:rsid w:val="00DC040B"/>
    <w:pPr>
      <w:spacing w:after="120"/>
      <w:ind w:left="283"/>
    </w:pPr>
    <w:rPr>
      <w:rFonts w:cs="Times New Roman"/>
    </w:rPr>
  </w:style>
  <w:style w:type="paragraph" w:styleId="BodyTextFirstIndent2">
    <w:name w:val="Body Text First Indent 2"/>
    <w:basedOn w:val="BodyTextIndent"/>
    <w:link w:val="BodyTextFirstIndent2Char"/>
    <w:uiPriority w:val="99"/>
    <w:semiHidden/>
    <w:rsid w:val="00DC040B"/>
    <w:pPr>
      <w:ind w:firstLine="210"/>
    </w:pPr>
  </w:style>
  <w:style w:type="character" w:customStyle="1" w:styleId="BodyTextIndentChar">
    <w:name w:val="Body Text Indent Char"/>
    <w:link w:val="BodyTextIndent"/>
    <w:uiPriority w:val="99"/>
    <w:semiHidden/>
    <w:rsid w:val="00DC040B"/>
    <w:rPr>
      <w:rFonts w:ascii="Arial" w:hAnsi="Arial"/>
      <w:bCs/>
      <w:color w:val="000000"/>
      <w:spacing w:val="10"/>
      <w:kern w:val="32"/>
    </w:rPr>
  </w:style>
  <w:style w:type="character" w:customStyle="1" w:styleId="BodyTextFirstIndentChar">
    <w:name w:val="Body Text First Indent Char"/>
    <w:link w:val="BodyTextFirstIndent"/>
    <w:semiHidden/>
    <w:rsid w:val="00DC040B"/>
    <w:rPr>
      <w:rFonts w:ascii="Arial" w:hAnsi="Arial"/>
      <w:bCs/>
      <w:color w:val="000000"/>
      <w:spacing w:val="10"/>
      <w:kern w:val="32"/>
    </w:rPr>
  </w:style>
  <w:style w:type="paragraph" w:styleId="BodyText">
    <w:name w:val="Body Text"/>
    <w:basedOn w:val="Normal"/>
    <w:link w:val="BodyTextChar"/>
    <w:uiPriority w:val="99"/>
    <w:semiHidden/>
    <w:rsid w:val="00DC040B"/>
    <w:pPr>
      <w:spacing w:after="120"/>
    </w:pPr>
    <w:rPr>
      <w:rFonts w:cs="Times New Roman"/>
    </w:rPr>
  </w:style>
  <w:style w:type="paragraph" w:styleId="BodyTextFirstIndent">
    <w:name w:val="Body Text First Indent"/>
    <w:basedOn w:val="BodyText"/>
    <w:link w:val="BodyTextFirstIndentChar"/>
    <w:semiHidden/>
    <w:rsid w:val="00DC040B"/>
    <w:pPr>
      <w:ind w:firstLine="210"/>
    </w:pPr>
  </w:style>
  <w:style w:type="character" w:customStyle="1" w:styleId="BodyText3Char">
    <w:name w:val="Body Text 3 Char"/>
    <w:link w:val="BodyText3"/>
    <w:uiPriority w:val="99"/>
    <w:semiHidden/>
    <w:rsid w:val="00DC040B"/>
    <w:rPr>
      <w:rFonts w:ascii="Arial" w:hAnsi="Arial"/>
      <w:bCs/>
      <w:color w:val="000000"/>
      <w:spacing w:val="10"/>
      <w:kern w:val="32"/>
      <w:sz w:val="16"/>
      <w:szCs w:val="16"/>
    </w:rPr>
  </w:style>
  <w:style w:type="paragraph" w:styleId="BodyText3">
    <w:name w:val="Body Text 3"/>
    <w:basedOn w:val="Normal"/>
    <w:link w:val="BodyText3Char"/>
    <w:uiPriority w:val="99"/>
    <w:semiHidden/>
    <w:rsid w:val="00DC040B"/>
    <w:pPr>
      <w:spacing w:after="120"/>
    </w:pPr>
    <w:rPr>
      <w:rFonts w:cs="Times New Roman"/>
      <w:sz w:val="16"/>
      <w:szCs w:val="16"/>
    </w:rPr>
  </w:style>
  <w:style w:type="character" w:customStyle="1" w:styleId="BodyText2Char">
    <w:name w:val="Body Text 2 Char"/>
    <w:link w:val="BodyText2"/>
    <w:uiPriority w:val="99"/>
    <w:semiHidden/>
    <w:rsid w:val="00DC040B"/>
    <w:rPr>
      <w:rFonts w:ascii="Arial" w:hAnsi="Arial"/>
      <w:bCs/>
      <w:color w:val="000000"/>
      <w:spacing w:val="10"/>
      <w:kern w:val="32"/>
    </w:rPr>
  </w:style>
  <w:style w:type="paragraph" w:styleId="BodyText2">
    <w:name w:val="Body Text 2"/>
    <w:basedOn w:val="Normal"/>
    <w:link w:val="BodyText2Char"/>
    <w:uiPriority w:val="99"/>
    <w:semiHidden/>
    <w:rsid w:val="00DC040B"/>
    <w:pPr>
      <w:spacing w:after="120" w:line="240" w:lineRule="auto"/>
    </w:pPr>
    <w:rPr>
      <w:rFonts w:cs="Times New Roman"/>
    </w:rPr>
  </w:style>
  <w:style w:type="character" w:customStyle="1" w:styleId="BodyTextChar">
    <w:name w:val="Body Text Char"/>
    <w:link w:val="BodyText"/>
    <w:uiPriority w:val="99"/>
    <w:semiHidden/>
    <w:rsid w:val="00DC040B"/>
    <w:rPr>
      <w:rFonts w:ascii="Arial" w:hAnsi="Arial"/>
      <w:bCs/>
      <w:color w:val="000000"/>
      <w:spacing w:val="10"/>
      <w:kern w:val="32"/>
    </w:rPr>
  </w:style>
  <w:style w:type="character" w:customStyle="1" w:styleId="BalloonTextChar">
    <w:name w:val="Balloon Text Char"/>
    <w:link w:val="BalloonText"/>
    <w:uiPriority w:val="99"/>
    <w:semiHidden/>
    <w:rsid w:val="00DC040B"/>
    <w:rPr>
      <w:rFonts w:ascii="Arial" w:hAnsi="Arial" w:cs="Arial"/>
      <w:bCs/>
      <w:color w:val="000000"/>
      <w:spacing w:val="10"/>
      <w:kern w:val="32"/>
      <w:sz w:val="16"/>
      <w:szCs w:val="16"/>
    </w:rPr>
  </w:style>
  <w:style w:type="paragraph" w:styleId="BalloonText">
    <w:name w:val="Balloon Text"/>
    <w:basedOn w:val="Normal"/>
    <w:link w:val="BalloonTextChar"/>
    <w:uiPriority w:val="99"/>
    <w:semiHidden/>
    <w:rsid w:val="00DC040B"/>
    <w:rPr>
      <w:sz w:val="16"/>
      <w:szCs w:val="16"/>
    </w:rPr>
  </w:style>
  <w:style w:type="character" w:customStyle="1" w:styleId="SubtitleChar">
    <w:name w:val="Subtitle Char"/>
    <w:link w:val="Subtitle"/>
    <w:uiPriority w:val="99"/>
    <w:semiHidden/>
    <w:rsid w:val="00DC040B"/>
    <w:rPr>
      <w:rFonts w:ascii="Arial" w:hAnsi="Arial"/>
      <w:bCs/>
      <w:color w:val="000000"/>
      <w:spacing w:val="10"/>
      <w:kern w:val="32"/>
      <w:sz w:val="24"/>
      <w:szCs w:val="24"/>
    </w:rPr>
  </w:style>
  <w:style w:type="paragraph" w:styleId="Subtitle">
    <w:name w:val="Subtitle"/>
    <w:basedOn w:val="Normal"/>
    <w:link w:val="SubtitleChar"/>
    <w:uiPriority w:val="99"/>
    <w:semiHidden/>
    <w:rsid w:val="00DC040B"/>
    <w:pPr>
      <w:jc w:val="center"/>
      <w:outlineLvl w:val="1"/>
    </w:pPr>
    <w:rPr>
      <w:rFonts w:cs="Times New Roman"/>
      <w:sz w:val="24"/>
      <w:szCs w:val="24"/>
    </w:rPr>
  </w:style>
  <w:style w:type="character" w:customStyle="1" w:styleId="SignatureChar">
    <w:name w:val="Signature Char"/>
    <w:link w:val="Signature"/>
    <w:uiPriority w:val="99"/>
    <w:semiHidden/>
    <w:rsid w:val="00DC040B"/>
    <w:rPr>
      <w:rFonts w:ascii="Arial" w:hAnsi="Arial"/>
      <w:bCs/>
      <w:color w:val="000000"/>
      <w:spacing w:val="10"/>
      <w:kern w:val="32"/>
    </w:rPr>
  </w:style>
  <w:style w:type="paragraph" w:styleId="Signature">
    <w:name w:val="Signature"/>
    <w:basedOn w:val="Normal"/>
    <w:link w:val="SignatureChar"/>
    <w:uiPriority w:val="99"/>
    <w:semiHidden/>
    <w:rsid w:val="00DC040B"/>
    <w:pPr>
      <w:ind w:left="4252"/>
    </w:pPr>
    <w:rPr>
      <w:rFonts w:cs="Times New Roman"/>
    </w:rPr>
  </w:style>
  <w:style w:type="character" w:customStyle="1" w:styleId="SalutationChar">
    <w:name w:val="Salutation Char"/>
    <w:link w:val="Salutation"/>
    <w:uiPriority w:val="99"/>
    <w:semiHidden/>
    <w:rsid w:val="00DC040B"/>
    <w:rPr>
      <w:rFonts w:ascii="Arial" w:hAnsi="Arial"/>
      <w:bCs/>
      <w:color w:val="000000"/>
      <w:spacing w:val="10"/>
      <w:kern w:val="32"/>
    </w:rPr>
  </w:style>
  <w:style w:type="paragraph" w:styleId="Salutation">
    <w:name w:val="Salutation"/>
    <w:basedOn w:val="Normal"/>
    <w:next w:val="Normal"/>
    <w:link w:val="SalutationChar"/>
    <w:uiPriority w:val="99"/>
    <w:semiHidden/>
    <w:rsid w:val="00DC040B"/>
    <w:rPr>
      <w:rFonts w:cs="Times New Roman"/>
    </w:rPr>
  </w:style>
  <w:style w:type="character" w:customStyle="1" w:styleId="PlainTextChar">
    <w:name w:val="Plain Text Char"/>
    <w:link w:val="PlainText"/>
    <w:uiPriority w:val="99"/>
    <w:semiHidden/>
    <w:rsid w:val="00DC040B"/>
    <w:rPr>
      <w:rFonts w:ascii="Consolas" w:hAnsi="Consolas"/>
      <w:bCs/>
      <w:color w:val="000000"/>
      <w:spacing w:val="10"/>
      <w:kern w:val="32"/>
    </w:rPr>
  </w:style>
  <w:style w:type="paragraph" w:styleId="PlainText">
    <w:name w:val="Plain Text"/>
    <w:basedOn w:val="Normal"/>
    <w:link w:val="PlainTextChar"/>
    <w:uiPriority w:val="99"/>
    <w:semiHidden/>
    <w:rsid w:val="00DC040B"/>
    <w:rPr>
      <w:rFonts w:ascii="Consolas" w:hAnsi="Consolas" w:cs="Times New Roman"/>
    </w:rPr>
  </w:style>
  <w:style w:type="character" w:customStyle="1" w:styleId="NoteHeadingChar">
    <w:name w:val="Note Heading Char"/>
    <w:link w:val="NoteHeading"/>
    <w:uiPriority w:val="99"/>
    <w:semiHidden/>
    <w:rsid w:val="00DC040B"/>
    <w:rPr>
      <w:rFonts w:ascii="Arial" w:hAnsi="Arial"/>
      <w:bCs/>
      <w:color w:val="000000"/>
      <w:spacing w:val="10"/>
      <w:kern w:val="32"/>
    </w:rPr>
  </w:style>
  <w:style w:type="paragraph" w:styleId="NoteHeading">
    <w:name w:val="Note Heading"/>
    <w:basedOn w:val="Normal"/>
    <w:next w:val="Normal"/>
    <w:link w:val="NoteHeadingChar"/>
    <w:uiPriority w:val="99"/>
    <w:semiHidden/>
    <w:rsid w:val="00DC040B"/>
    <w:rPr>
      <w:rFonts w:cs="Times New Roman"/>
    </w:rPr>
  </w:style>
  <w:style w:type="character" w:customStyle="1" w:styleId="MessageHeaderChar">
    <w:name w:val="Message Header Char"/>
    <w:link w:val="MessageHeader"/>
    <w:uiPriority w:val="99"/>
    <w:semiHidden/>
    <w:rsid w:val="00DC040B"/>
    <w:rPr>
      <w:rFonts w:ascii="Arial" w:hAnsi="Arial"/>
      <w:bCs/>
      <w:color w:val="000000"/>
      <w:spacing w:val="10"/>
      <w:kern w:val="32"/>
      <w:szCs w:val="24"/>
      <w:shd w:val="clear" w:color="auto" w:fill="EBEBEB"/>
    </w:rPr>
  </w:style>
  <w:style w:type="paragraph" w:styleId="MessageHeader">
    <w:name w:val="Message Header"/>
    <w:basedOn w:val="Normal"/>
    <w:link w:val="MessageHeaderChar"/>
    <w:uiPriority w:val="99"/>
    <w:semiHidden/>
    <w:rsid w:val="00DC040B"/>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rPr>
  </w:style>
  <w:style w:type="character" w:customStyle="1" w:styleId="HTMLPreformattedChar">
    <w:name w:val="HTML Preformatted Char"/>
    <w:link w:val="HTMLPreformatted"/>
    <w:uiPriority w:val="99"/>
    <w:semiHidden/>
    <w:rsid w:val="00DC040B"/>
    <w:rPr>
      <w:rFonts w:ascii="Arial" w:hAnsi="Arial" w:cs="Arial"/>
      <w:bCs/>
      <w:color w:val="000000"/>
      <w:spacing w:val="10"/>
      <w:kern w:val="32"/>
    </w:rPr>
  </w:style>
  <w:style w:type="paragraph" w:styleId="HTMLPreformatted">
    <w:name w:val="HTML Preformatted"/>
    <w:basedOn w:val="Normal"/>
    <w:link w:val="HTMLPreformattedChar"/>
    <w:uiPriority w:val="99"/>
    <w:semiHidden/>
    <w:rsid w:val="00DC040B"/>
  </w:style>
  <w:style w:type="numbering" w:customStyle="1" w:styleId="NTTBoldBulletList">
    <w:name w:val="_NTT Bold Bullet List"/>
    <w:uiPriority w:val="89"/>
    <w:rsid w:val="00114D10"/>
    <w:pPr>
      <w:numPr>
        <w:numId w:val="2"/>
      </w:numPr>
    </w:pPr>
  </w:style>
  <w:style w:type="numbering" w:customStyle="1" w:styleId="NTTBulletList">
    <w:name w:val="_NTT Bullet List"/>
    <w:uiPriority w:val="89"/>
    <w:rsid w:val="00481DA1"/>
    <w:pPr>
      <w:numPr>
        <w:numId w:val="3"/>
      </w:numPr>
    </w:pPr>
  </w:style>
  <w:style w:type="numbering" w:customStyle="1" w:styleId="NTTBlueBulletList">
    <w:name w:val="_NTT Blue Bullet List"/>
    <w:uiPriority w:val="89"/>
    <w:rsid w:val="00481DA1"/>
    <w:pPr>
      <w:numPr>
        <w:numId w:val="4"/>
      </w:numPr>
    </w:pPr>
  </w:style>
  <w:style w:type="numbering" w:customStyle="1" w:styleId="NTTBlueTableBulletList">
    <w:name w:val="_NTT Blue Table Bullet List"/>
    <w:uiPriority w:val="89"/>
    <w:rsid w:val="00AF2F5D"/>
    <w:pPr>
      <w:numPr>
        <w:numId w:val="5"/>
      </w:numPr>
    </w:pPr>
  </w:style>
  <w:style w:type="numbering" w:customStyle="1" w:styleId="NTTHeadingsList">
    <w:name w:val="_NTT Headings List"/>
    <w:basedOn w:val="NoList"/>
    <w:uiPriority w:val="89"/>
    <w:rsid w:val="00FB3614"/>
    <w:pPr>
      <w:numPr>
        <w:numId w:val="20"/>
      </w:numPr>
    </w:pPr>
  </w:style>
  <w:style w:type="numbering" w:customStyle="1" w:styleId="NTTRedBulletList">
    <w:name w:val="_NTT Red Bullet List"/>
    <w:uiPriority w:val="89"/>
    <w:rsid w:val="00481DA1"/>
    <w:pPr>
      <w:numPr>
        <w:numId w:val="7"/>
      </w:numPr>
    </w:pPr>
  </w:style>
  <w:style w:type="numbering" w:customStyle="1" w:styleId="NTTRedTableBulletList">
    <w:name w:val="_NTT Red Table Bullet List"/>
    <w:uiPriority w:val="89"/>
    <w:rsid w:val="00316AB8"/>
    <w:pPr>
      <w:numPr>
        <w:numId w:val="8"/>
      </w:numPr>
    </w:pPr>
  </w:style>
  <w:style w:type="numbering" w:customStyle="1" w:styleId="NTTTableBulletList">
    <w:name w:val="_NTT Table Bullet List"/>
    <w:uiPriority w:val="89"/>
    <w:rsid w:val="00316AB8"/>
    <w:pPr>
      <w:numPr>
        <w:numId w:val="9"/>
      </w:numPr>
    </w:pPr>
  </w:style>
  <w:style w:type="numbering" w:styleId="111111">
    <w:name w:val="Outline List 2"/>
    <w:basedOn w:val="NoList"/>
    <w:uiPriority w:val="99"/>
    <w:rsid w:val="00660611"/>
    <w:pPr>
      <w:numPr>
        <w:numId w:val="10"/>
      </w:numPr>
    </w:pPr>
  </w:style>
  <w:style w:type="numbering" w:styleId="1ai">
    <w:name w:val="Outline List 1"/>
    <w:basedOn w:val="NoList"/>
    <w:uiPriority w:val="99"/>
    <w:rsid w:val="00660611"/>
    <w:pPr>
      <w:numPr>
        <w:numId w:val="11"/>
      </w:numPr>
    </w:pPr>
  </w:style>
  <w:style w:type="paragraph" w:customStyle="1" w:styleId="AppendixHeading1">
    <w:name w:val="Appendix Heading 1"/>
    <w:next w:val="NTTFlushBodyText"/>
    <w:uiPriority w:val="5"/>
    <w:qFormat/>
    <w:rsid w:val="00E4072C"/>
    <w:pPr>
      <w:keepNext/>
      <w:keepLines/>
      <w:pageBreakBefore/>
      <w:numPr>
        <w:numId w:val="1"/>
      </w:numPr>
      <w:spacing w:before="240" w:after="60" w:line="360" w:lineRule="atLeast"/>
      <w:outlineLvl w:val="0"/>
    </w:pPr>
    <w:rPr>
      <w:rFonts w:ascii="Arial" w:hAnsi="Arial" w:cs="Arial"/>
      <w:b/>
      <w:bCs/>
      <w:color w:val="0072BC"/>
      <w:spacing w:val="10"/>
      <w:kern w:val="28"/>
      <w:sz w:val="28"/>
      <w:lang w:eastAsia="en-US"/>
    </w:rPr>
  </w:style>
  <w:style w:type="paragraph" w:customStyle="1" w:styleId="AppendixHeading2">
    <w:name w:val="Appendix Heading 2"/>
    <w:next w:val="NTTFlushBodyText"/>
    <w:uiPriority w:val="5"/>
    <w:qFormat/>
    <w:rsid w:val="00E4072C"/>
    <w:pPr>
      <w:numPr>
        <w:ilvl w:val="1"/>
        <w:numId w:val="1"/>
      </w:numPr>
      <w:spacing w:before="240" w:after="60" w:line="300" w:lineRule="atLeast"/>
      <w:outlineLvl w:val="1"/>
    </w:pPr>
    <w:rPr>
      <w:rFonts w:ascii="Arial" w:hAnsi="Arial" w:cs="Arial"/>
      <w:b/>
      <w:bCs/>
      <w:color w:val="0072BC"/>
      <w:spacing w:val="10"/>
      <w:kern w:val="24"/>
      <w:sz w:val="24"/>
      <w:szCs w:val="32"/>
      <w:lang w:eastAsia="en-US"/>
    </w:rPr>
  </w:style>
  <w:style w:type="paragraph" w:customStyle="1" w:styleId="AppendixHeading3">
    <w:name w:val="Appendix Heading 3"/>
    <w:next w:val="NTTFlushBodyText"/>
    <w:uiPriority w:val="5"/>
    <w:qFormat/>
    <w:rsid w:val="00E4072C"/>
    <w:pPr>
      <w:keepNext/>
      <w:keepLines/>
      <w:numPr>
        <w:ilvl w:val="2"/>
        <w:numId w:val="1"/>
      </w:numPr>
      <w:spacing w:before="240" w:after="60" w:line="280" w:lineRule="atLeast"/>
      <w:outlineLvl w:val="2"/>
    </w:pPr>
    <w:rPr>
      <w:rFonts w:ascii="Arial" w:hAnsi="Arial" w:cs="Arial"/>
      <w:b/>
      <w:bCs/>
      <w:color w:val="000000"/>
      <w:spacing w:val="10"/>
      <w:kern w:val="22"/>
      <w:sz w:val="22"/>
      <w:szCs w:val="22"/>
      <w:lang w:eastAsia="en-US"/>
    </w:rPr>
  </w:style>
  <w:style w:type="numbering" w:styleId="ArticleSection">
    <w:name w:val="Outline List 3"/>
    <w:basedOn w:val="NoList"/>
    <w:uiPriority w:val="99"/>
    <w:rsid w:val="00660611"/>
    <w:pPr>
      <w:numPr>
        <w:numId w:val="12"/>
      </w:numPr>
    </w:pPr>
  </w:style>
  <w:style w:type="paragraph" w:styleId="Bibliography">
    <w:name w:val="Bibliography"/>
    <w:basedOn w:val="Normal"/>
    <w:next w:val="Normal"/>
    <w:uiPriority w:val="99"/>
    <w:semiHidden/>
    <w:rsid w:val="00DC040B"/>
  </w:style>
  <w:style w:type="paragraph" w:styleId="BlockText">
    <w:name w:val="Block Text"/>
    <w:basedOn w:val="Normal"/>
    <w:uiPriority w:val="99"/>
    <w:semiHidden/>
    <w:rsid w:val="00DC040B"/>
    <w:pPr>
      <w:spacing w:after="120"/>
      <w:ind w:left="1440" w:right="1440"/>
    </w:pPr>
  </w:style>
  <w:style w:type="character" w:styleId="BookTitle">
    <w:name w:val="Book Title"/>
    <w:uiPriority w:val="99"/>
    <w:semiHidden/>
    <w:rsid w:val="00DC040B"/>
    <w:rPr>
      <w:b/>
      <w:bCs/>
      <w:smallCaps/>
      <w:spacing w:val="5"/>
    </w:rPr>
  </w:style>
  <w:style w:type="paragraph" w:styleId="Caption">
    <w:name w:val="caption"/>
    <w:aliases w:val="Caption DD Grey Indent,Figure Caption,cp,WWSP CAPTION,ca,ref,Fig &amp; Table Title,Resp caption,Caption Char1,Caption Char Char,Caption Char1 Char Char,Caption Char Char Char Char,Caption Char Char1 Char Char,Caption Char1 Char"/>
    <w:next w:val="NTTBodyText"/>
    <w:link w:val="CaptionChar"/>
    <w:uiPriority w:val="8"/>
    <w:qFormat/>
    <w:rsid w:val="007E64F4"/>
    <w:pPr>
      <w:spacing w:after="120" w:line="240" w:lineRule="atLeast"/>
      <w:ind w:left="850"/>
    </w:pPr>
    <w:rPr>
      <w:rFonts w:ascii="Arial" w:hAnsi="Arial" w:cs="Arial"/>
      <w:i/>
      <w:color w:val="000000"/>
      <w:spacing w:val="10"/>
      <w:kern w:val="18"/>
      <w:sz w:val="18"/>
    </w:rPr>
  </w:style>
  <w:style w:type="table" w:styleId="ColorfulGrid-Accent2">
    <w:name w:val="Colorful Grid Accent 2"/>
    <w:basedOn w:val="TableNormal"/>
    <w:uiPriority w:val="99"/>
    <w:rsid w:val="00DC040B"/>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99"/>
    <w:rsid w:val="00DC040B"/>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99"/>
    <w:rsid w:val="00DC040B"/>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99"/>
    <w:rsid w:val="00DC040B"/>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99"/>
    <w:rsid w:val="00DC040B"/>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
    <w:name w:val="Colorful Grid1"/>
    <w:basedOn w:val="TableNormal"/>
    <w:uiPriority w:val="9"/>
    <w:rsid w:val="00DC040B"/>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List">
    <w:name w:val="Colorful List"/>
    <w:basedOn w:val="TableNormal"/>
    <w:uiPriority w:val="99"/>
    <w:rsid w:val="00DC040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99"/>
    <w:rsid w:val="00DC040B"/>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99"/>
    <w:rsid w:val="00DC040B"/>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99"/>
    <w:rsid w:val="00DC040B"/>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99"/>
    <w:rsid w:val="00DC040B"/>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99"/>
    <w:rsid w:val="00DC040B"/>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99"/>
    <w:rsid w:val="00DC040B"/>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
    <w:name w:val="Colorful List1"/>
    <w:basedOn w:val="TableNormal"/>
    <w:uiPriority w:val="9"/>
    <w:rsid w:val="00DC040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
    <w:name w:val="Colorful Shading"/>
    <w:basedOn w:val="TableNormal"/>
    <w:uiPriority w:val="99"/>
    <w:rsid w:val="00DC040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99"/>
    <w:rsid w:val="00DC040B"/>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99"/>
    <w:rsid w:val="00DC040B"/>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99"/>
    <w:rsid w:val="00DC040B"/>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99"/>
    <w:rsid w:val="00DC040B"/>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99"/>
    <w:rsid w:val="00DC040B"/>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99"/>
    <w:rsid w:val="00DC040B"/>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9"/>
    <w:rsid w:val="00DC040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99"/>
    <w:semiHidden/>
    <w:rsid w:val="00DC040B"/>
    <w:rPr>
      <w:sz w:val="16"/>
      <w:szCs w:val="16"/>
    </w:rPr>
  </w:style>
  <w:style w:type="table" w:styleId="DarkList">
    <w:name w:val="Dark List"/>
    <w:basedOn w:val="TableNormal"/>
    <w:uiPriority w:val="99"/>
    <w:rsid w:val="00DC040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99"/>
    <w:rsid w:val="00DC040B"/>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DC040B"/>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DC040B"/>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DC040B"/>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DC040B"/>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DC040B"/>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
    <w:name w:val="Dark List1"/>
    <w:basedOn w:val="TableNormal"/>
    <w:uiPriority w:val="15"/>
    <w:rsid w:val="00DC040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NTTAPicture">
    <w:name w:val="NTT A Picture"/>
    <w:basedOn w:val="NTTBodyText"/>
    <w:next w:val="Caption"/>
    <w:uiPriority w:val="9"/>
    <w:rsid w:val="00DC040B"/>
    <w:pPr>
      <w:keepNext/>
      <w:spacing w:after="60"/>
    </w:pPr>
  </w:style>
  <w:style w:type="paragraph" w:customStyle="1" w:styleId="NTTBodyText">
    <w:name w:val="NTT Body Text"/>
    <w:link w:val="NTTBodyTextChar"/>
    <w:uiPriority w:val="1"/>
    <w:qFormat/>
    <w:rsid w:val="00DC040B"/>
    <w:pPr>
      <w:spacing w:before="180" w:after="120" w:line="260" w:lineRule="atLeast"/>
      <w:ind w:left="851"/>
    </w:pPr>
    <w:rPr>
      <w:rFonts w:ascii="Arial" w:hAnsi="Arial" w:cs="Arial"/>
      <w:color w:val="000000"/>
      <w:spacing w:val="10"/>
      <w:kern w:val="20"/>
      <w:lang w:eastAsia="en-US"/>
    </w:rPr>
  </w:style>
  <w:style w:type="paragraph" w:customStyle="1" w:styleId="NTTBodyBoldText">
    <w:name w:val="NTT Body Bold Text"/>
    <w:basedOn w:val="NTTBodyText"/>
    <w:next w:val="NTTBodyText"/>
    <w:uiPriority w:val="9"/>
    <w:qFormat/>
    <w:rsid w:val="00DC040B"/>
    <w:pPr>
      <w:keepNext/>
      <w:keepLines/>
    </w:pPr>
    <w:rPr>
      <w:b/>
    </w:rPr>
  </w:style>
  <w:style w:type="paragraph" w:customStyle="1" w:styleId="NTTBoldBullet">
    <w:name w:val="NTT Bold Bullet"/>
    <w:basedOn w:val="NTTBullet1"/>
    <w:next w:val="NTTBulletText1"/>
    <w:uiPriority w:val="9"/>
    <w:rsid w:val="00114D10"/>
    <w:pPr>
      <w:keepNext/>
      <w:keepLines/>
      <w:numPr>
        <w:ilvl w:val="2"/>
        <w:numId w:val="2"/>
      </w:numPr>
      <w:tabs>
        <w:tab w:val="left" w:pos="851"/>
      </w:tabs>
    </w:pPr>
    <w:rPr>
      <w:b/>
    </w:rPr>
  </w:style>
  <w:style w:type="paragraph" w:customStyle="1" w:styleId="NTTBullet1">
    <w:name w:val="NTT Bullet 1"/>
    <w:basedOn w:val="NTTBodyText"/>
    <w:link w:val="NTTBullet1Char"/>
    <w:uiPriority w:val="9"/>
    <w:qFormat/>
    <w:rsid w:val="00481DA1"/>
    <w:pPr>
      <w:numPr>
        <w:numId w:val="3"/>
      </w:numPr>
      <w:spacing w:before="120"/>
    </w:pPr>
  </w:style>
  <w:style w:type="paragraph" w:customStyle="1" w:styleId="NTTBullet2">
    <w:name w:val="NTT Bullet 2"/>
    <w:basedOn w:val="NTTBullet1"/>
    <w:uiPriority w:val="9"/>
    <w:qFormat/>
    <w:rsid w:val="00DC040B"/>
    <w:pPr>
      <w:numPr>
        <w:ilvl w:val="1"/>
      </w:numPr>
      <w:spacing w:before="60" w:after="60"/>
    </w:pPr>
  </w:style>
  <w:style w:type="paragraph" w:customStyle="1" w:styleId="NTTBullet3">
    <w:name w:val="NTT Bullet 3"/>
    <w:basedOn w:val="NTTBullet2"/>
    <w:uiPriority w:val="9"/>
    <w:qFormat/>
    <w:rsid w:val="00DC040B"/>
    <w:pPr>
      <w:numPr>
        <w:ilvl w:val="2"/>
      </w:numPr>
      <w:spacing w:before="0" w:after="0"/>
    </w:pPr>
  </w:style>
  <w:style w:type="paragraph" w:customStyle="1" w:styleId="NTTBullet4">
    <w:name w:val="NTT Bullet 4"/>
    <w:basedOn w:val="NTTBodyText"/>
    <w:uiPriority w:val="9"/>
    <w:rsid w:val="00481DA1"/>
    <w:pPr>
      <w:numPr>
        <w:ilvl w:val="3"/>
        <w:numId w:val="3"/>
      </w:numPr>
      <w:spacing w:before="120"/>
    </w:pPr>
  </w:style>
  <w:style w:type="paragraph" w:customStyle="1" w:styleId="NTTBullet5">
    <w:name w:val="NTT Bullet 5"/>
    <w:basedOn w:val="NTTBullet4"/>
    <w:uiPriority w:val="9"/>
    <w:rsid w:val="00DC040B"/>
    <w:pPr>
      <w:numPr>
        <w:ilvl w:val="4"/>
      </w:numPr>
    </w:pPr>
  </w:style>
  <w:style w:type="paragraph" w:customStyle="1" w:styleId="NTTBullet6">
    <w:name w:val="NTT Bullet 6"/>
    <w:basedOn w:val="NTTBullet5"/>
    <w:uiPriority w:val="9"/>
    <w:rsid w:val="00DC040B"/>
    <w:pPr>
      <w:numPr>
        <w:ilvl w:val="5"/>
      </w:numPr>
    </w:pPr>
  </w:style>
  <w:style w:type="paragraph" w:customStyle="1" w:styleId="NTTBullet7">
    <w:name w:val="NTT Bullet 7"/>
    <w:basedOn w:val="NTTBodyText"/>
    <w:uiPriority w:val="9"/>
    <w:qFormat/>
    <w:rsid w:val="00481DA1"/>
    <w:pPr>
      <w:numPr>
        <w:ilvl w:val="6"/>
        <w:numId w:val="3"/>
      </w:numPr>
      <w:spacing w:before="120"/>
    </w:pPr>
  </w:style>
  <w:style w:type="paragraph" w:customStyle="1" w:styleId="NTTBullet8">
    <w:name w:val="NTT Bullet 8"/>
    <w:basedOn w:val="NTTBullet7"/>
    <w:uiPriority w:val="9"/>
    <w:qFormat/>
    <w:rsid w:val="00DC040B"/>
    <w:pPr>
      <w:numPr>
        <w:ilvl w:val="7"/>
      </w:numPr>
      <w:spacing w:before="60" w:after="60"/>
    </w:pPr>
  </w:style>
  <w:style w:type="paragraph" w:customStyle="1" w:styleId="NTTBullet9">
    <w:name w:val="NTT Bullet 9"/>
    <w:basedOn w:val="NTTBullet8"/>
    <w:uiPriority w:val="9"/>
    <w:qFormat/>
    <w:rsid w:val="00DC040B"/>
    <w:pPr>
      <w:numPr>
        <w:ilvl w:val="8"/>
      </w:numPr>
      <w:spacing w:before="0" w:after="0"/>
    </w:pPr>
  </w:style>
  <w:style w:type="paragraph" w:customStyle="1" w:styleId="NTTBulletText1">
    <w:name w:val="NTT Bullet Text 1"/>
    <w:basedOn w:val="NTTBodyText"/>
    <w:uiPriority w:val="9"/>
    <w:rsid w:val="00DC040B"/>
    <w:pPr>
      <w:spacing w:before="60" w:after="60"/>
      <w:ind w:left="1134"/>
    </w:pPr>
  </w:style>
  <w:style w:type="paragraph" w:customStyle="1" w:styleId="NTTBulletText2">
    <w:name w:val="NTT Bullet Text 2"/>
    <w:basedOn w:val="NTTBulletText1"/>
    <w:uiPriority w:val="9"/>
    <w:rsid w:val="00DC040B"/>
    <w:pPr>
      <w:ind w:left="1418"/>
    </w:pPr>
  </w:style>
  <w:style w:type="paragraph" w:customStyle="1" w:styleId="NTTBulletText3">
    <w:name w:val="NTT Bullet Text 3"/>
    <w:basedOn w:val="NTTBulletText2"/>
    <w:uiPriority w:val="9"/>
    <w:rsid w:val="00DC040B"/>
    <w:pPr>
      <w:spacing w:before="40" w:after="40"/>
      <w:ind w:left="1701"/>
    </w:pPr>
  </w:style>
  <w:style w:type="paragraph" w:customStyle="1" w:styleId="NTTBulletText4">
    <w:name w:val="NTT Bullet Text 4"/>
    <w:basedOn w:val="NTTBulletText3"/>
    <w:uiPriority w:val="9"/>
    <w:rsid w:val="00DC040B"/>
    <w:pPr>
      <w:spacing w:before="60" w:after="60"/>
      <w:ind w:left="1995"/>
    </w:pPr>
  </w:style>
  <w:style w:type="paragraph" w:customStyle="1" w:styleId="NTTBulletText5">
    <w:name w:val="NTT Bullet Text 5"/>
    <w:basedOn w:val="NTTBulletText4"/>
    <w:uiPriority w:val="9"/>
    <w:rsid w:val="00DC040B"/>
    <w:pPr>
      <w:spacing w:before="40" w:after="40"/>
      <w:ind w:left="2552"/>
    </w:pPr>
  </w:style>
  <w:style w:type="character" w:customStyle="1" w:styleId="NTTEmphasis">
    <w:name w:val="NTT Emphasis"/>
    <w:uiPriority w:val="29"/>
    <w:rsid w:val="00951D41"/>
    <w:rPr>
      <w:b/>
      <w:color w:val="0072BC"/>
      <w:kern w:val="20"/>
    </w:rPr>
  </w:style>
  <w:style w:type="paragraph" w:customStyle="1" w:styleId="NTTFlushBodyBold">
    <w:name w:val="NTT Flush Body Bold"/>
    <w:basedOn w:val="NTTFlushBodyText"/>
    <w:next w:val="NTTFlushBodyText"/>
    <w:uiPriority w:val="19"/>
    <w:rsid w:val="00DC040B"/>
    <w:pPr>
      <w:keepNext/>
      <w:keepLines/>
    </w:pPr>
    <w:rPr>
      <w:b/>
    </w:rPr>
  </w:style>
  <w:style w:type="paragraph" w:customStyle="1" w:styleId="NTTFlushBodyText">
    <w:name w:val="NTT Flush Body Text"/>
    <w:basedOn w:val="NTTBodyText"/>
    <w:uiPriority w:val="4"/>
    <w:rsid w:val="00B91136"/>
    <w:pPr>
      <w:ind w:left="0"/>
    </w:pPr>
  </w:style>
  <w:style w:type="paragraph" w:customStyle="1" w:styleId="NTTFlushBoldBullet">
    <w:name w:val="NTT Flush Bold Bullet"/>
    <w:basedOn w:val="NTTBoldBullet"/>
    <w:next w:val="NTTFlushBulletText1"/>
    <w:uiPriority w:val="19"/>
    <w:rsid w:val="00114D10"/>
    <w:pPr>
      <w:numPr>
        <w:ilvl w:val="6"/>
      </w:numPr>
    </w:pPr>
  </w:style>
  <w:style w:type="paragraph" w:customStyle="1" w:styleId="NTTFlushBullet1">
    <w:name w:val="NTT Flush Bullet 1"/>
    <w:basedOn w:val="NTTBullet1"/>
    <w:link w:val="NTTFlushBullet1Char"/>
    <w:uiPriority w:val="19"/>
    <w:rsid w:val="00E54349"/>
    <w:pPr>
      <w:numPr>
        <w:numId w:val="15"/>
      </w:numPr>
    </w:pPr>
  </w:style>
  <w:style w:type="paragraph" w:customStyle="1" w:styleId="NTTFlushBullet2">
    <w:name w:val="NTT Flush Bullet 2"/>
    <w:basedOn w:val="NTTBullet2"/>
    <w:uiPriority w:val="19"/>
    <w:rsid w:val="00E54349"/>
    <w:pPr>
      <w:numPr>
        <w:numId w:val="15"/>
      </w:numPr>
    </w:pPr>
  </w:style>
  <w:style w:type="paragraph" w:customStyle="1" w:styleId="NTTFlushBullet3">
    <w:name w:val="NTT Flush Bullet 3"/>
    <w:basedOn w:val="NTTBullet3"/>
    <w:uiPriority w:val="19"/>
    <w:rsid w:val="00E54349"/>
    <w:pPr>
      <w:numPr>
        <w:numId w:val="15"/>
      </w:numPr>
    </w:pPr>
  </w:style>
  <w:style w:type="paragraph" w:customStyle="1" w:styleId="NTTFlushBullet4">
    <w:name w:val="NTT Flush Bullet 4"/>
    <w:basedOn w:val="NTTBullet4"/>
    <w:uiPriority w:val="19"/>
    <w:rsid w:val="00E54349"/>
    <w:pPr>
      <w:numPr>
        <w:numId w:val="15"/>
      </w:numPr>
    </w:pPr>
  </w:style>
  <w:style w:type="paragraph" w:customStyle="1" w:styleId="NTTFlushBullet5">
    <w:name w:val="NTT Flush Bullet 5"/>
    <w:basedOn w:val="NTTBullet5"/>
    <w:uiPriority w:val="19"/>
    <w:rsid w:val="00E54349"/>
    <w:pPr>
      <w:numPr>
        <w:numId w:val="15"/>
      </w:numPr>
    </w:pPr>
  </w:style>
  <w:style w:type="paragraph" w:customStyle="1" w:styleId="NTTFlushBullet6">
    <w:name w:val="NTT Flush Bullet 6"/>
    <w:basedOn w:val="NTTBullet6"/>
    <w:uiPriority w:val="19"/>
    <w:rsid w:val="00E54349"/>
    <w:pPr>
      <w:numPr>
        <w:numId w:val="15"/>
      </w:numPr>
    </w:pPr>
  </w:style>
  <w:style w:type="paragraph" w:customStyle="1" w:styleId="NTTFlushBullet7">
    <w:name w:val="NTT Flush Bullet 7"/>
    <w:basedOn w:val="NTTBullet7"/>
    <w:uiPriority w:val="19"/>
    <w:rsid w:val="00E54349"/>
    <w:pPr>
      <w:numPr>
        <w:numId w:val="15"/>
      </w:numPr>
    </w:pPr>
  </w:style>
  <w:style w:type="paragraph" w:customStyle="1" w:styleId="NTTFlushBullet8">
    <w:name w:val="NTT Flush Bullet 8"/>
    <w:basedOn w:val="NTTBullet8"/>
    <w:uiPriority w:val="19"/>
    <w:rsid w:val="00E54349"/>
    <w:pPr>
      <w:numPr>
        <w:numId w:val="15"/>
      </w:numPr>
    </w:pPr>
  </w:style>
  <w:style w:type="paragraph" w:customStyle="1" w:styleId="NTTFlushBullet9">
    <w:name w:val="NTT Flush Bullet 9"/>
    <w:basedOn w:val="NTTBullet9"/>
    <w:uiPriority w:val="19"/>
    <w:rsid w:val="00E54349"/>
    <w:pPr>
      <w:numPr>
        <w:numId w:val="15"/>
      </w:numPr>
    </w:pPr>
  </w:style>
  <w:style w:type="paragraph" w:customStyle="1" w:styleId="NTTFlushBulletText1">
    <w:name w:val="NTT Flush Bullet Text 1"/>
    <w:basedOn w:val="NTTBulletText1"/>
    <w:uiPriority w:val="19"/>
    <w:rsid w:val="00DC040B"/>
    <w:pPr>
      <w:ind w:left="284"/>
    </w:pPr>
    <w:rPr>
      <w:rFonts w:eastAsia="MS PGothic"/>
      <w:bCs/>
      <w:lang w:eastAsia="ja-JP"/>
    </w:rPr>
  </w:style>
  <w:style w:type="paragraph" w:customStyle="1" w:styleId="NTTFlushBulletText2">
    <w:name w:val="NTT Flush Bullet Text 2"/>
    <w:basedOn w:val="NTTFlushBulletText1"/>
    <w:uiPriority w:val="19"/>
    <w:rsid w:val="00DC040B"/>
    <w:pPr>
      <w:ind w:left="567"/>
    </w:pPr>
    <w:rPr>
      <w:lang w:eastAsia="en-US"/>
    </w:rPr>
  </w:style>
  <w:style w:type="paragraph" w:customStyle="1" w:styleId="NTTFlushBulletText3">
    <w:name w:val="NTT Flush Bullet Text 3"/>
    <w:basedOn w:val="NTTFlushBulletText2"/>
    <w:uiPriority w:val="19"/>
    <w:rsid w:val="00DC040B"/>
    <w:pPr>
      <w:spacing w:before="40" w:after="40"/>
      <w:ind w:left="851"/>
    </w:pPr>
  </w:style>
  <w:style w:type="paragraph" w:customStyle="1" w:styleId="NTTFlushBulletText4">
    <w:name w:val="NTT Flush Bullet Text 4"/>
    <w:basedOn w:val="NTTFlushBulletText3"/>
    <w:uiPriority w:val="19"/>
    <w:rsid w:val="00DC040B"/>
    <w:pPr>
      <w:spacing w:before="60" w:after="60"/>
      <w:ind w:left="1134"/>
    </w:pPr>
  </w:style>
  <w:style w:type="paragraph" w:customStyle="1" w:styleId="NTTFlushBulletText5">
    <w:name w:val="NTT Flush Bullet Text 5"/>
    <w:basedOn w:val="NTTFlushBulletText4"/>
    <w:uiPriority w:val="19"/>
    <w:rsid w:val="00DC040B"/>
    <w:pPr>
      <w:spacing w:before="40" w:after="40"/>
      <w:ind w:left="1701"/>
    </w:pPr>
  </w:style>
  <w:style w:type="paragraph" w:customStyle="1" w:styleId="NTTFlushHeading">
    <w:name w:val="NTT Flush Heading"/>
    <w:next w:val="NTTFlushBodyText"/>
    <w:uiPriority w:val="3"/>
    <w:rsid w:val="00DC040B"/>
    <w:pPr>
      <w:keepNext/>
      <w:pageBreakBefore/>
      <w:spacing w:before="240" w:after="60" w:line="360" w:lineRule="atLeast"/>
      <w:outlineLvl w:val="0"/>
    </w:pPr>
    <w:rPr>
      <w:rFonts w:ascii="Arial" w:eastAsia="MS PGothic" w:hAnsi="Arial" w:cs="Arial"/>
      <w:b/>
      <w:bCs/>
      <w:color w:val="0072BC"/>
      <w:spacing w:val="10"/>
      <w:kern w:val="28"/>
      <w:sz w:val="28"/>
      <w:szCs w:val="28"/>
      <w:lang w:eastAsia="ja-JP"/>
    </w:rPr>
  </w:style>
  <w:style w:type="paragraph" w:customStyle="1" w:styleId="NTTFlushPicture">
    <w:name w:val="NTT Flush Picture"/>
    <w:basedOn w:val="NTTFlushBodyText"/>
    <w:next w:val="CaptionWide"/>
    <w:uiPriority w:val="19"/>
    <w:qFormat/>
    <w:rsid w:val="00DC040B"/>
  </w:style>
  <w:style w:type="paragraph" w:customStyle="1" w:styleId="NTTFlushSubHeading">
    <w:name w:val="NTT Flush Sub Heading"/>
    <w:next w:val="NTTFlushBodyText"/>
    <w:uiPriority w:val="3"/>
    <w:rsid w:val="00DD7278"/>
    <w:pPr>
      <w:keepNext/>
      <w:spacing w:before="240" w:after="60" w:line="300" w:lineRule="atLeast"/>
      <w:outlineLvl w:val="1"/>
    </w:pPr>
    <w:rPr>
      <w:rFonts w:ascii="Arial" w:eastAsia="MS PGothic" w:hAnsi="Arial" w:cs="Arial"/>
      <w:b/>
      <w:color w:val="0072BC"/>
      <w:spacing w:val="10"/>
      <w:kern w:val="24"/>
      <w:sz w:val="24"/>
      <w:szCs w:val="24"/>
      <w:lang w:eastAsia="ja-JP"/>
    </w:rPr>
  </w:style>
  <w:style w:type="paragraph" w:customStyle="1" w:styleId="NTTBlueBodyBoldText">
    <w:name w:val="NTT Blue Body Bold Text"/>
    <w:basedOn w:val="NTTBodyBoldText"/>
    <w:next w:val="NTTBlueBodyText"/>
    <w:uiPriority w:val="29"/>
    <w:rsid w:val="00DC040B"/>
    <w:rPr>
      <w:color w:val="0072BC"/>
    </w:rPr>
  </w:style>
  <w:style w:type="paragraph" w:customStyle="1" w:styleId="NTTBlueBodyText">
    <w:name w:val="NTT Blue Body Text"/>
    <w:basedOn w:val="NTTBodyText"/>
    <w:uiPriority w:val="29"/>
    <w:rsid w:val="00DC040B"/>
    <w:rPr>
      <w:color w:val="0072BC"/>
    </w:rPr>
  </w:style>
  <w:style w:type="paragraph" w:customStyle="1" w:styleId="NTTBlueBoldBullet">
    <w:name w:val="NTT Blue Bold Bullet"/>
    <w:basedOn w:val="NTTBoldBullet"/>
    <w:next w:val="NTTBlueBulletText1"/>
    <w:uiPriority w:val="29"/>
    <w:rsid w:val="00114D10"/>
    <w:pPr>
      <w:numPr>
        <w:ilvl w:val="1"/>
      </w:numPr>
    </w:pPr>
    <w:rPr>
      <w:color w:val="0072BC"/>
    </w:rPr>
  </w:style>
  <w:style w:type="paragraph" w:customStyle="1" w:styleId="NTTBlueBullet1">
    <w:name w:val="NTT Blue Bullet 1"/>
    <w:basedOn w:val="NTTBullet1"/>
    <w:uiPriority w:val="29"/>
    <w:rsid w:val="00481DA1"/>
    <w:pPr>
      <w:numPr>
        <w:numId w:val="18"/>
      </w:numPr>
    </w:pPr>
    <w:rPr>
      <w:color w:val="0072BC"/>
    </w:rPr>
  </w:style>
  <w:style w:type="paragraph" w:customStyle="1" w:styleId="NTTBlueBullet2">
    <w:name w:val="NTT Blue Bullet 2"/>
    <w:basedOn w:val="NTTBullet2"/>
    <w:uiPriority w:val="29"/>
    <w:rsid w:val="00481DA1"/>
    <w:pPr>
      <w:numPr>
        <w:numId w:val="18"/>
      </w:numPr>
    </w:pPr>
    <w:rPr>
      <w:color w:val="0072BC"/>
    </w:rPr>
  </w:style>
  <w:style w:type="paragraph" w:customStyle="1" w:styleId="NTTBlueBullet3">
    <w:name w:val="NTT Blue Bullet 3"/>
    <w:basedOn w:val="NTTBullet3"/>
    <w:uiPriority w:val="29"/>
    <w:rsid w:val="00481DA1"/>
    <w:pPr>
      <w:numPr>
        <w:numId w:val="18"/>
      </w:numPr>
    </w:pPr>
    <w:rPr>
      <w:color w:val="0072BC"/>
    </w:rPr>
  </w:style>
  <w:style w:type="paragraph" w:customStyle="1" w:styleId="NTTBlueBullet4">
    <w:name w:val="NTT Blue Bullet 4"/>
    <w:basedOn w:val="NTTBullet4"/>
    <w:uiPriority w:val="29"/>
    <w:rsid w:val="00481DA1"/>
    <w:pPr>
      <w:numPr>
        <w:numId w:val="18"/>
      </w:numPr>
    </w:pPr>
    <w:rPr>
      <w:color w:val="0072BC"/>
    </w:rPr>
  </w:style>
  <w:style w:type="paragraph" w:customStyle="1" w:styleId="NTTBlueBullet5">
    <w:name w:val="NTT Blue Bullet 5"/>
    <w:basedOn w:val="NTTBullet5"/>
    <w:uiPriority w:val="29"/>
    <w:rsid w:val="00481DA1"/>
    <w:pPr>
      <w:numPr>
        <w:numId w:val="18"/>
      </w:numPr>
    </w:pPr>
    <w:rPr>
      <w:color w:val="0072BC"/>
    </w:rPr>
  </w:style>
  <w:style w:type="paragraph" w:customStyle="1" w:styleId="NTTBlueBullet6">
    <w:name w:val="NTT Blue Bullet 6"/>
    <w:basedOn w:val="NTTBullet6"/>
    <w:uiPriority w:val="29"/>
    <w:rsid w:val="00481DA1"/>
    <w:pPr>
      <w:numPr>
        <w:numId w:val="18"/>
      </w:numPr>
    </w:pPr>
    <w:rPr>
      <w:color w:val="0072BC"/>
    </w:rPr>
  </w:style>
  <w:style w:type="paragraph" w:customStyle="1" w:styleId="NTTBlueBullet7">
    <w:name w:val="NTT Blue Bullet 7"/>
    <w:basedOn w:val="NTTBullet7"/>
    <w:uiPriority w:val="29"/>
    <w:rsid w:val="00481DA1"/>
    <w:pPr>
      <w:numPr>
        <w:numId w:val="18"/>
      </w:numPr>
    </w:pPr>
    <w:rPr>
      <w:color w:val="0072BC"/>
    </w:rPr>
  </w:style>
  <w:style w:type="paragraph" w:customStyle="1" w:styleId="NTTBlueBullet8">
    <w:name w:val="NTT Blue Bullet 8"/>
    <w:basedOn w:val="NTTBullet8"/>
    <w:uiPriority w:val="29"/>
    <w:rsid w:val="00481DA1"/>
    <w:pPr>
      <w:numPr>
        <w:numId w:val="18"/>
      </w:numPr>
    </w:pPr>
    <w:rPr>
      <w:color w:val="0072BC"/>
    </w:rPr>
  </w:style>
  <w:style w:type="paragraph" w:customStyle="1" w:styleId="NTTBlueBullet9">
    <w:name w:val="NTT Blue Bullet 9"/>
    <w:basedOn w:val="NTTBullet9"/>
    <w:uiPriority w:val="29"/>
    <w:rsid w:val="00481DA1"/>
    <w:pPr>
      <w:numPr>
        <w:numId w:val="18"/>
      </w:numPr>
    </w:pPr>
    <w:rPr>
      <w:color w:val="0072BC"/>
    </w:rPr>
  </w:style>
  <w:style w:type="paragraph" w:customStyle="1" w:styleId="NTTBlueBulletText1">
    <w:name w:val="NTT Blue Bullet Text 1"/>
    <w:basedOn w:val="NTTBulletText1"/>
    <w:uiPriority w:val="29"/>
    <w:rsid w:val="00DC040B"/>
    <w:rPr>
      <w:color w:val="0072BC"/>
    </w:rPr>
  </w:style>
  <w:style w:type="paragraph" w:customStyle="1" w:styleId="NTTBlueBulletText2">
    <w:name w:val="NTT Blue Bullet Text 2"/>
    <w:basedOn w:val="NTTBulletText2"/>
    <w:uiPriority w:val="29"/>
    <w:rsid w:val="00DC040B"/>
    <w:rPr>
      <w:color w:val="0072BC"/>
    </w:rPr>
  </w:style>
  <w:style w:type="paragraph" w:customStyle="1" w:styleId="NTTBlueBulletText3">
    <w:name w:val="NTT Blue Bullet Text 3"/>
    <w:basedOn w:val="NTTBulletText3"/>
    <w:uiPriority w:val="29"/>
    <w:rsid w:val="00DC040B"/>
    <w:rPr>
      <w:color w:val="0072BC"/>
    </w:rPr>
  </w:style>
  <w:style w:type="paragraph" w:customStyle="1" w:styleId="NTTBlueBulletText4">
    <w:name w:val="NTT Blue Bullet Text 4"/>
    <w:basedOn w:val="NTTBulletText4"/>
    <w:uiPriority w:val="29"/>
    <w:rsid w:val="00DC040B"/>
    <w:rPr>
      <w:color w:val="0072BC"/>
    </w:rPr>
  </w:style>
  <w:style w:type="paragraph" w:customStyle="1" w:styleId="NTTBlueBulletText5">
    <w:name w:val="NTT Blue Bullet Text 5"/>
    <w:basedOn w:val="NTTBulletText5"/>
    <w:uiPriority w:val="29"/>
    <w:rsid w:val="00DC040B"/>
    <w:rPr>
      <w:color w:val="0072BC"/>
    </w:rPr>
  </w:style>
  <w:style w:type="paragraph" w:customStyle="1" w:styleId="NTTBlueNotedText1Bold">
    <w:name w:val="NTT Blue Noted Text 1 Bold"/>
    <w:basedOn w:val="NTTBlueNotedText2Body"/>
    <w:next w:val="NTTBlueNotedText2Body"/>
    <w:uiPriority w:val="36"/>
    <w:rsid w:val="00F75E15"/>
    <w:pPr>
      <w:keepNext/>
      <w:keepLines/>
    </w:pPr>
    <w:rPr>
      <w:b/>
    </w:rPr>
  </w:style>
  <w:style w:type="paragraph" w:customStyle="1" w:styleId="NTTBlueNotedText2Body">
    <w:name w:val="NTT Blue Noted Text 2 Body"/>
    <w:uiPriority w:val="36"/>
    <w:rsid w:val="00F75E15"/>
    <w:pPr>
      <w:pBdr>
        <w:top w:val="single" w:sz="8" w:space="3" w:color="0072BC"/>
        <w:bottom w:val="single" w:sz="8" w:space="3" w:color="0072BC"/>
      </w:pBdr>
      <w:shd w:val="clear" w:color="auto" w:fill="E7E8F5"/>
      <w:spacing w:before="120" w:after="120" w:line="260" w:lineRule="atLeast"/>
      <w:ind w:left="850"/>
    </w:pPr>
    <w:rPr>
      <w:rFonts w:ascii="Arial" w:hAnsi="Arial"/>
      <w:color w:val="0072BC"/>
      <w:spacing w:val="10"/>
      <w:kern w:val="20"/>
      <w:lang w:eastAsia="en-US"/>
    </w:rPr>
  </w:style>
  <w:style w:type="paragraph" w:customStyle="1" w:styleId="NTTBlueNotedText3Bullet">
    <w:name w:val="NTT Blue Noted Text 3 Bullet"/>
    <w:basedOn w:val="NTTBlueNotedText2Body"/>
    <w:uiPriority w:val="36"/>
    <w:rsid w:val="00C37BA2"/>
    <w:pPr>
      <w:numPr>
        <w:ilvl w:val="2"/>
        <w:numId w:val="6"/>
      </w:numPr>
    </w:pPr>
  </w:style>
  <w:style w:type="paragraph" w:customStyle="1" w:styleId="NTTBlueNotedText4List">
    <w:name w:val="NTT Blue Noted Text 4 List"/>
    <w:basedOn w:val="NTTBlueNotedText2Body"/>
    <w:uiPriority w:val="36"/>
    <w:rsid w:val="00C37BA2"/>
    <w:pPr>
      <w:numPr>
        <w:ilvl w:val="3"/>
        <w:numId w:val="6"/>
      </w:numPr>
      <w:tabs>
        <w:tab w:val="left" w:pos="1134"/>
      </w:tabs>
    </w:pPr>
  </w:style>
  <w:style w:type="paragraph" w:customStyle="1" w:styleId="NTTBlueQuestion">
    <w:name w:val="NTT Blue Question"/>
    <w:basedOn w:val="NTTBlueBodyText"/>
    <w:next w:val="NTTBodyText"/>
    <w:uiPriority w:val="29"/>
    <w:qFormat/>
    <w:rsid w:val="00DC040B"/>
    <w:pPr>
      <w:ind w:hanging="851"/>
    </w:pPr>
  </w:style>
  <w:style w:type="paragraph" w:customStyle="1" w:styleId="NTTBlueTableBodyBoldText">
    <w:name w:val="NTT Blue Table Body Bold Text"/>
    <w:basedOn w:val="NTTTableBodyBoldText"/>
    <w:next w:val="NTTBlueTableBodyText"/>
    <w:uiPriority w:val="34"/>
    <w:rsid w:val="00DC040B"/>
    <w:rPr>
      <w:color w:val="0072BC"/>
    </w:rPr>
  </w:style>
  <w:style w:type="paragraph" w:customStyle="1" w:styleId="NTTBlueTableBodyText">
    <w:name w:val="NTT Blue Table Body Text"/>
    <w:basedOn w:val="NTTTableBodyText"/>
    <w:uiPriority w:val="34"/>
    <w:rsid w:val="00DC040B"/>
    <w:rPr>
      <w:color w:val="0072BC"/>
    </w:rPr>
  </w:style>
  <w:style w:type="paragraph" w:customStyle="1" w:styleId="NTTBlueTableBoldBullet">
    <w:name w:val="NTT Blue Table Bold Bullet"/>
    <w:basedOn w:val="NTTTableBoldBullet"/>
    <w:next w:val="NTTBlueTableBulletText1"/>
    <w:uiPriority w:val="34"/>
    <w:rsid w:val="00E67CA9"/>
    <w:pPr>
      <w:numPr>
        <w:ilvl w:val="0"/>
      </w:numPr>
    </w:pPr>
    <w:rPr>
      <w:rFonts w:cs="Arial"/>
      <w:color w:val="0072BC"/>
    </w:rPr>
  </w:style>
  <w:style w:type="paragraph" w:customStyle="1" w:styleId="NTTBlueTableBullet1">
    <w:name w:val="NTT Blue Table Bullet 1"/>
    <w:basedOn w:val="NTTTableBullet1"/>
    <w:uiPriority w:val="34"/>
    <w:rsid w:val="00AF2F5D"/>
    <w:pPr>
      <w:numPr>
        <w:numId w:val="19"/>
      </w:numPr>
    </w:pPr>
    <w:rPr>
      <w:color w:val="0072BC"/>
      <w:szCs w:val="18"/>
    </w:rPr>
  </w:style>
  <w:style w:type="paragraph" w:customStyle="1" w:styleId="NTTBlueTableBullet2">
    <w:name w:val="NTT Blue Table Bullet 2"/>
    <w:basedOn w:val="NTTTableBullet2"/>
    <w:uiPriority w:val="34"/>
    <w:rsid w:val="00AF2F5D"/>
    <w:pPr>
      <w:numPr>
        <w:numId w:val="19"/>
      </w:numPr>
    </w:pPr>
    <w:rPr>
      <w:color w:val="0072BC"/>
    </w:rPr>
  </w:style>
  <w:style w:type="paragraph" w:customStyle="1" w:styleId="NTTBlueTableBullet3">
    <w:name w:val="NTT Blue Table Bullet 3"/>
    <w:basedOn w:val="NTTTableBullet3"/>
    <w:uiPriority w:val="34"/>
    <w:rsid w:val="00AF2F5D"/>
    <w:pPr>
      <w:numPr>
        <w:numId w:val="19"/>
      </w:numPr>
    </w:pPr>
    <w:rPr>
      <w:color w:val="0072BC"/>
    </w:rPr>
  </w:style>
  <w:style w:type="paragraph" w:customStyle="1" w:styleId="NTTBlueTableBullet4">
    <w:name w:val="NTT Blue Table Bullet 4"/>
    <w:basedOn w:val="NTTTableBullet4"/>
    <w:uiPriority w:val="34"/>
    <w:rsid w:val="00AF2F5D"/>
    <w:pPr>
      <w:numPr>
        <w:numId w:val="19"/>
      </w:numPr>
    </w:pPr>
    <w:rPr>
      <w:color w:val="0072BC"/>
    </w:rPr>
  </w:style>
  <w:style w:type="paragraph" w:customStyle="1" w:styleId="NTTBlueTableBullet5">
    <w:name w:val="NTT Blue Table Bullet 5"/>
    <w:basedOn w:val="NTTTableBullet5"/>
    <w:uiPriority w:val="34"/>
    <w:rsid w:val="00AF2F5D"/>
    <w:pPr>
      <w:numPr>
        <w:numId w:val="19"/>
      </w:numPr>
    </w:pPr>
    <w:rPr>
      <w:color w:val="0072BC"/>
    </w:rPr>
  </w:style>
  <w:style w:type="paragraph" w:customStyle="1" w:styleId="NTTBlueTableBullet6">
    <w:name w:val="NTT Blue Table Bullet 6"/>
    <w:basedOn w:val="NTTTableBullet6"/>
    <w:uiPriority w:val="34"/>
    <w:rsid w:val="00AF2F5D"/>
    <w:pPr>
      <w:numPr>
        <w:numId w:val="19"/>
      </w:numPr>
    </w:pPr>
    <w:rPr>
      <w:color w:val="0072BC"/>
    </w:rPr>
  </w:style>
  <w:style w:type="paragraph" w:customStyle="1" w:styleId="NTTBlueTableBullet7">
    <w:name w:val="NTT Blue Table Bullet 7"/>
    <w:basedOn w:val="NTTTableBullet7"/>
    <w:uiPriority w:val="34"/>
    <w:rsid w:val="00AF2F5D"/>
    <w:pPr>
      <w:numPr>
        <w:numId w:val="19"/>
      </w:numPr>
    </w:pPr>
    <w:rPr>
      <w:color w:val="0072BC"/>
    </w:rPr>
  </w:style>
  <w:style w:type="paragraph" w:customStyle="1" w:styleId="NTTBlueTableBullet8">
    <w:name w:val="NTT Blue Table Bullet 8"/>
    <w:basedOn w:val="NTTTableBullet8"/>
    <w:uiPriority w:val="34"/>
    <w:rsid w:val="00AF2F5D"/>
    <w:pPr>
      <w:numPr>
        <w:numId w:val="19"/>
      </w:numPr>
    </w:pPr>
    <w:rPr>
      <w:color w:val="0072BC"/>
    </w:rPr>
  </w:style>
  <w:style w:type="paragraph" w:customStyle="1" w:styleId="NTTBlueTableBullet9">
    <w:name w:val="NTT Blue Table Bullet 9"/>
    <w:basedOn w:val="NTTTableBullet9"/>
    <w:uiPriority w:val="34"/>
    <w:rsid w:val="00AF2F5D"/>
    <w:pPr>
      <w:numPr>
        <w:numId w:val="19"/>
      </w:numPr>
    </w:pPr>
    <w:rPr>
      <w:color w:val="0072BC"/>
    </w:rPr>
  </w:style>
  <w:style w:type="paragraph" w:customStyle="1" w:styleId="NTTBlueTableBulletText1">
    <w:name w:val="NTT Blue Table Bullet Text 1"/>
    <w:basedOn w:val="NTTTableBulletText1"/>
    <w:uiPriority w:val="34"/>
    <w:rsid w:val="00DC040B"/>
    <w:rPr>
      <w:color w:val="0072BC"/>
    </w:rPr>
  </w:style>
  <w:style w:type="paragraph" w:customStyle="1" w:styleId="NTTBlueTableBulletText2">
    <w:name w:val="NTT Blue Table Bullet Text 2"/>
    <w:basedOn w:val="NTTTableBulletText2"/>
    <w:uiPriority w:val="34"/>
    <w:rsid w:val="00DC040B"/>
    <w:rPr>
      <w:color w:val="0072BC"/>
    </w:rPr>
  </w:style>
  <w:style w:type="paragraph" w:customStyle="1" w:styleId="NTTBlueTableBulletText3">
    <w:name w:val="NTT Blue Table Bullet Text 3"/>
    <w:basedOn w:val="NTTTableBulletText3"/>
    <w:uiPriority w:val="34"/>
    <w:rsid w:val="00DC040B"/>
    <w:rPr>
      <w:color w:val="0072BC"/>
    </w:rPr>
  </w:style>
  <w:style w:type="paragraph" w:customStyle="1" w:styleId="NTTBlueTableBulletText4">
    <w:name w:val="NTT Blue Table Bullet Text 4"/>
    <w:basedOn w:val="NTTTableBulletText4"/>
    <w:uiPriority w:val="34"/>
    <w:rsid w:val="00686A8D"/>
    <w:rPr>
      <w:color w:val="0072BC"/>
    </w:rPr>
  </w:style>
  <w:style w:type="paragraph" w:customStyle="1" w:styleId="NTTBlueTableBulletText5">
    <w:name w:val="NTT Blue Table Bullet Text 5"/>
    <w:basedOn w:val="NTTTableBulletText5"/>
    <w:uiPriority w:val="34"/>
    <w:rsid w:val="00686A8D"/>
    <w:rPr>
      <w:color w:val="0072BC"/>
    </w:rPr>
  </w:style>
  <w:style w:type="paragraph" w:customStyle="1" w:styleId="NTTRedBodyBoldText">
    <w:name w:val="NTT Red Body Bold Text"/>
    <w:basedOn w:val="NTTBodyBoldText"/>
    <w:next w:val="NTTRedBodyText"/>
    <w:uiPriority w:val="39"/>
    <w:semiHidden/>
    <w:unhideWhenUsed/>
    <w:rsid w:val="00DC040B"/>
    <w:rPr>
      <w:color w:val="FF0000"/>
    </w:rPr>
  </w:style>
  <w:style w:type="paragraph" w:customStyle="1" w:styleId="NTTRedBodyText">
    <w:name w:val="NTT Red Body Text"/>
    <w:basedOn w:val="NTTBodyText"/>
    <w:uiPriority w:val="39"/>
    <w:unhideWhenUsed/>
    <w:rsid w:val="00DC040B"/>
    <w:rPr>
      <w:color w:val="FF0000"/>
    </w:rPr>
  </w:style>
  <w:style w:type="paragraph" w:customStyle="1" w:styleId="NTTRedBoldBullet">
    <w:name w:val="NTT Red Bold Bullet"/>
    <w:basedOn w:val="NTTBoldBullet"/>
    <w:next w:val="NTTRedBulletText1"/>
    <w:uiPriority w:val="39"/>
    <w:unhideWhenUsed/>
    <w:rsid w:val="00114D10"/>
    <w:pPr>
      <w:numPr>
        <w:ilvl w:val="3"/>
      </w:numPr>
    </w:pPr>
    <w:rPr>
      <w:color w:val="FF0000"/>
    </w:rPr>
  </w:style>
  <w:style w:type="paragraph" w:customStyle="1" w:styleId="NTTRedBullet1">
    <w:name w:val="NTT Red Bullet 1"/>
    <w:basedOn w:val="NTTBullet1"/>
    <w:uiPriority w:val="39"/>
    <w:semiHidden/>
    <w:unhideWhenUsed/>
    <w:rsid w:val="00481DA1"/>
    <w:pPr>
      <w:numPr>
        <w:numId w:val="7"/>
      </w:numPr>
    </w:pPr>
    <w:rPr>
      <w:color w:val="FF0000"/>
    </w:rPr>
  </w:style>
  <w:style w:type="paragraph" w:customStyle="1" w:styleId="NTTRedBullet2">
    <w:name w:val="NTT Red Bullet 2"/>
    <w:basedOn w:val="NTTBullet2"/>
    <w:uiPriority w:val="39"/>
    <w:semiHidden/>
    <w:unhideWhenUsed/>
    <w:rsid w:val="00481DA1"/>
    <w:pPr>
      <w:numPr>
        <w:numId w:val="7"/>
      </w:numPr>
    </w:pPr>
    <w:rPr>
      <w:color w:val="FF0000"/>
    </w:rPr>
  </w:style>
  <w:style w:type="paragraph" w:customStyle="1" w:styleId="NTTRedBullet3">
    <w:name w:val="NTT Red Bullet 3"/>
    <w:basedOn w:val="NTTBullet3"/>
    <w:uiPriority w:val="39"/>
    <w:semiHidden/>
    <w:unhideWhenUsed/>
    <w:rsid w:val="00481DA1"/>
    <w:pPr>
      <w:numPr>
        <w:numId w:val="7"/>
      </w:numPr>
    </w:pPr>
    <w:rPr>
      <w:color w:val="FF0000"/>
    </w:rPr>
  </w:style>
  <w:style w:type="paragraph" w:customStyle="1" w:styleId="NTTRedBullet4">
    <w:name w:val="NTT Red Bullet 4"/>
    <w:basedOn w:val="NTTBullet4"/>
    <w:uiPriority w:val="39"/>
    <w:semiHidden/>
    <w:unhideWhenUsed/>
    <w:rsid w:val="00481DA1"/>
    <w:pPr>
      <w:numPr>
        <w:numId w:val="7"/>
      </w:numPr>
    </w:pPr>
    <w:rPr>
      <w:color w:val="FF0000"/>
    </w:rPr>
  </w:style>
  <w:style w:type="paragraph" w:customStyle="1" w:styleId="NTTRedBullet5">
    <w:name w:val="NTT Red Bullet 5"/>
    <w:basedOn w:val="NTTBullet5"/>
    <w:uiPriority w:val="39"/>
    <w:semiHidden/>
    <w:unhideWhenUsed/>
    <w:rsid w:val="00481DA1"/>
    <w:pPr>
      <w:numPr>
        <w:numId w:val="7"/>
      </w:numPr>
    </w:pPr>
    <w:rPr>
      <w:color w:val="FF0000"/>
    </w:rPr>
  </w:style>
  <w:style w:type="paragraph" w:customStyle="1" w:styleId="NTTRedBullet6">
    <w:name w:val="NTT Red Bullet 6"/>
    <w:basedOn w:val="NTTBullet6"/>
    <w:uiPriority w:val="39"/>
    <w:semiHidden/>
    <w:unhideWhenUsed/>
    <w:rsid w:val="00481DA1"/>
    <w:pPr>
      <w:numPr>
        <w:numId w:val="7"/>
      </w:numPr>
    </w:pPr>
    <w:rPr>
      <w:color w:val="FF0000"/>
    </w:rPr>
  </w:style>
  <w:style w:type="paragraph" w:customStyle="1" w:styleId="NTTRedBullet7">
    <w:name w:val="NTT Red Bullet 7"/>
    <w:basedOn w:val="NTTBullet7"/>
    <w:uiPriority w:val="39"/>
    <w:semiHidden/>
    <w:unhideWhenUsed/>
    <w:rsid w:val="00481DA1"/>
    <w:pPr>
      <w:numPr>
        <w:numId w:val="7"/>
      </w:numPr>
    </w:pPr>
    <w:rPr>
      <w:color w:val="FF0000"/>
    </w:rPr>
  </w:style>
  <w:style w:type="paragraph" w:customStyle="1" w:styleId="NTTRedBullet8">
    <w:name w:val="NTT Red Bullet 8"/>
    <w:basedOn w:val="NTTBullet8"/>
    <w:uiPriority w:val="39"/>
    <w:semiHidden/>
    <w:unhideWhenUsed/>
    <w:rsid w:val="00481DA1"/>
    <w:pPr>
      <w:numPr>
        <w:numId w:val="7"/>
      </w:numPr>
    </w:pPr>
    <w:rPr>
      <w:color w:val="FF0000"/>
    </w:rPr>
  </w:style>
  <w:style w:type="paragraph" w:customStyle="1" w:styleId="NTTRedBullet9">
    <w:name w:val="NTT Red Bullet 9"/>
    <w:basedOn w:val="NTTBullet9"/>
    <w:uiPriority w:val="39"/>
    <w:semiHidden/>
    <w:unhideWhenUsed/>
    <w:rsid w:val="00481DA1"/>
    <w:pPr>
      <w:numPr>
        <w:numId w:val="7"/>
      </w:numPr>
    </w:pPr>
    <w:rPr>
      <w:color w:val="FF0000"/>
    </w:rPr>
  </w:style>
  <w:style w:type="paragraph" w:customStyle="1" w:styleId="NTTRedBulletText1">
    <w:name w:val="NTT Red Bullet Text 1"/>
    <w:basedOn w:val="NTTBulletText1"/>
    <w:uiPriority w:val="39"/>
    <w:semiHidden/>
    <w:unhideWhenUsed/>
    <w:rsid w:val="00DC040B"/>
    <w:rPr>
      <w:bCs/>
      <w:color w:val="FF0000"/>
    </w:rPr>
  </w:style>
  <w:style w:type="paragraph" w:customStyle="1" w:styleId="NTTRedBulletText2">
    <w:name w:val="NTT Red Bullet Text 2"/>
    <w:basedOn w:val="NTTBulletText2"/>
    <w:uiPriority w:val="39"/>
    <w:semiHidden/>
    <w:unhideWhenUsed/>
    <w:rsid w:val="00DC040B"/>
    <w:rPr>
      <w:color w:val="FF0000"/>
    </w:rPr>
  </w:style>
  <w:style w:type="paragraph" w:customStyle="1" w:styleId="NTTRedBulletText3">
    <w:name w:val="NTT Red Bullet Text 3"/>
    <w:basedOn w:val="NTTBulletText3"/>
    <w:uiPriority w:val="39"/>
    <w:semiHidden/>
    <w:unhideWhenUsed/>
    <w:rsid w:val="00DC040B"/>
    <w:rPr>
      <w:color w:val="FF0000"/>
    </w:rPr>
  </w:style>
  <w:style w:type="paragraph" w:customStyle="1" w:styleId="NTTRedBulletText4">
    <w:name w:val="NTT Red Bullet Text 4"/>
    <w:basedOn w:val="NTTBulletText4"/>
    <w:uiPriority w:val="39"/>
    <w:semiHidden/>
    <w:unhideWhenUsed/>
    <w:rsid w:val="00DC040B"/>
    <w:rPr>
      <w:color w:val="FF0000"/>
    </w:rPr>
  </w:style>
  <w:style w:type="paragraph" w:customStyle="1" w:styleId="NTTRedBulletText5">
    <w:name w:val="NTT Red Bullet Text 5"/>
    <w:basedOn w:val="NTTBulletText5"/>
    <w:uiPriority w:val="39"/>
    <w:semiHidden/>
    <w:unhideWhenUsed/>
    <w:rsid w:val="00DC040B"/>
    <w:rPr>
      <w:color w:val="FF0000"/>
    </w:rPr>
  </w:style>
  <w:style w:type="paragraph" w:customStyle="1" w:styleId="NTTRedNotedText2Body">
    <w:name w:val="NTT Red Noted Text 2 Body"/>
    <w:basedOn w:val="NTTBlueNotedText2Body"/>
    <w:uiPriority w:val="46"/>
    <w:unhideWhenUsed/>
    <w:rsid w:val="00117C72"/>
    <w:pPr>
      <w:pBdr>
        <w:top w:val="single" w:sz="8" w:space="3" w:color="FF0000"/>
        <w:bottom w:val="single" w:sz="8" w:space="3" w:color="FF0000"/>
      </w:pBdr>
      <w:shd w:val="clear" w:color="auto" w:fill="FFC8C8"/>
    </w:pPr>
    <w:rPr>
      <w:rFonts w:cs="Arial"/>
      <w:color w:val="FF0000"/>
    </w:rPr>
  </w:style>
  <w:style w:type="paragraph" w:customStyle="1" w:styleId="NTTRedNotedText1Bold">
    <w:name w:val="NTT Red Noted Text 1 Bold"/>
    <w:basedOn w:val="NTTBlueNotedText1Bold"/>
    <w:next w:val="NTTRedNotedText2Body"/>
    <w:uiPriority w:val="46"/>
    <w:semiHidden/>
    <w:unhideWhenUsed/>
    <w:rsid w:val="00DC040B"/>
    <w:pPr>
      <w:pBdr>
        <w:top w:val="single" w:sz="8" w:space="3" w:color="FF0000"/>
        <w:bottom w:val="single" w:sz="8" w:space="3" w:color="FF0000"/>
      </w:pBdr>
      <w:shd w:val="clear" w:color="auto" w:fill="FFC8C8"/>
    </w:pPr>
    <w:rPr>
      <w:color w:val="FF0000"/>
    </w:rPr>
  </w:style>
  <w:style w:type="paragraph" w:customStyle="1" w:styleId="NTTRedNotedText3Bullet">
    <w:name w:val="NTT Red Noted Text 3 Bullet"/>
    <w:basedOn w:val="NTTRedNotedText2Body"/>
    <w:uiPriority w:val="46"/>
    <w:unhideWhenUsed/>
    <w:rsid w:val="00C37BA2"/>
    <w:pPr>
      <w:numPr>
        <w:ilvl w:val="6"/>
        <w:numId w:val="6"/>
      </w:numPr>
    </w:pPr>
  </w:style>
  <w:style w:type="paragraph" w:customStyle="1" w:styleId="NTTRedNotedText4Bullet">
    <w:name w:val="NTT Red Noted Text 4 Bullet"/>
    <w:basedOn w:val="NTTRedNotedText2Body"/>
    <w:uiPriority w:val="46"/>
    <w:unhideWhenUsed/>
    <w:rsid w:val="00C37BA2"/>
    <w:pPr>
      <w:numPr>
        <w:ilvl w:val="7"/>
        <w:numId w:val="6"/>
      </w:numPr>
    </w:pPr>
  </w:style>
  <w:style w:type="paragraph" w:customStyle="1" w:styleId="NTTRedTableBodyBoldText">
    <w:name w:val="NTT Red Table Body Bold Text"/>
    <w:basedOn w:val="NTTTableBodyBoldText"/>
    <w:next w:val="NTTRedTableBodyText"/>
    <w:uiPriority w:val="44"/>
    <w:semiHidden/>
    <w:unhideWhenUsed/>
    <w:rsid w:val="00DC040B"/>
    <w:rPr>
      <w:color w:val="FF0000"/>
    </w:rPr>
  </w:style>
  <w:style w:type="paragraph" w:customStyle="1" w:styleId="NTTRedTableBodyText">
    <w:name w:val="NTT Red Table Body Text"/>
    <w:basedOn w:val="NTTTableBodyText"/>
    <w:uiPriority w:val="44"/>
    <w:unhideWhenUsed/>
    <w:rsid w:val="00DC040B"/>
    <w:rPr>
      <w:color w:val="FF0000"/>
    </w:rPr>
  </w:style>
  <w:style w:type="paragraph" w:customStyle="1" w:styleId="NTTRedTableBoldBullet">
    <w:name w:val="NTT Red Table Bold Bullet"/>
    <w:basedOn w:val="NTTTableBoldBullet"/>
    <w:next w:val="NTTRedTableBulletText1"/>
    <w:uiPriority w:val="44"/>
    <w:semiHidden/>
    <w:unhideWhenUsed/>
    <w:qFormat/>
    <w:rsid w:val="00E67CA9"/>
    <w:pPr>
      <w:numPr>
        <w:ilvl w:val="2"/>
      </w:numPr>
    </w:pPr>
    <w:rPr>
      <w:rFonts w:cs="Arial"/>
      <w:color w:val="FF0000"/>
    </w:rPr>
  </w:style>
  <w:style w:type="paragraph" w:customStyle="1" w:styleId="NTTRedTableBullet1">
    <w:name w:val="NTT Red Table Bullet 1"/>
    <w:basedOn w:val="NTTTableBullet1"/>
    <w:uiPriority w:val="44"/>
    <w:semiHidden/>
    <w:unhideWhenUsed/>
    <w:rsid w:val="00316AB8"/>
    <w:pPr>
      <w:numPr>
        <w:numId w:val="8"/>
      </w:numPr>
    </w:pPr>
    <w:rPr>
      <w:color w:val="FF0000"/>
    </w:rPr>
  </w:style>
  <w:style w:type="paragraph" w:customStyle="1" w:styleId="NTTRedTableBullet2">
    <w:name w:val="NTT Red Table Bullet 2"/>
    <w:basedOn w:val="NTTTableBullet2"/>
    <w:uiPriority w:val="44"/>
    <w:semiHidden/>
    <w:unhideWhenUsed/>
    <w:rsid w:val="00316AB8"/>
    <w:pPr>
      <w:numPr>
        <w:numId w:val="8"/>
      </w:numPr>
    </w:pPr>
    <w:rPr>
      <w:color w:val="FF0000"/>
    </w:rPr>
  </w:style>
  <w:style w:type="paragraph" w:customStyle="1" w:styleId="NTTRedTableBullet3">
    <w:name w:val="NTT Red Table Bullet 3"/>
    <w:basedOn w:val="NTTTableBullet3"/>
    <w:uiPriority w:val="44"/>
    <w:semiHidden/>
    <w:unhideWhenUsed/>
    <w:rsid w:val="00316AB8"/>
    <w:pPr>
      <w:numPr>
        <w:numId w:val="8"/>
      </w:numPr>
    </w:pPr>
    <w:rPr>
      <w:color w:val="FF0000"/>
    </w:rPr>
  </w:style>
  <w:style w:type="paragraph" w:customStyle="1" w:styleId="NTTRedTableBullet4">
    <w:name w:val="NTT Red Table Bullet 4"/>
    <w:basedOn w:val="NTTTableBullet4"/>
    <w:uiPriority w:val="44"/>
    <w:semiHidden/>
    <w:unhideWhenUsed/>
    <w:rsid w:val="00316AB8"/>
    <w:pPr>
      <w:numPr>
        <w:numId w:val="8"/>
      </w:numPr>
    </w:pPr>
    <w:rPr>
      <w:color w:val="FF0000"/>
    </w:rPr>
  </w:style>
  <w:style w:type="paragraph" w:customStyle="1" w:styleId="NTTRedTableBullet5">
    <w:name w:val="NTT Red Table Bullet 5"/>
    <w:basedOn w:val="NTTTableBullet5"/>
    <w:uiPriority w:val="44"/>
    <w:semiHidden/>
    <w:unhideWhenUsed/>
    <w:rsid w:val="00316AB8"/>
    <w:pPr>
      <w:numPr>
        <w:numId w:val="8"/>
      </w:numPr>
    </w:pPr>
    <w:rPr>
      <w:color w:val="FF0000"/>
    </w:rPr>
  </w:style>
  <w:style w:type="paragraph" w:customStyle="1" w:styleId="NTTRedTableBullet6">
    <w:name w:val="NTT Red Table Bullet 6"/>
    <w:basedOn w:val="NTTTableBullet6"/>
    <w:uiPriority w:val="44"/>
    <w:semiHidden/>
    <w:unhideWhenUsed/>
    <w:rsid w:val="00316AB8"/>
    <w:pPr>
      <w:numPr>
        <w:numId w:val="8"/>
      </w:numPr>
    </w:pPr>
    <w:rPr>
      <w:color w:val="FF0000"/>
    </w:rPr>
  </w:style>
  <w:style w:type="paragraph" w:customStyle="1" w:styleId="NTTRedTableBullet7">
    <w:name w:val="NTT Red Table Bullet 7"/>
    <w:basedOn w:val="NTTTableBullet7"/>
    <w:uiPriority w:val="44"/>
    <w:semiHidden/>
    <w:unhideWhenUsed/>
    <w:rsid w:val="00316AB8"/>
    <w:pPr>
      <w:numPr>
        <w:numId w:val="8"/>
      </w:numPr>
    </w:pPr>
    <w:rPr>
      <w:color w:val="FF0000"/>
    </w:rPr>
  </w:style>
  <w:style w:type="paragraph" w:customStyle="1" w:styleId="NTTRedTableBullet8">
    <w:name w:val="NTT Red Table Bullet 8"/>
    <w:basedOn w:val="NTTTableBullet8"/>
    <w:uiPriority w:val="44"/>
    <w:semiHidden/>
    <w:unhideWhenUsed/>
    <w:rsid w:val="00316AB8"/>
    <w:pPr>
      <w:numPr>
        <w:numId w:val="8"/>
      </w:numPr>
    </w:pPr>
    <w:rPr>
      <w:color w:val="FF0000"/>
    </w:rPr>
  </w:style>
  <w:style w:type="paragraph" w:customStyle="1" w:styleId="NTTRedTableBullet9">
    <w:name w:val="NTT Red Table Bullet 9"/>
    <w:basedOn w:val="NTTTableBullet9"/>
    <w:uiPriority w:val="44"/>
    <w:semiHidden/>
    <w:unhideWhenUsed/>
    <w:rsid w:val="00316AB8"/>
    <w:pPr>
      <w:numPr>
        <w:numId w:val="8"/>
      </w:numPr>
    </w:pPr>
    <w:rPr>
      <w:color w:val="FF0000"/>
    </w:rPr>
  </w:style>
  <w:style w:type="paragraph" w:customStyle="1" w:styleId="NTTRedTableBulletText1">
    <w:name w:val="NTT Red Table Bullet Text 1"/>
    <w:basedOn w:val="NTTTableBulletText1"/>
    <w:uiPriority w:val="44"/>
    <w:semiHidden/>
    <w:unhideWhenUsed/>
    <w:rsid w:val="00DC040B"/>
    <w:rPr>
      <w:bCs/>
      <w:color w:val="FF0000"/>
    </w:rPr>
  </w:style>
  <w:style w:type="paragraph" w:customStyle="1" w:styleId="NTTRedTableBulletText2">
    <w:name w:val="NTT Red Table Bullet Text 2"/>
    <w:basedOn w:val="NTTTableBulletText2"/>
    <w:uiPriority w:val="44"/>
    <w:semiHidden/>
    <w:unhideWhenUsed/>
    <w:rsid w:val="00DC040B"/>
    <w:rPr>
      <w:bCs/>
      <w:color w:val="FF0000"/>
    </w:rPr>
  </w:style>
  <w:style w:type="paragraph" w:customStyle="1" w:styleId="NTTRedTableBulletText3">
    <w:name w:val="NTT Red Table Bullet Text 3"/>
    <w:basedOn w:val="NTTTableBulletText3"/>
    <w:uiPriority w:val="44"/>
    <w:semiHidden/>
    <w:unhideWhenUsed/>
    <w:rsid w:val="00DC040B"/>
    <w:rPr>
      <w:bCs/>
      <w:color w:val="FF0000"/>
    </w:rPr>
  </w:style>
  <w:style w:type="paragraph" w:customStyle="1" w:styleId="NTTRedTableBulletText4">
    <w:name w:val="NTT Red Table Bullet Text 4"/>
    <w:basedOn w:val="NTTTableBulletText4"/>
    <w:uiPriority w:val="44"/>
    <w:semiHidden/>
    <w:unhideWhenUsed/>
    <w:rsid w:val="00DC040B"/>
    <w:rPr>
      <w:color w:val="FF0000"/>
    </w:rPr>
  </w:style>
  <w:style w:type="paragraph" w:customStyle="1" w:styleId="NTTRedTableBulletText5">
    <w:name w:val="NTT Red Table Bullet Text 5"/>
    <w:basedOn w:val="NTTTableBulletText5"/>
    <w:uiPriority w:val="44"/>
    <w:semiHidden/>
    <w:unhideWhenUsed/>
    <w:rsid w:val="00DC040B"/>
    <w:rPr>
      <w:color w:val="FF0000"/>
    </w:rPr>
  </w:style>
  <w:style w:type="paragraph" w:customStyle="1" w:styleId="NTTRqmtHeading">
    <w:name w:val="NTT Rqmt Heading"/>
    <w:next w:val="NTTBodyText"/>
    <w:uiPriority w:val="17"/>
    <w:rsid w:val="00B964BA"/>
    <w:pPr>
      <w:pBdr>
        <w:top w:val="single" w:sz="4" w:space="3" w:color="0033CC"/>
        <w:bottom w:val="single" w:sz="4" w:space="3" w:color="0033CC"/>
      </w:pBdr>
      <w:shd w:val="clear" w:color="auto" w:fill="E7E8F5"/>
      <w:spacing w:before="240" w:after="60" w:line="260" w:lineRule="atLeast"/>
      <w:ind w:left="851"/>
    </w:pPr>
    <w:rPr>
      <w:rFonts w:ascii="Arial" w:hAnsi="Arial" w:cs="Arial"/>
      <w:color w:val="000000"/>
      <w:spacing w:val="10"/>
      <w:kern w:val="20"/>
      <w:lang w:eastAsia="en-US"/>
    </w:rPr>
  </w:style>
  <w:style w:type="paragraph" w:customStyle="1" w:styleId="NTTRqmtHeadingWide">
    <w:name w:val="NTT Rqmt Heading Wide"/>
    <w:basedOn w:val="NTTRqmtHeading"/>
    <w:next w:val="NTTFlushBodyText"/>
    <w:uiPriority w:val="17"/>
    <w:rsid w:val="00DC040B"/>
    <w:pPr>
      <w:ind w:left="0"/>
    </w:pPr>
  </w:style>
  <w:style w:type="paragraph" w:customStyle="1" w:styleId="NTTSmallPrint">
    <w:name w:val="NTT Small Print"/>
    <w:basedOn w:val="NTTFlushBodyText"/>
    <w:uiPriority w:val="79"/>
    <w:unhideWhenUsed/>
    <w:rsid w:val="00CA1D65"/>
    <w:pPr>
      <w:spacing w:before="60" w:after="60" w:line="230" w:lineRule="atLeast"/>
    </w:pPr>
    <w:rPr>
      <w:spacing w:val="0"/>
      <w:kern w:val="17"/>
      <w:sz w:val="17"/>
    </w:rPr>
  </w:style>
  <w:style w:type="paragraph" w:customStyle="1" w:styleId="NTTSmallPrintJustified">
    <w:name w:val="NTT Small Print Justified"/>
    <w:basedOn w:val="NTTSmallPrint"/>
    <w:uiPriority w:val="79"/>
    <w:semiHidden/>
    <w:unhideWhenUsed/>
    <w:rsid w:val="00DC040B"/>
    <w:rPr>
      <w:rFonts w:cs="Times New Roman"/>
    </w:rPr>
  </w:style>
  <w:style w:type="paragraph" w:customStyle="1" w:styleId="NTTSmallPrintHeading">
    <w:name w:val="NTT Small Print Heading"/>
    <w:next w:val="NTTSmallPrint"/>
    <w:uiPriority w:val="79"/>
    <w:semiHidden/>
    <w:unhideWhenUsed/>
    <w:qFormat/>
    <w:rsid w:val="00DC040B"/>
    <w:pPr>
      <w:spacing w:before="240" w:after="60" w:line="300" w:lineRule="atLeast"/>
    </w:pPr>
    <w:rPr>
      <w:rFonts w:ascii="Arial" w:hAnsi="Arial" w:cs="Arial"/>
      <w:b/>
      <w:bCs/>
      <w:color w:val="000000"/>
      <w:spacing w:val="10"/>
      <w:kern w:val="24"/>
      <w:sz w:val="24"/>
      <w:szCs w:val="22"/>
      <w:lang w:eastAsia="en-US"/>
    </w:rPr>
  </w:style>
  <w:style w:type="paragraph" w:customStyle="1" w:styleId="NTTTableBodyBoldText">
    <w:name w:val="NTT Table Body Bold Text"/>
    <w:basedOn w:val="NTTTableBodyText"/>
    <w:next w:val="NTTTableBodyText"/>
    <w:uiPriority w:val="14"/>
    <w:rsid w:val="00DC040B"/>
    <w:pPr>
      <w:keepNext/>
      <w:keepLines/>
    </w:pPr>
    <w:rPr>
      <w:b/>
    </w:rPr>
  </w:style>
  <w:style w:type="paragraph" w:customStyle="1" w:styleId="NTTTableBodyText">
    <w:name w:val="NTT Table Body Text"/>
    <w:link w:val="NTTTableBodyTextChar"/>
    <w:uiPriority w:val="14"/>
    <w:rsid w:val="00DC040B"/>
    <w:pPr>
      <w:spacing w:before="60" w:after="60" w:line="240" w:lineRule="atLeast"/>
    </w:pPr>
    <w:rPr>
      <w:rFonts w:ascii="Arial" w:hAnsi="Arial" w:cs="Arial"/>
      <w:color w:val="000000"/>
      <w:spacing w:val="8"/>
      <w:kern w:val="18"/>
      <w:sz w:val="18"/>
      <w:szCs w:val="18"/>
      <w:lang w:eastAsia="en-US"/>
    </w:rPr>
  </w:style>
  <w:style w:type="paragraph" w:customStyle="1" w:styleId="NTTTableBoldBullet">
    <w:name w:val="NTT Table Bold Bullet"/>
    <w:basedOn w:val="NTTTableBullet1"/>
    <w:next w:val="NTTTableBulletText1"/>
    <w:uiPriority w:val="14"/>
    <w:rsid w:val="00E67CA9"/>
    <w:pPr>
      <w:keepNext/>
      <w:keepLines/>
      <w:numPr>
        <w:ilvl w:val="3"/>
        <w:numId w:val="17"/>
      </w:numPr>
    </w:pPr>
    <w:rPr>
      <w:rFonts w:cs="Tahoma"/>
      <w:b/>
    </w:rPr>
  </w:style>
  <w:style w:type="paragraph" w:customStyle="1" w:styleId="NTTTableBullet1">
    <w:name w:val="NTT Table Bullet 1"/>
    <w:uiPriority w:val="14"/>
    <w:rsid w:val="00316AB8"/>
    <w:pPr>
      <w:numPr>
        <w:numId w:val="9"/>
      </w:numPr>
      <w:spacing w:before="60" w:after="60" w:line="240" w:lineRule="atLeast"/>
    </w:pPr>
    <w:rPr>
      <w:rFonts w:ascii="Arial" w:hAnsi="Arial" w:cs="Arial"/>
      <w:color w:val="000000"/>
      <w:spacing w:val="8"/>
      <w:kern w:val="18"/>
      <w:sz w:val="18"/>
      <w:lang w:eastAsia="en-US"/>
    </w:rPr>
  </w:style>
  <w:style w:type="paragraph" w:customStyle="1" w:styleId="NTTTableBullet2">
    <w:name w:val="NTT Table Bullet 2"/>
    <w:basedOn w:val="NTTTableBullet1"/>
    <w:uiPriority w:val="14"/>
    <w:rsid w:val="00DC040B"/>
    <w:pPr>
      <w:numPr>
        <w:ilvl w:val="1"/>
      </w:numPr>
    </w:pPr>
  </w:style>
  <w:style w:type="paragraph" w:customStyle="1" w:styleId="NTTTableBullet3">
    <w:name w:val="NTT Table Bullet 3"/>
    <w:basedOn w:val="NTTTableBullet2"/>
    <w:uiPriority w:val="14"/>
    <w:rsid w:val="00DC040B"/>
    <w:pPr>
      <w:numPr>
        <w:ilvl w:val="2"/>
      </w:numPr>
      <w:spacing w:before="0" w:after="0"/>
    </w:pPr>
  </w:style>
  <w:style w:type="paragraph" w:customStyle="1" w:styleId="NTTTableBullet4">
    <w:name w:val="NTT Table Bullet 4"/>
    <w:uiPriority w:val="14"/>
    <w:rsid w:val="00316AB8"/>
    <w:pPr>
      <w:numPr>
        <w:ilvl w:val="3"/>
        <w:numId w:val="9"/>
      </w:numPr>
      <w:tabs>
        <w:tab w:val="left" w:pos="680"/>
      </w:tabs>
      <w:spacing w:before="60" w:after="60" w:line="240" w:lineRule="atLeast"/>
    </w:pPr>
    <w:rPr>
      <w:rFonts w:ascii="Arial" w:hAnsi="Arial" w:cs="Arial"/>
      <w:color w:val="000000"/>
      <w:spacing w:val="8"/>
      <w:kern w:val="18"/>
      <w:sz w:val="18"/>
      <w:lang w:eastAsia="en-US"/>
    </w:rPr>
  </w:style>
  <w:style w:type="paragraph" w:customStyle="1" w:styleId="NTTTableBullet5">
    <w:name w:val="NTT Table Bullet 5"/>
    <w:basedOn w:val="NTTTableBullet4"/>
    <w:uiPriority w:val="14"/>
    <w:rsid w:val="00DC040B"/>
    <w:pPr>
      <w:numPr>
        <w:ilvl w:val="4"/>
      </w:numPr>
    </w:pPr>
  </w:style>
  <w:style w:type="paragraph" w:customStyle="1" w:styleId="NTTTableBullet6">
    <w:name w:val="NTT Table Bullet 6"/>
    <w:basedOn w:val="NTTTableBullet5"/>
    <w:uiPriority w:val="14"/>
    <w:rsid w:val="00DC040B"/>
    <w:pPr>
      <w:numPr>
        <w:ilvl w:val="5"/>
      </w:numPr>
    </w:pPr>
  </w:style>
  <w:style w:type="paragraph" w:customStyle="1" w:styleId="NTTTableBullet7">
    <w:name w:val="NTT Table Bullet 7"/>
    <w:uiPriority w:val="14"/>
    <w:rsid w:val="00316AB8"/>
    <w:pPr>
      <w:numPr>
        <w:ilvl w:val="6"/>
        <w:numId w:val="9"/>
      </w:numPr>
      <w:spacing w:before="60" w:after="60" w:line="240" w:lineRule="atLeast"/>
    </w:pPr>
    <w:rPr>
      <w:rFonts w:ascii="Arial" w:hAnsi="Arial" w:cs="Arial"/>
      <w:color w:val="000000"/>
      <w:spacing w:val="8"/>
      <w:kern w:val="18"/>
      <w:sz w:val="18"/>
      <w:lang w:eastAsia="en-US"/>
    </w:rPr>
  </w:style>
  <w:style w:type="paragraph" w:customStyle="1" w:styleId="NTTTableBullet8">
    <w:name w:val="NTT Table Bullet 8"/>
    <w:basedOn w:val="NTTTableBullet7"/>
    <w:uiPriority w:val="14"/>
    <w:rsid w:val="00DC040B"/>
    <w:pPr>
      <w:numPr>
        <w:ilvl w:val="7"/>
      </w:numPr>
    </w:pPr>
  </w:style>
  <w:style w:type="paragraph" w:customStyle="1" w:styleId="NTTTableBullet9">
    <w:name w:val="NTT Table Bullet 9"/>
    <w:basedOn w:val="NTTTableBullet8"/>
    <w:uiPriority w:val="14"/>
    <w:rsid w:val="00DC040B"/>
    <w:pPr>
      <w:numPr>
        <w:ilvl w:val="8"/>
      </w:numPr>
      <w:spacing w:before="0" w:after="0"/>
    </w:pPr>
  </w:style>
  <w:style w:type="paragraph" w:customStyle="1" w:styleId="NTTTableBulletText1">
    <w:name w:val="NTT Table Bullet Text 1"/>
    <w:uiPriority w:val="14"/>
    <w:rsid w:val="00DC040B"/>
    <w:pPr>
      <w:spacing w:line="240" w:lineRule="atLeast"/>
      <w:ind w:left="284"/>
    </w:pPr>
    <w:rPr>
      <w:rFonts w:ascii="Arial" w:hAnsi="Arial" w:cs="Arial"/>
      <w:color w:val="000000"/>
      <w:spacing w:val="8"/>
      <w:kern w:val="18"/>
      <w:sz w:val="18"/>
      <w:lang w:eastAsia="en-US"/>
    </w:rPr>
  </w:style>
  <w:style w:type="paragraph" w:customStyle="1" w:styleId="NTTTableBulletText2">
    <w:name w:val="NTT Table Bullet Text 2"/>
    <w:basedOn w:val="NTTTableBulletText1"/>
    <w:uiPriority w:val="14"/>
    <w:rsid w:val="00DC040B"/>
    <w:pPr>
      <w:ind w:left="567"/>
    </w:pPr>
  </w:style>
  <w:style w:type="paragraph" w:customStyle="1" w:styleId="NTTTableBulletText3">
    <w:name w:val="NTT Table Bullet Text 3"/>
    <w:basedOn w:val="NTTTableBulletText1"/>
    <w:uiPriority w:val="14"/>
    <w:rsid w:val="00DC040B"/>
    <w:pPr>
      <w:ind w:left="851"/>
    </w:pPr>
  </w:style>
  <w:style w:type="paragraph" w:customStyle="1" w:styleId="NTTTableBulletText4">
    <w:name w:val="NTT Table Bullet Text 4"/>
    <w:basedOn w:val="NTTTableBulletText3"/>
    <w:uiPriority w:val="14"/>
    <w:rsid w:val="00DC040B"/>
    <w:pPr>
      <w:ind w:left="1134"/>
    </w:pPr>
    <w:rPr>
      <w:szCs w:val="18"/>
    </w:rPr>
  </w:style>
  <w:style w:type="paragraph" w:customStyle="1" w:styleId="NTTTableBulletText5">
    <w:name w:val="NTT Table Bullet Text 5"/>
    <w:basedOn w:val="NTTTableBulletText4"/>
    <w:uiPriority w:val="14"/>
    <w:rsid w:val="00DC040B"/>
    <w:pPr>
      <w:ind w:left="1701"/>
    </w:pPr>
  </w:style>
  <w:style w:type="paragraph" w:customStyle="1" w:styleId="NTTTablePicture">
    <w:name w:val="NTT Table Picture"/>
    <w:basedOn w:val="NTTTableBodyText"/>
    <w:next w:val="NTTCaptioninTable"/>
    <w:uiPriority w:val="14"/>
    <w:qFormat/>
    <w:rsid w:val="00DC040B"/>
  </w:style>
  <w:style w:type="paragraph" w:customStyle="1" w:styleId="NTTTableWhiteHeader">
    <w:name w:val="NTT Table White Header"/>
    <w:link w:val="NTTTableWhiteHeaderChar"/>
    <w:rsid w:val="00DC040B"/>
    <w:pPr>
      <w:spacing w:before="60" w:after="60" w:line="250" w:lineRule="atLeast"/>
    </w:pPr>
    <w:rPr>
      <w:rFonts w:ascii="Arial Bold" w:hAnsi="Arial Bold" w:cs="Arial"/>
      <w:b/>
      <w:color w:val="FFFFFF"/>
      <w:spacing w:val="8"/>
      <w:kern w:val="18"/>
      <w:sz w:val="18"/>
      <w:szCs w:val="18"/>
      <w:lang w:eastAsia="en-US"/>
    </w:rPr>
  </w:style>
  <w:style w:type="paragraph" w:customStyle="1" w:styleId="NTTWidePicture">
    <w:name w:val="NTT Wide Picture"/>
    <w:basedOn w:val="NTTAPicture"/>
    <w:next w:val="NTTCaptioninTable"/>
    <w:uiPriority w:val="9"/>
    <w:qFormat/>
    <w:rsid w:val="00DC040B"/>
    <w:pPr>
      <w:ind w:left="0"/>
    </w:pPr>
  </w:style>
  <w:style w:type="character" w:styleId="Emphasis">
    <w:name w:val="Emphasis"/>
    <w:uiPriority w:val="99"/>
    <w:semiHidden/>
    <w:rsid w:val="00DC040B"/>
    <w:rPr>
      <w:i w:val="0"/>
      <w:iCs/>
    </w:rPr>
  </w:style>
  <w:style w:type="character" w:styleId="EndnoteReference">
    <w:name w:val="endnote reference"/>
    <w:uiPriority w:val="99"/>
    <w:semiHidden/>
    <w:rsid w:val="00DC040B"/>
    <w:rPr>
      <w:rFonts w:ascii="Arial" w:hAnsi="Arial"/>
      <w:i w:val="0"/>
      <w:color w:val="000000"/>
      <w:spacing w:val="10"/>
      <w:sz w:val="18"/>
      <w:szCs w:val="20"/>
      <w:vertAlign w:val="superscript"/>
    </w:rPr>
  </w:style>
  <w:style w:type="paragraph" w:styleId="EnvelopeAddress">
    <w:name w:val="envelope address"/>
    <w:basedOn w:val="Normal"/>
    <w:uiPriority w:val="99"/>
    <w:semiHidden/>
    <w:rsid w:val="00DC040B"/>
    <w:pPr>
      <w:framePr w:w="7920" w:h="1980" w:hRule="exact" w:hSpace="180" w:wrap="auto" w:hAnchor="page" w:xAlign="center" w:yAlign="bottom"/>
      <w:ind w:left="2880"/>
    </w:pPr>
    <w:rPr>
      <w:sz w:val="24"/>
      <w:szCs w:val="24"/>
    </w:rPr>
  </w:style>
  <w:style w:type="paragraph" w:styleId="EnvelopeReturn">
    <w:name w:val="envelope return"/>
    <w:basedOn w:val="Normal"/>
    <w:uiPriority w:val="99"/>
    <w:semiHidden/>
    <w:rsid w:val="00DC040B"/>
  </w:style>
  <w:style w:type="character" w:styleId="FollowedHyperlink">
    <w:name w:val="FollowedHyperlink"/>
    <w:uiPriority w:val="99"/>
    <w:semiHidden/>
    <w:rsid w:val="00DC040B"/>
    <w:rPr>
      <w:color w:val="000000"/>
      <w:spacing w:val="8"/>
      <w:kern w:val="20"/>
      <w:u w:val="single" w:color="000000"/>
    </w:rPr>
  </w:style>
  <w:style w:type="character" w:styleId="FootnoteReference">
    <w:name w:val="footnote reference"/>
    <w:uiPriority w:val="99"/>
    <w:semiHidden/>
    <w:rsid w:val="00DC040B"/>
    <w:rPr>
      <w:rFonts w:ascii="Arial" w:hAnsi="Arial"/>
      <w:i w:val="0"/>
      <w:color w:val="000000"/>
      <w:spacing w:val="10"/>
      <w:kern w:val="18"/>
      <w:sz w:val="18"/>
      <w:szCs w:val="18"/>
      <w:vertAlign w:val="superscript"/>
    </w:rPr>
  </w:style>
  <w:style w:type="paragraph" w:customStyle="1" w:styleId="GuidanceText2Body">
    <w:name w:val="Guidance Text 2 Body"/>
    <w:basedOn w:val="NTTBodyText"/>
    <w:uiPriority w:val="49"/>
    <w:qFormat/>
    <w:rsid w:val="00DC040B"/>
    <w:pPr>
      <w:pBdr>
        <w:top w:val="single" w:sz="4" w:space="3" w:color="900000"/>
        <w:bottom w:val="single" w:sz="4" w:space="3" w:color="900000"/>
      </w:pBdr>
      <w:shd w:val="clear" w:color="auto" w:fill="FFFFCC"/>
      <w:spacing w:before="120"/>
    </w:pPr>
    <w:rPr>
      <w:color w:val="900000"/>
    </w:rPr>
  </w:style>
  <w:style w:type="paragraph" w:customStyle="1" w:styleId="GuidanceText1Bold">
    <w:name w:val="Guidance Text 1 Bold"/>
    <w:basedOn w:val="GuidanceText2Body"/>
    <w:next w:val="GuidanceText2Body"/>
    <w:uiPriority w:val="49"/>
    <w:qFormat/>
    <w:rsid w:val="00DC040B"/>
    <w:rPr>
      <w:b/>
    </w:rPr>
  </w:style>
  <w:style w:type="paragraph" w:customStyle="1" w:styleId="GuidanceText3Bullet">
    <w:name w:val="Guidance Text 3 Bullet"/>
    <w:basedOn w:val="GuidanceText2Body"/>
    <w:uiPriority w:val="49"/>
    <w:rsid w:val="00C37BA2"/>
    <w:pPr>
      <w:numPr>
        <w:numId w:val="6"/>
      </w:numPr>
      <w:tabs>
        <w:tab w:val="left" w:pos="284"/>
      </w:tabs>
    </w:pPr>
  </w:style>
  <w:style w:type="paragraph" w:customStyle="1" w:styleId="GuidanceText4List">
    <w:name w:val="Guidance Text 4 List"/>
    <w:basedOn w:val="GuidanceText2Body"/>
    <w:uiPriority w:val="49"/>
    <w:rsid w:val="00C37BA2"/>
    <w:pPr>
      <w:numPr>
        <w:ilvl w:val="1"/>
        <w:numId w:val="6"/>
      </w:numPr>
    </w:pPr>
  </w:style>
  <w:style w:type="numbering" w:customStyle="1" w:styleId="HeadingSequence">
    <w:name w:val="HeadingSequence"/>
    <w:uiPriority w:val="29"/>
    <w:rsid w:val="00660611"/>
    <w:pPr>
      <w:numPr>
        <w:numId w:val="13"/>
      </w:numPr>
    </w:pPr>
  </w:style>
  <w:style w:type="character" w:styleId="HTMLAcronym">
    <w:name w:val="HTML Acronym"/>
    <w:uiPriority w:val="99"/>
    <w:semiHidden/>
    <w:rsid w:val="00DC040B"/>
  </w:style>
  <w:style w:type="character" w:styleId="HTMLCite">
    <w:name w:val="HTML Cite"/>
    <w:uiPriority w:val="99"/>
    <w:semiHidden/>
    <w:rsid w:val="00DC040B"/>
    <w:rPr>
      <w:i w:val="0"/>
      <w:iCs/>
    </w:rPr>
  </w:style>
  <w:style w:type="character" w:styleId="HTMLCode">
    <w:name w:val="HTML Code"/>
    <w:uiPriority w:val="99"/>
    <w:semiHidden/>
    <w:rsid w:val="00DC040B"/>
    <w:rPr>
      <w:rFonts w:ascii="Consolas" w:hAnsi="Consolas" w:cs="Courier New"/>
      <w:sz w:val="20"/>
      <w:szCs w:val="20"/>
    </w:rPr>
  </w:style>
  <w:style w:type="character" w:styleId="HTMLDefinition">
    <w:name w:val="HTML Definition"/>
    <w:uiPriority w:val="99"/>
    <w:semiHidden/>
    <w:rsid w:val="00DC040B"/>
    <w:rPr>
      <w:i w:val="0"/>
      <w:iCs/>
    </w:rPr>
  </w:style>
  <w:style w:type="character" w:styleId="HTMLKeyboard">
    <w:name w:val="HTML Keyboard"/>
    <w:uiPriority w:val="99"/>
    <w:semiHidden/>
    <w:rsid w:val="00DC040B"/>
    <w:rPr>
      <w:rFonts w:ascii="Consolas" w:hAnsi="Consolas" w:cs="Courier New"/>
      <w:sz w:val="20"/>
      <w:szCs w:val="20"/>
    </w:rPr>
  </w:style>
  <w:style w:type="character" w:styleId="HTMLSample">
    <w:name w:val="HTML Sample"/>
    <w:uiPriority w:val="99"/>
    <w:semiHidden/>
    <w:rsid w:val="00DC040B"/>
    <w:rPr>
      <w:rFonts w:ascii="Consolas" w:hAnsi="Consolas" w:cs="Courier New"/>
    </w:rPr>
  </w:style>
  <w:style w:type="character" w:styleId="HTMLTypewriter">
    <w:name w:val="HTML Typewriter"/>
    <w:uiPriority w:val="99"/>
    <w:semiHidden/>
    <w:rsid w:val="00DC040B"/>
    <w:rPr>
      <w:rFonts w:ascii="Consolas" w:hAnsi="Consolas" w:cs="Courier New"/>
      <w:sz w:val="20"/>
      <w:szCs w:val="20"/>
    </w:rPr>
  </w:style>
  <w:style w:type="character" w:styleId="HTMLVariable">
    <w:name w:val="HTML Variable"/>
    <w:uiPriority w:val="99"/>
    <w:semiHidden/>
    <w:rsid w:val="00DC040B"/>
    <w:rPr>
      <w:i w:val="0"/>
      <w:iCs/>
    </w:rPr>
  </w:style>
  <w:style w:type="character" w:styleId="Hyperlink">
    <w:name w:val="Hyperlink"/>
    <w:uiPriority w:val="99"/>
    <w:unhideWhenUsed/>
    <w:rsid w:val="000262E2"/>
    <w:rPr>
      <w:color w:val="0033CC"/>
      <w:spacing w:val="8"/>
      <w:kern w:val="20"/>
      <w:u w:val="single" w:color="0033CC"/>
    </w:rPr>
  </w:style>
  <w:style w:type="paragraph" w:styleId="Index1">
    <w:name w:val="index 1"/>
    <w:basedOn w:val="Normal"/>
    <w:next w:val="Normal"/>
    <w:uiPriority w:val="99"/>
    <w:semiHidden/>
    <w:rsid w:val="00DC040B"/>
    <w:pPr>
      <w:ind w:left="200" w:hanging="200"/>
    </w:pPr>
  </w:style>
  <w:style w:type="paragraph" w:styleId="Index2">
    <w:name w:val="index 2"/>
    <w:basedOn w:val="Normal"/>
    <w:next w:val="Normal"/>
    <w:uiPriority w:val="99"/>
    <w:semiHidden/>
    <w:rsid w:val="00DC040B"/>
    <w:pPr>
      <w:ind w:left="400" w:hanging="200"/>
    </w:pPr>
  </w:style>
  <w:style w:type="paragraph" w:styleId="Index3">
    <w:name w:val="index 3"/>
    <w:basedOn w:val="Normal"/>
    <w:next w:val="Normal"/>
    <w:uiPriority w:val="99"/>
    <w:semiHidden/>
    <w:rsid w:val="00DC040B"/>
    <w:pPr>
      <w:ind w:left="600" w:hanging="200"/>
    </w:pPr>
  </w:style>
  <w:style w:type="paragraph" w:styleId="Index4">
    <w:name w:val="index 4"/>
    <w:basedOn w:val="Normal"/>
    <w:next w:val="Normal"/>
    <w:uiPriority w:val="99"/>
    <w:semiHidden/>
    <w:rsid w:val="00DC040B"/>
    <w:pPr>
      <w:ind w:left="800" w:hanging="200"/>
    </w:pPr>
  </w:style>
  <w:style w:type="paragraph" w:styleId="Index5">
    <w:name w:val="index 5"/>
    <w:basedOn w:val="Normal"/>
    <w:next w:val="Normal"/>
    <w:uiPriority w:val="99"/>
    <w:semiHidden/>
    <w:rsid w:val="00DC040B"/>
    <w:pPr>
      <w:ind w:left="1000" w:hanging="200"/>
    </w:pPr>
  </w:style>
  <w:style w:type="paragraph" w:styleId="Index6">
    <w:name w:val="index 6"/>
    <w:basedOn w:val="Normal"/>
    <w:next w:val="Normal"/>
    <w:uiPriority w:val="99"/>
    <w:semiHidden/>
    <w:rsid w:val="00DC040B"/>
    <w:pPr>
      <w:ind w:left="1200" w:hanging="200"/>
    </w:pPr>
  </w:style>
  <w:style w:type="paragraph" w:styleId="Index7">
    <w:name w:val="index 7"/>
    <w:basedOn w:val="Normal"/>
    <w:next w:val="Normal"/>
    <w:uiPriority w:val="99"/>
    <w:semiHidden/>
    <w:rsid w:val="00DC040B"/>
    <w:pPr>
      <w:ind w:left="1400" w:hanging="200"/>
    </w:pPr>
  </w:style>
  <w:style w:type="paragraph" w:styleId="Index8">
    <w:name w:val="index 8"/>
    <w:basedOn w:val="Normal"/>
    <w:next w:val="Normal"/>
    <w:uiPriority w:val="99"/>
    <w:semiHidden/>
    <w:rsid w:val="00DC040B"/>
    <w:pPr>
      <w:ind w:left="1600" w:hanging="200"/>
    </w:pPr>
  </w:style>
  <w:style w:type="paragraph" w:styleId="Index9">
    <w:name w:val="index 9"/>
    <w:basedOn w:val="Normal"/>
    <w:next w:val="Normal"/>
    <w:uiPriority w:val="99"/>
    <w:semiHidden/>
    <w:rsid w:val="00DC040B"/>
    <w:pPr>
      <w:ind w:left="1800" w:hanging="200"/>
    </w:pPr>
  </w:style>
  <w:style w:type="paragraph" w:styleId="IndexHeading">
    <w:name w:val="index heading"/>
    <w:basedOn w:val="Normal"/>
    <w:next w:val="Index1"/>
    <w:uiPriority w:val="99"/>
    <w:semiHidden/>
    <w:rsid w:val="00DC040B"/>
    <w:rPr>
      <w:b/>
      <w:bCs w:val="0"/>
    </w:rPr>
  </w:style>
  <w:style w:type="character" w:styleId="IntenseEmphasis">
    <w:name w:val="Intense Emphasis"/>
    <w:uiPriority w:val="99"/>
    <w:semiHidden/>
    <w:rsid w:val="00DC040B"/>
    <w:rPr>
      <w:b/>
      <w:bCs/>
      <w:i w:val="0"/>
      <w:iCs/>
      <w:color w:val="0033CC"/>
    </w:rPr>
  </w:style>
  <w:style w:type="paragraph" w:styleId="IntenseQuote">
    <w:name w:val="Intense Quote"/>
    <w:basedOn w:val="Normal"/>
    <w:next w:val="Normal"/>
    <w:link w:val="IntenseQuoteChar"/>
    <w:uiPriority w:val="99"/>
    <w:semiHidden/>
    <w:rsid w:val="00DC040B"/>
    <w:pPr>
      <w:pBdr>
        <w:bottom w:val="single" w:sz="4" w:space="4" w:color="69BE28"/>
      </w:pBdr>
      <w:spacing w:before="200" w:after="280"/>
      <w:ind w:left="936" w:right="936"/>
    </w:pPr>
    <w:rPr>
      <w:rFonts w:cs="Times New Roman"/>
      <w:b/>
      <w:bCs w:val="0"/>
      <w:iCs/>
      <w:color w:val="0072BC"/>
    </w:rPr>
  </w:style>
  <w:style w:type="character" w:customStyle="1" w:styleId="IntenseQuoteChar">
    <w:name w:val="Intense Quote Char"/>
    <w:link w:val="IntenseQuote"/>
    <w:uiPriority w:val="99"/>
    <w:semiHidden/>
    <w:rsid w:val="00DC040B"/>
    <w:rPr>
      <w:rFonts w:ascii="Arial" w:hAnsi="Arial"/>
      <w:b/>
      <w:iCs/>
      <w:color w:val="0072BC"/>
      <w:spacing w:val="10"/>
      <w:kern w:val="32"/>
    </w:rPr>
  </w:style>
  <w:style w:type="character" w:styleId="IntenseReference">
    <w:name w:val="Intense Reference"/>
    <w:uiPriority w:val="99"/>
    <w:semiHidden/>
    <w:rsid w:val="00DC040B"/>
    <w:rPr>
      <w:b/>
      <w:bCs/>
      <w:smallCaps/>
      <w:color w:val="0033CC"/>
      <w:spacing w:val="5"/>
      <w:u w:val="single"/>
    </w:rPr>
  </w:style>
  <w:style w:type="table" w:styleId="LightGrid">
    <w:name w:val="Light Grid"/>
    <w:basedOn w:val="TableNormal"/>
    <w:uiPriority w:val="99"/>
    <w:rsid w:val="00DC040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Yu Gothic Light" w:eastAsia="Times New Roman" w:hAnsi="Yu Gothic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99"/>
    <w:rsid w:val="00DC040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Yu Gothic Light" w:eastAsia="Times New Roman" w:hAnsi="Yu Gothic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
    <w:name w:val="Light Grid - Accent 11"/>
    <w:basedOn w:val="TableNormal"/>
    <w:rsid w:val="00DC040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Yu Gothic Light" w:eastAsia="Times New Roman" w:hAnsi="Yu Gothic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99"/>
    <w:rsid w:val="00DC040B"/>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Yu Gothic Light" w:eastAsia="Times New Roman" w:hAnsi="Yu Gothic 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DC040B"/>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Yu Gothic Light" w:eastAsia="Times New Roman" w:hAnsi="Yu Gothic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DC040B"/>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Yu Gothic Light" w:eastAsia="Times New Roman" w:hAnsi="Yu Gothic 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DC040B"/>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Yu Gothic Light" w:eastAsia="Times New Roman" w:hAnsi="Yu Gothic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DC040B"/>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Yu Gothic Light" w:eastAsia="Times New Roman" w:hAnsi="Yu Gothic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
    <w:name w:val="Light Grid1"/>
    <w:basedOn w:val="TableNormal"/>
    <w:rsid w:val="00DC040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Yu Gothic Light" w:eastAsia="Times New Roman" w:hAnsi="Yu Gothic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Yu Gothic Light" w:eastAsia="Times New Roman" w:hAnsi="Yu Gothic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Yu Gothic Light" w:eastAsia="Times New Roman" w:hAnsi="Yu Gothic Light" w:cs="Times New Roman"/>
        <w:b/>
        <w:bCs/>
      </w:rPr>
    </w:tblStylePr>
    <w:tblStylePr w:type="lastCol">
      <w:rPr>
        <w:rFonts w:ascii="Yu Gothic Light" w:eastAsia="Times New Roman" w:hAnsi="Yu Gothic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
    <w:name w:val="Light List"/>
    <w:basedOn w:val="TableNormal"/>
    <w:uiPriority w:val="99"/>
    <w:rsid w:val="00DC040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99"/>
    <w:rsid w:val="00DC04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
    <w:name w:val="Light List - Accent 11"/>
    <w:basedOn w:val="TableNormal"/>
    <w:rsid w:val="00DC04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99"/>
    <w:rsid w:val="00DC040B"/>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DC040B"/>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DC040B"/>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9"/>
    <w:rsid w:val="00DC040B"/>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DC040B"/>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
    <w:name w:val="Light List1"/>
    <w:basedOn w:val="TableNormal"/>
    <w:rsid w:val="00DC040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
    <w:name w:val="Light Shading"/>
    <w:basedOn w:val="TableNormal"/>
    <w:uiPriority w:val="99"/>
    <w:rsid w:val="00DC040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99"/>
    <w:rsid w:val="00DC040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
    <w:name w:val="Light Shading - Accent 11"/>
    <w:basedOn w:val="TableNormal"/>
    <w:rsid w:val="00DC040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99"/>
    <w:rsid w:val="00DC040B"/>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DC040B"/>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DC040B"/>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DC040B"/>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DC040B"/>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
    <w:name w:val="Light Shading1"/>
    <w:basedOn w:val="TableNormal"/>
    <w:uiPriority w:val="9"/>
    <w:rsid w:val="00DC040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99"/>
    <w:semiHidden/>
    <w:rsid w:val="00DC040B"/>
  </w:style>
  <w:style w:type="paragraph" w:styleId="List">
    <w:name w:val="List"/>
    <w:basedOn w:val="Normal"/>
    <w:uiPriority w:val="99"/>
    <w:semiHidden/>
    <w:rsid w:val="00DC040B"/>
    <w:pPr>
      <w:ind w:left="283" w:hanging="283"/>
    </w:pPr>
  </w:style>
  <w:style w:type="paragraph" w:styleId="List2">
    <w:name w:val="List 2"/>
    <w:basedOn w:val="Normal"/>
    <w:uiPriority w:val="99"/>
    <w:semiHidden/>
    <w:rsid w:val="00DC040B"/>
    <w:pPr>
      <w:ind w:left="566" w:hanging="283"/>
    </w:pPr>
  </w:style>
  <w:style w:type="paragraph" w:styleId="List3">
    <w:name w:val="List 3"/>
    <w:basedOn w:val="Normal"/>
    <w:uiPriority w:val="99"/>
    <w:semiHidden/>
    <w:rsid w:val="00DC040B"/>
    <w:pPr>
      <w:ind w:left="849" w:hanging="283"/>
    </w:pPr>
  </w:style>
  <w:style w:type="paragraph" w:styleId="List4">
    <w:name w:val="List 4"/>
    <w:basedOn w:val="Normal"/>
    <w:uiPriority w:val="99"/>
    <w:semiHidden/>
    <w:rsid w:val="00DC040B"/>
    <w:pPr>
      <w:ind w:left="1132" w:hanging="283"/>
    </w:pPr>
  </w:style>
  <w:style w:type="paragraph" w:styleId="List5">
    <w:name w:val="List 5"/>
    <w:basedOn w:val="Normal"/>
    <w:uiPriority w:val="99"/>
    <w:semiHidden/>
    <w:rsid w:val="00DC040B"/>
    <w:pPr>
      <w:ind w:left="1415" w:hanging="283"/>
    </w:pPr>
  </w:style>
  <w:style w:type="paragraph" w:styleId="ListBullet">
    <w:name w:val="List Bullet"/>
    <w:basedOn w:val="Normal"/>
    <w:uiPriority w:val="99"/>
    <w:semiHidden/>
    <w:rsid w:val="00DC040B"/>
  </w:style>
  <w:style w:type="paragraph" w:styleId="ListBullet2">
    <w:name w:val="List Bullet 2"/>
    <w:basedOn w:val="Normal"/>
    <w:uiPriority w:val="99"/>
    <w:semiHidden/>
    <w:rsid w:val="00DC040B"/>
  </w:style>
  <w:style w:type="paragraph" w:styleId="ListBullet3">
    <w:name w:val="List Bullet 3"/>
    <w:basedOn w:val="Normal"/>
    <w:uiPriority w:val="99"/>
    <w:semiHidden/>
    <w:rsid w:val="00DC040B"/>
  </w:style>
  <w:style w:type="paragraph" w:styleId="ListBullet4">
    <w:name w:val="List Bullet 4"/>
    <w:basedOn w:val="Normal"/>
    <w:uiPriority w:val="99"/>
    <w:semiHidden/>
    <w:rsid w:val="00DC040B"/>
  </w:style>
  <w:style w:type="paragraph" w:styleId="ListBullet5">
    <w:name w:val="List Bullet 5"/>
    <w:basedOn w:val="Normal"/>
    <w:uiPriority w:val="99"/>
    <w:semiHidden/>
    <w:rsid w:val="00DC040B"/>
  </w:style>
  <w:style w:type="paragraph" w:styleId="ListContinue">
    <w:name w:val="List Continue"/>
    <w:basedOn w:val="Normal"/>
    <w:uiPriority w:val="99"/>
    <w:semiHidden/>
    <w:rsid w:val="00DC040B"/>
    <w:pPr>
      <w:spacing w:after="120"/>
      <w:ind w:left="283"/>
    </w:pPr>
  </w:style>
  <w:style w:type="paragraph" w:styleId="ListContinue2">
    <w:name w:val="List Continue 2"/>
    <w:basedOn w:val="Normal"/>
    <w:uiPriority w:val="99"/>
    <w:semiHidden/>
    <w:rsid w:val="00DC040B"/>
    <w:pPr>
      <w:spacing w:after="120"/>
      <w:ind w:left="566"/>
    </w:pPr>
  </w:style>
  <w:style w:type="paragraph" w:styleId="ListContinue3">
    <w:name w:val="List Continue 3"/>
    <w:basedOn w:val="Normal"/>
    <w:uiPriority w:val="99"/>
    <w:semiHidden/>
    <w:rsid w:val="00DC040B"/>
    <w:pPr>
      <w:spacing w:after="120"/>
      <w:ind w:left="849"/>
    </w:pPr>
  </w:style>
  <w:style w:type="paragraph" w:styleId="ListContinue4">
    <w:name w:val="List Continue 4"/>
    <w:basedOn w:val="Normal"/>
    <w:uiPriority w:val="99"/>
    <w:semiHidden/>
    <w:rsid w:val="00DC040B"/>
    <w:pPr>
      <w:spacing w:after="120"/>
      <w:ind w:left="1132"/>
    </w:pPr>
  </w:style>
  <w:style w:type="paragraph" w:styleId="ListContinue5">
    <w:name w:val="List Continue 5"/>
    <w:basedOn w:val="Normal"/>
    <w:uiPriority w:val="99"/>
    <w:semiHidden/>
    <w:rsid w:val="00DC040B"/>
    <w:pPr>
      <w:spacing w:after="120"/>
      <w:ind w:left="1415"/>
    </w:pPr>
  </w:style>
  <w:style w:type="paragraph" w:styleId="ListNumber">
    <w:name w:val="List Number"/>
    <w:basedOn w:val="Normal"/>
    <w:uiPriority w:val="99"/>
    <w:semiHidden/>
    <w:rsid w:val="00DC040B"/>
  </w:style>
  <w:style w:type="paragraph" w:styleId="ListNumber2">
    <w:name w:val="List Number 2"/>
    <w:basedOn w:val="Normal"/>
    <w:uiPriority w:val="99"/>
    <w:semiHidden/>
    <w:rsid w:val="00DC040B"/>
  </w:style>
  <w:style w:type="paragraph" w:styleId="ListNumber3">
    <w:name w:val="List Number 3"/>
    <w:basedOn w:val="Normal"/>
    <w:uiPriority w:val="99"/>
    <w:semiHidden/>
    <w:rsid w:val="00DC040B"/>
  </w:style>
  <w:style w:type="paragraph" w:styleId="ListNumber4">
    <w:name w:val="List Number 4"/>
    <w:basedOn w:val="Normal"/>
    <w:uiPriority w:val="99"/>
    <w:semiHidden/>
    <w:rsid w:val="00DC040B"/>
  </w:style>
  <w:style w:type="paragraph" w:styleId="ListNumber5">
    <w:name w:val="List Number 5"/>
    <w:basedOn w:val="Normal"/>
    <w:uiPriority w:val="99"/>
    <w:semiHidden/>
    <w:rsid w:val="00DC040B"/>
  </w:style>
  <w:style w:type="paragraph" w:styleId="ListParagraph">
    <w:name w:val="List Paragraph"/>
    <w:basedOn w:val="Normal"/>
    <w:uiPriority w:val="99"/>
    <w:unhideWhenUsed/>
    <w:rsid w:val="00DC040B"/>
    <w:pPr>
      <w:ind w:left="720"/>
    </w:pPr>
  </w:style>
  <w:style w:type="paragraph" w:customStyle="1" w:styleId="LOFHeading">
    <w:name w:val="LOF Heading"/>
    <w:next w:val="TOC2"/>
    <w:uiPriority w:val="59"/>
    <w:semiHidden/>
    <w:rsid w:val="00CA1D65"/>
    <w:pPr>
      <w:keepNext/>
      <w:keepLines/>
      <w:spacing w:before="480" w:after="60" w:line="440" w:lineRule="atLeast"/>
    </w:pPr>
    <w:rPr>
      <w:rFonts w:ascii="Arial" w:hAnsi="Arial" w:cs="Arial"/>
      <w:b/>
      <w:bCs/>
      <w:color w:val="0072BC"/>
      <w:spacing w:val="10"/>
      <w:kern w:val="36"/>
      <w:sz w:val="36"/>
      <w:szCs w:val="22"/>
      <w:lang w:eastAsia="en-US"/>
    </w:rPr>
  </w:style>
  <w:style w:type="table" w:styleId="MediumGrid1">
    <w:name w:val="Medium Grid 1"/>
    <w:basedOn w:val="TableNormal"/>
    <w:uiPriority w:val="99"/>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99"/>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99"/>
    <w:rsid w:val="00DC040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99"/>
    <w:rsid w:val="00DC040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99"/>
    <w:rsid w:val="00DC040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99"/>
    <w:rsid w:val="00DC040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99"/>
    <w:rsid w:val="00DC040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
    <w:name w:val="Medium Grid 11"/>
    <w:basedOn w:val="TableNormal"/>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2">
    <w:name w:val="Medium Grid 2"/>
    <w:basedOn w:val="TableNormal"/>
    <w:uiPriority w:val="9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99"/>
    <w:rsid w:val="00DC040B"/>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99"/>
    <w:rsid w:val="00DC040B"/>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99"/>
    <w:rsid w:val="00DC040B"/>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99"/>
    <w:rsid w:val="00DC040B"/>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99"/>
    <w:rsid w:val="00DC040B"/>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99"/>
    <w:rsid w:val="00DC040B"/>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3">
    <w:name w:val="Medium Grid 3"/>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
    <w:name w:val="Medium Grid 31"/>
    <w:basedOn w:val="TableNormal"/>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List1">
    <w:name w:val="Medium List 1"/>
    <w:basedOn w:val="TableNormal"/>
    <w:uiPriority w:val="99"/>
    <w:rsid w:val="00DC040B"/>
    <w:rPr>
      <w:color w:val="000000"/>
    </w:rPr>
    <w:tblPr>
      <w:tblStyleRowBandSize w:val="1"/>
      <w:tblStyleColBandSize w:val="1"/>
      <w:tblBorders>
        <w:top w:val="single" w:sz="8" w:space="0" w:color="000000"/>
        <w:bottom w:val="single" w:sz="8" w:space="0" w:color="000000"/>
      </w:tblBorders>
    </w:tblPr>
    <w:tblStylePr w:type="firstRow">
      <w:rPr>
        <w:rFonts w:ascii="Yu Gothic Light" w:eastAsia="Times New Roman" w:hAnsi="Yu Gothic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99"/>
    <w:rsid w:val="00DC040B"/>
    <w:rPr>
      <w:color w:val="000000"/>
    </w:rPr>
    <w:tblPr>
      <w:tblStyleRowBandSize w:val="1"/>
      <w:tblStyleColBandSize w:val="1"/>
      <w:tblBorders>
        <w:top w:val="single" w:sz="8" w:space="0" w:color="4F81BD"/>
        <w:bottom w:val="single" w:sz="8" w:space="0" w:color="4F81BD"/>
      </w:tblBorders>
    </w:tblPr>
    <w:tblStylePr w:type="firstRow">
      <w:rPr>
        <w:rFonts w:ascii="Yu Gothic Light" w:eastAsia="Times New Roman" w:hAnsi="Yu Gothic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
    <w:name w:val="Medium List 1 - Accent 11"/>
    <w:basedOn w:val="TableNormal"/>
    <w:uiPriority w:val="9"/>
    <w:rsid w:val="00DC040B"/>
    <w:rPr>
      <w:color w:val="000000"/>
    </w:rPr>
    <w:tblPr>
      <w:tblStyleRowBandSize w:val="1"/>
      <w:tblStyleColBandSize w:val="1"/>
      <w:tblBorders>
        <w:top w:val="single" w:sz="8" w:space="0" w:color="4F81BD"/>
        <w:bottom w:val="single" w:sz="8" w:space="0" w:color="4F81BD"/>
      </w:tblBorders>
    </w:tblPr>
    <w:tblStylePr w:type="firstRow">
      <w:rPr>
        <w:rFonts w:ascii="Yu Gothic Light" w:eastAsia="Times New Roman" w:hAnsi="Yu Gothic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99"/>
    <w:rsid w:val="00DC040B"/>
    <w:rPr>
      <w:color w:val="000000"/>
    </w:rPr>
    <w:tblPr>
      <w:tblStyleRowBandSize w:val="1"/>
      <w:tblStyleColBandSize w:val="1"/>
      <w:tblBorders>
        <w:top w:val="single" w:sz="8" w:space="0" w:color="C0504D"/>
        <w:bottom w:val="single" w:sz="8" w:space="0" w:color="C0504D"/>
      </w:tblBorders>
    </w:tblPr>
    <w:tblStylePr w:type="firstRow">
      <w:rPr>
        <w:rFonts w:ascii="Yu Gothic Light" w:eastAsia="Times New Roman" w:hAnsi="Yu Gothic 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99"/>
    <w:rsid w:val="00DC040B"/>
    <w:rPr>
      <w:color w:val="000000"/>
    </w:rPr>
    <w:tblPr>
      <w:tblStyleRowBandSize w:val="1"/>
      <w:tblStyleColBandSize w:val="1"/>
      <w:tblBorders>
        <w:top w:val="single" w:sz="8" w:space="0" w:color="9BBB59"/>
        <w:bottom w:val="single" w:sz="8" w:space="0" w:color="9BBB59"/>
      </w:tblBorders>
    </w:tblPr>
    <w:tblStylePr w:type="firstRow">
      <w:rPr>
        <w:rFonts w:ascii="Yu Gothic Light" w:eastAsia="Times New Roman" w:hAnsi="Yu Gothic 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99"/>
    <w:rsid w:val="00DC040B"/>
    <w:rPr>
      <w:color w:val="000000"/>
    </w:rPr>
    <w:tblPr>
      <w:tblStyleRowBandSize w:val="1"/>
      <w:tblStyleColBandSize w:val="1"/>
      <w:tblBorders>
        <w:top w:val="single" w:sz="8" w:space="0" w:color="8064A2"/>
        <w:bottom w:val="single" w:sz="8" w:space="0" w:color="8064A2"/>
      </w:tblBorders>
    </w:tblPr>
    <w:tblStylePr w:type="firstRow">
      <w:rPr>
        <w:rFonts w:ascii="Yu Gothic Light" w:eastAsia="Times New Roman" w:hAnsi="Yu Gothic 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99"/>
    <w:rsid w:val="00DC040B"/>
    <w:rPr>
      <w:color w:val="000000"/>
    </w:rPr>
    <w:tblPr>
      <w:tblStyleRowBandSize w:val="1"/>
      <w:tblStyleColBandSize w:val="1"/>
      <w:tblBorders>
        <w:top w:val="single" w:sz="8" w:space="0" w:color="4BACC6"/>
        <w:bottom w:val="single" w:sz="8" w:space="0" w:color="4BACC6"/>
      </w:tblBorders>
    </w:tblPr>
    <w:tblStylePr w:type="firstRow">
      <w:rPr>
        <w:rFonts w:ascii="Yu Gothic Light" w:eastAsia="Times New Roman" w:hAnsi="Yu Gothic 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99"/>
    <w:rsid w:val="00DC040B"/>
    <w:rPr>
      <w:color w:val="000000"/>
    </w:rPr>
    <w:tblPr>
      <w:tblStyleRowBandSize w:val="1"/>
      <w:tblStyleColBandSize w:val="1"/>
      <w:tblBorders>
        <w:top w:val="single" w:sz="8" w:space="0" w:color="F79646"/>
        <w:bottom w:val="single" w:sz="8" w:space="0" w:color="F79646"/>
      </w:tblBorders>
    </w:tblPr>
    <w:tblStylePr w:type="firstRow">
      <w:rPr>
        <w:rFonts w:ascii="Yu Gothic Light" w:eastAsia="Times New Roman" w:hAnsi="Yu Gothic 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
    <w:name w:val="Medium List 11"/>
    <w:basedOn w:val="TableNormal"/>
    <w:uiPriority w:val="9"/>
    <w:rsid w:val="00DC040B"/>
    <w:rPr>
      <w:color w:val="000000"/>
    </w:rPr>
    <w:tblPr>
      <w:tblStyleRowBandSize w:val="1"/>
      <w:tblStyleColBandSize w:val="1"/>
      <w:tblBorders>
        <w:top w:val="single" w:sz="8" w:space="0" w:color="000000"/>
        <w:bottom w:val="single" w:sz="8" w:space="0" w:color="000000"/>
      </w:tblBorders>
    </w:tblPr>
    <w:tblStylePr w:type="firstRow">
      <w:rPr>
        <w:rFonts w:ascii="Yu Gothic Light" w:eastAsia="Times New Roman" w:hAnsi="Yu Gothic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2">
    <w:name w:val="Medium List 2"/>
    <w:basedOn w:val="TableNormal"/>
    <w:uiPriority w:val="9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99"/>
    <w:rsid w:val="00DC040B"/>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99"/>
    <w:rsid w:val="00DC040B"/>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99"/>
    <w:rsid w:val="00DC040B"/>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99"/>
    <w:rsid w:val="00DC040B"/>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99"/>
    <w:rsid w:val="00DC040B"/>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99"/>
    <w:rsid w:val="00DC040B"/>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99"/>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99"/>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
    <w:name w:val="Medium Shading 1 - Accent 11"/>
    <w:basedOn w:val="TableNormal"/>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99"/>
    <w:rsid w:val="00DC040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99"/>
    <w:rsid w:val="00DC040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99"/>
    <w:rsid w:val="00DC040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99"/>
    <w:rsid w:val="00DC040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99"/>
    <w:rsid w:val="00DC040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
    <w:name w:val="Medium Shading 11"/>
    <w:basedOn w:val="TableNormal"/>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2">
    <w:name w:val="Medium Shading 2"/>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99"/>
    <w:semiHidden/>
    <w:unhideWhenUsed/>
    <w:rsid w:val="00DC040B"/>
    <w:rPr>
      <w:rFonts w:ascii="Arial" w:hAnsi="Arial" w:cs="Arial"/>
      <w:color w:val="000000"/>
      <w:spacing w:val="10"/>
      <w:lang w:eastAsia="en-ZA"/>
    </w:rPr>
  </w:style>
  <w:style w:type="paragraph" w:styleId="NormalWeb">
    <w:name w:val="Normal (Web)"/>
    <w:basedOn w:val="Normal"/>
    <w:uiPriority w:val="99"/>
    <w:semiHidden/>
    <w:rsid w:val="00DC040B"/>
    <w:rPr>
      <w:szCs w:val="24"/>
    </w:rPr>
  </w:style>
  <w:style w:type="paragraph" w:styleId="NormalIndent">
    <w:name w:val="Normal Indent"/>
    <w:basedOn w:val="Normal"/>
    <w:uiPriority w:val="99"/>
    <w:semiHidden/>
    <w:rsid w:val="00DC040B"/>
    <w:pPr>
      <w:ind w:left="720"/>
    </w:pPr>
  </w:style>
  <w:style w:type="character" w:styleId="PageNumber">
    <w:name w:val="page number"/>
    <w:uiPriority w:val="99"/>
    <w:semiHidden/>
    <w:rsid w:val="00DC040B"/>
  </w:style>
  <w:style w:type="character" w:styleId="PlaceholderText">
    <w:name w:val="Placeholder Text"/>
    <w:uiPriority w:val="99"/>
    <w:semiHidden/>
    <w:rsid w:val="006B1DCA"/>
    <w:rPr>
      <w:color w:val="000000"/>
    </w:rPr>
  </w:style>
  <w:style w:type="paragraph" w:styleId="Quote">
    <w:name w:val="Quote"/>
    <w:basedOn w:val="Normal"/>
    <w:next w:val="Normal"/>
    <w:link w:val="QuoteChar"/>
    <w:uiPriority w:val="99"/>
    <w:semiHidden/>
    <w:rsid w:val="00DC040B"/>
    <w:rPr>
      <w:rFonts w:cs="Times New Roman"/>
      <w:bCs w:val="0"/>
      <w:iCs/>
      <w:kern w:val="0"/>
      <w:lang w:eastAsia="en-ZA"/>
    </w:rPr>
  </w:style>
  <w:style w:type="character" w:customStyle="1" w:styleId="QuoteChar">
    <w:name w:val="Quote Char"/>
    <w:link w:val="Quote"/>
    <w:uiPriority w:val="99"/>
    <w:semiHidden/>
    <w:rsid w:val="00DC040B"/>
    <w:rPr>
      <w:rFonts w:ascii="Arial" w:hAnsi="Arial"/>
      <w:iCs/>
      <w:color w:val="000000"/>
      <w:spacing w:val="10"/>
      <w:lang w:eastAsia="en-ZA"/>
    </w:rPr>
  </w:style>
  <w:style w:type="character" w:styleId="Strong">
    <w:name w:val="Strong"/>
    <w:uiPriority w:val="99"/>
    <w:semiHidden/>
    <w:rsid w:val="00DC040B"/>
    <w:rPr>
      <w:b/>
      <w:bCs/>
    </w:rPr>
  </w:style>
  <w:style w:type="character" w:styleId="SubtleEmphasis">
    <w:name w:val="Subtle Emphasis"/>
    <w:uiPriority w:val="99"/>
    <w:rsid w:val="00DC040B"/>
    <w:rPr>
      <w:i w:val="0"/>
      <w:iCs/>
      <w:color w:val="0033CC"/>
    </w:rPr>
  </w:style>
  <w:style w:type="character" w:styleId="SubtleReference">
    <w:name w:val="Subtle Reference"/>
    <w:uiPriority w:val="99"/>
    <w:semiHidden/>
    <w:rsid w:val="00DC040B"/>
    <w:rPr>
      <w:smallCaps/>
      <w:color w:val="0033CC"/>
      <w:u w:val="single"/>
    </w:rPr>
  </w:style>
  <w:style w:type="table" w:styleId="Table3Deffects1">
    <w:name w:val="Table 3D effects 1"/>
    <w:basedOn w:val="TableNormal"/>
    <w:uiPriority w:val="99"/>
    <w:rsid w:val="00DC040B"/>
    <w:pPr>
      <w:spacing w:before="60" w:after="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DC040B"/>
    <w:pPr>
      <w:spacing w:before="60" w:after="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DC040B"/>
    <w:pPr>
      <w:spacing w:before="60" w:after="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rsid w:val="00DC040B"/>
    <w:pPr>
      <w:spacing w:before="60" w:after="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rsid w:val="00DC040B"/>
    <w:pPr>
      <w:spacing w:before="60" w:after="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DC040B"/>
    <w:pPr>
      <w:spacing w:before="60" w:after="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DC040B"/>
    <w:pPr>
      <w:spacing w:before="60" w:after="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DC040B"/>
    <w:pPr>
      <w:spacing w:before="60" w:after="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DC040B"/>
    <w:pPr>
      <w:spacing w:before="60" w:after="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DC040B"/>
    <w:pPr>
      <w:spacing w:before="60" w:after="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DC040B"/>
    <w:pPr>
      <w:spacing w:before="60" w:after="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rsid w:val="00DC040B"/>
    <w:pPr>
      <w:spacing w:before="60" w:after="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rsid w:val="00DC040B"/>
    <w:pPr>
      <w:spacing w:before="60" w:after="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rsid w:val="00DC040B"/>
    <w:pPr>
      <w:spacing w:before="60" w:after="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rsid w:val="00DC040B"/>
    <w:pPr>
      <w:spacing w:before="60" w:after="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rsid w:val="00DC040B"/>
    <w:pPr>
      <w:spacing w:before="60" w:after="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DC040B"/>
    <w:pPr>
      <w:spacing w:before="60" w:after="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aliases w:val="Tabla Microsoft Servicios,Table Grid (MS Design format),TMR Table,Document Control Table,Table 1,Table1Formatting,MyTableStyle,Table Grid - Grey Header,Infosys Table Style,Equifax table,Header Table,Dell Table Default"/>
    <w:basedOn w:val="TableNormal"/>
    <w:uiPriority w:val="39"/>
    <w:qFormat/>
    <w:rsid w:val="00DC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rsid w:val="00DC040B"/>
    <w:pPr>
      <w:spacing w:before="60" w:after="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rsid w:val="00DC040B"/>
    <w:pPr>
      <w:spacing w:before="60" w:after="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rsid w:val="00DC040B"/>
    <w:pPr>
      <w:spacing w:before="60" w:after="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rsid w:val="00DC040B"/>
    <w:pPr>
      <w:spacing w:before="60" w:after="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rsid w:val="00DC040B"/>
    <w:pPr>
      <w:spacing w:before="60" w:after="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C040B"/>
    <w:pPr>
      <w:spacing w:before="60" w:after="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rsid w:val="00DC040B"/>
    <w:pPr>
      <w:spacing w:before="60" w:after="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rsid w:val="00DC040B"/>
    <w:pPr>
      <w:spacing w:before="60" w:after="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rsid w:val="00DC040B"/>
    <w:pPr>
      <w:spacing w:before="60" w:after="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C040B"/>
    <w:pPr>
      <w:spacing w:before="60" w:after="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C040B"/>
    <w:pPr>
      <w:spacing w:before="60" w:after="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DC040B"/>
    <w:pPr>
      <w:spacing w:line="240" w:lineRule="atLeast"/>
      <w:ind w:left="200" w:hanging="200"/>
    </w:pPr>
    <w:rPr>
      <w:kern w:val="18"/>
      <w:sz w:val="18"/>
    </w:rPr>
  </w:style>
  <w:style w:type="paragraph" w:styleId="TableofFigures">
    <w:name w:val="table of figures"/>
    <w:basedOn w:val="Normal"/>
    <w:uiPriority w:val="99"/>
    <w:rsid w:val="006B1DCA"/>
    <w:pPr>
      <w:tabs>
        <w:tab w:val="left" w:pos="850"/>
        <w:tab w:val="right" w:leader="dot" w:pos="9071"/>
      </w:tabs>
      <w:ind w:left="1134" w:hanging="1134"/>
    </w:pPr>
    <w:rPr>
      <w:bCs w:val="0"/>
      <w:noProof/>
      <w:spacing w:val="8"/>
      <w:kern w:val="20"/>
      <w:lang w:eastAsia="en-US"/>
    </w:rPr>
  </w:style>
  <w:style w:type="table" w:styleId="TableProfessional">
    <w:name w:val="Table Professional"/>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C040B"/>
    <w:pPr>
      <w:spacing w:before="60" w:after="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DC040B"/>
    <w:pPr>
      <w:spacing w:before="60" w:after="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DC040B"/>
    <w:pPr>
      <w:spacing w:before="60" w:after="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040B"/>
    <w:pPr>
      <w:spacing w:before="60" w:after="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rsid w:val="00DC040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DC040B"/>
    <w:pPr>
      <w:spacing w:before="60" w:after="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DC040B"/>
    <w:pPr>
      <w:spacing w:before="60" w:after="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040B"/>
    <w:pPr>
      <w:spacing w:before="60" w:after="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link w:val="Title1DocumentTypeChar"/>
    <w:uiPriority w:val="79"/>
    <w:rsid w:val="00182D27"/>
    <w:pPr>
      <w:spacing w:after="240" w:line="360" w:lineRule="atLeast"/>
    </w:pPr>
    <w:rPr>
      <w:rFonts w:ascii="Arial" w:hAnsi="Arial" w:cs="Arial"/>
      <w:b/>
      <w:bCs/>
      <w:noProof/>
      <w:color w:val="000000"/>
      <w:spacing w:val="10"/>
      <w:kern w:val="28"/>
      <w:sz w:val="36"/>
      <w:szCs w:val="28"/>
    </w:rPr>
  </w:style>
  <w:style w:type="paragraph" w:styleId="TOAHeading">
    <w:name w:val="toa heading"/>
    <w:next w:val="TOC1"/>
    <w:uiPriority w:val="99"/>
    <w:unhideWhenUsed/>
    <w:rsid w:val="00DC040B"/>
    <w:pPr>
      <w:pageBreakBefore/>
      <w:spacing w:before="240" w:after="240" w:line="360" w:lineRule="atLeast"/>
    </w:pPr>
    <w:rPr>
      <w:rFonts w:ascii="Arial" w:hAnsi="Arial" w:cs="Arial"/>
      <w:b/>
      <w:bCs/>
      <w:color w:val="0072BC"/>
      <w:spacing w:val="10"/>
      <w:kern w:val="28"/>
      <w:sz w:val="28"/>
      <w:szCs w:val="28"/>
      <w:lang w:eastAsia="en-US"/>
    </w:rPr>
  </w:style>
  <w:style w:type="paragraph" w:styleId="TOC1">
    <w:name w:val="toc 1"/>
    <w:basedOn w:val="Normal"/>
    <w:uiPriority w:val="39"/>
    <w:rsid w:val="00CA1D65"/>
    <w:pPr>
      <w:tabs>
        <w:tab w:val="left" w:pos="850"/>
        <w:tab w:val="right" w:leader="dot" w:pos="9071"/>
      </w:tabs>
      <w:spacing w:before="240" w:line="400" w:lineRule="atLeast"/>
      <w:ind w:left="850" w:hanging="850"/>
    </w:pPr>
    <w:rPr>
      <w:b/>
      <w:noProof/>
      <w:sz w:val="28"/>
    </w:rPr>
  </w:style>
  <w:style w:type="paragraph" w:styleId="TOC2">
    <w:name w:val="toc 2"/>
    <w:basedOn w:val="Normal"/>
    <w:uiPriority w:val="39"/>
    <w:rsid w:val="00B3783F"/>
    <w:pPr>
      <w:tabs>
        <w:tab w:val="left" w:pos="850"/>
        <w:tab w:val="right" w:leader="dot" w:pos="9071"/>
      </w:tabs>
      <w:spacing w:before="0" w:line="300" w:lineRule="atLeast"/>
      <w:ind w:left="850" w:hanging="850"/>
    </w:pPr>
    <w:rPr>
      <w:noProof/>
      <w:kern w:val="24"/>
      <w:sz w:val="24"/>
    </w:rPr>
  </w:style>
  <w:style w:type="paragraph" w:styleId="TOC3">
    <w:name w:val="toc 3"/>
    <w:basedOn w:val="Normal"/>
    <w:uiPriority w:val="39"/>
    <w:rsid w:val="00CB65B6"/>
    <w:pPr>
      <w:tabs>
        <w:tab w:val="left" w:pos="850"/>
        <w:tab w:val="right" w:leader="dot" w:pos="9071"/>
      </w:tabs>
      <w:spacing w:before="0" w:line="280" w:lineRule="atLeast"/>
      <w:ind w:left="850" w:hanging="850"/>
    </w:pPr>
    <w:rPr>
      <w:noProof/>
      <w:kern w:val="22"/>
      <w:sz w:val="22"/>
    </w:rPr>
  </w:style>
  <w:style w:type="paragraph" w:styleId="TOC4">
    <w:name w:val="toc 4"/>
    <w:basedOn w:val="Normal"/>
    <w:uiPriority w:val="99"/>
    <w:semiHidden/>
    <w:rsid w:val="00DC040B"/>
    <w:pPr>
      <w:spacing w:before="0"/>
      <w:ind w:left="600"/>
    </w:pPr>
    <w:rPr>
      <w:bCs w:val="0"/>
      <w:kern w:val="20"/>
    </w:rPr>
  </w:style>
  <w:style w:type="paragraph" w:styleId="TOC5">
    <w:name w:val="toc 5"/>
    <w:basedOn w:val="Normal"/>
    <w:uiPriority w:val="99"/>
    <w:semiHidden/>
    <w:rsid w:val="00DC040B"/>
    <w:pPr>
      <w:spacing w:before="0"/>
      <w:ind w:left="800"/>
    </w:pPr>
    <w:rPr>
      <w:bCs w:val="0"/>
      <w:kern w:val="20"/>
    </w:rPr>
  </w:style>
  <w:style w:type="paragraph" w:styleId="TOC6">
    <w:name w:val="toc 6"/>
    <w:basedOn w:val="Normal"/>
    <w:uiPriority w:val="99"/>
    <w:semiHidden/>
    <w:rsid w:val="00DC040B"/>
    <w:pPr>
      <w:spacing w:before="0"/>
      <w:ind w:left="1000"/>
    </w:pPr>
    <w:rPr>
      <w:bCs w:val="0"/>
      <w:kern w:val="20"/>
    </w:rPr>
  </w:style>
  <w:style w:type="paragraph" w:styleId="TOC7">
    <w:name w:val="toc 7"/>
    <w:basedOn w:val="Normal"/>
    <w:uiPriority w:val="99"/>
    <w:semiHidden/>
    <w:rsid w:val="00DC040B"/>
    <w:pPr>
      <w:spacing w:before="0"/>
      <w:ind w:left="1200"/>
    </w:pPr>
    <w:rPr>
      <w:bCs w:val="0"/>
      <w:kern w:val="20"/>
    </w:rPr>
  </w:style>
  <w:style w:type="paragraph" w:styleId="TOC8">
    <w:name w:val="toc 8"/>
    <w:basedOn w:val="Normal"/>
    <w:uiPriority w:val="99"/>
    <w:semiHidden/>
    <w:rsid w:val="00DC040B"/>
    <w:pPr>
      <w:spacing w:before="0"/>
      <w:ind w:left="1400"/>
    </w:pPr>
    <w:rPr>
      <w:bCs w:val="0"/>
      <w:kern w:val="20"/>
    </w:rPr>
  </w:style>
  <w:style w:type="paragraph" w:styleId="TOC9">
    <w:name w:val="toc 9"/>
    <w:basedOn w:val="Normal"/>
    <w:uiPriority w:val="99"/>
    <w:semiHidden/>
    <w:rsid w:val="00DC040B"/>
    <w:pPr>
      <w:spacing w:before="0"/>
      <w:ind w:left="1600"/>
    </w:pPr>
    <w:rPr>
      <w:bCs w:val="0"/>
      <w:kern w:val="20"/>
    </w:rPr>
  </w:style>
  <w:style w:type="paragraph" w:styleId="TOCHeading">
    <w:name w:val="TOC Heading"/>
    <w:basedOn w:val="TOAHeading"/>
    <w:next w:val="TOC1"/>
    <w:uiPriority w:val="99"/>
    <w:rsid w:val="00CA1D65"/>
    <w:pPr>
      <w:spacing w:line="440" w:lineRule="atLeast"/>
    </w:pPr>
    <w:rPr>
      <w:kern w:val="36"/>
      <w:sz w:val="36"/>
    </w:rPr>
  </w:style>
  <w:style w:type="numbering" w:customStyle="1" w:styleId="NTTAppendixList">
    <w:name w:val="_NTT Appendix List"/>
    <w:uiPriority w:val="89"/>
    <w:rsid w:val="00E4072C"/>
    <w:pPr>
      <w:numPr>
        <w:numId w:val="1"/>
      </w:numPr>
    </w:pPr>
  </w:style>
  <w:style w:type="numbering" w:customStyle="1" w:styleId="NTTGuidanceTextBullets">
    <w:name w:val="_NTT Guidance Text Bullets"/>
    <w:uiPriority w:val="89"/>
    <w:rsid w:val="00C37BA2"/>
    <w:pPr>
      <w:numPr>
        <w:numId w:val="6"/>
      </w:numPr>
    </w:pPr>
  </w:style>
  <w:style w:type="paragraph" w:customStyle="1" w:styleId="TrainingHeading2">
    <w:name w:val="Training Heading 2"/>
    <w:basedOn w:val="NTTFlushHeading"/>
    <w:next w:val="NTTFlushBodyText"/>
    <w:uiPriority w:val="99"/>
    <w:rsid w:val="00DC040B"/>
    <w:pPr>
      <w:spacing w:before="120" w:after="120" w:line="300" w:lineRule="atLeast"/>
    </w:pPr>
    <w:rPr>
      <w:b w:val="0"/>
      <w:bCs w:val="0"/>
      <w:kern w:val="24"/>
      <w:sz w:val="24"/>
      <w:lang w:eastAsia="en-US"/>
    </w:rPr>
  </w:style>
  <w:style w:type="paragraph" w:customStyle="1" w:styleId="NTTCourseTitle">
    <w:name w:val="NTT Course Title"/>
    <w:basedOn w:val="NTTFlushHeading"/>
    <w:next w:val="TrainingHeading2"/>
    <w:uiPriority w:val="99"/>
    <w:rsid w:val="00DC040B"/>
    <w:pPr>
      <w:spacing w:line="300" w:lineRule="atLeast"/>
    </w:pPr>
    <w:rPr>
      <w:spacing w:val="8"/>
      <w:kern w:val="24"/>
      <w:sz w:val="24"/>
      <w:lang w:eastAsia="en-US"/>
    </w:rPr>
  </w:style>
  <w:style w:type="paragraph" w:customStyle="1" w:styleId="NTTActionCaption">
    <w:name w:val="NTT Action Caption"/>
    <w:basedOn w:val="NTTBodyText"/>
    <w:next w:val="NTTBodyText"/>
    <w:uiPriority w:val="99"/>
    <w:rsid w:val="005B6602"/>
    <w:pPr>
      <w:spacing w:before="0" w:after="0" w:line="240" w:lineRule="atLeast"/>
      <w:ind w:left="850"/>
    </w:pPr>
    <w:rPr>
      <w:kern w:val="18"/>
      <w:sz w:val="18"/>
      <w:lang w:eastAsia="en-GB"/>
    </w:rPr>
  </w:style>
  <w:style w:type="table" w:customStyle="1" w:styleId="GridTable1Light1">
    <w:name w:val="Grid Table 1 Light1"/>
    <w:basedOn w:val="TableNormal"/>
    <w:uiPriority w:val="46"/>
    <w:rsid w:val="003537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53750"/>
    <w:tblPr>
      <w:tblStyleRowBandSize w:val="1"/>
      <w:tblStyleColBandSize w:val="1"/>
      <w:tblBorders>
        <w:top w:val="single" w:sz="4" w:space="0" w:color="E9E9E9" w:themeColor="accent1" w:themeTint="66"/>
        <w:left w:val="single" w:sz="4" w:space="0" w:color="E9E9E9" w:themeColor="accent1" w:themeTint="66"/>
        <w:bottom w:val="single" w:sz="4" w:space="0" w:color="E9E9E9" w:themeColor="accent1" w:themeTint="66"/>
        <w:right w:val="single" w:sz="4" w:space="0" w:color="E9E9E9" w:themeColor="accent1" w:themeTint="66"/>
        <w:insideH w:val="single" w:sz="4" w:space="0" w:color="E9E9E9" w:themeColor="accent1" w:themeTint="66"/>
        <w:insideV w:val="single" w:sz="4" w:space="0" w:color="E9E9E9" w:themeColor="accent1" w:themeTint="66"/>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2" w:space="0" w:color="DEDEDE"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353750"/>
    <w:tblPr>
      <w:tblStyleRowBandSize w:val="1"/>
      <w:tblStyleColBandSize w:val="1"/>
      <w:tblBorders>
        <w:top w:val="single" w:sz="4" w:space="0" w:color="F1B0A6" w:themeColor="accent2" w:themeTint="66"/>
        <w:left w:val="single" w:sz="4" w:space="0" w:color="F1B0A6" w:themeColor="accent2" w:themeTint="66"/>
        <w:bottom w:val="single" w:sz="4" w:space="0" w:color="F1B0A6" w:themeColor="accent2" w:themeTint="66"/>
        <w:right w:val="single" w:sz="4" w:space="0" w:color="F1B0A6" w:themeColor="accent2" w:themeTint="66"/>
        <w:insideH w:val="single" w:sz="4" w:space="0" w:color="F1B0A6" w:themeColor="accent2" w:themeTint="66"/>
        <w:insideV w:val="single" w:sz="4" w:space="0" w:color="F1B0A6" w:themeColor="accent2" w:themeTint="66"/>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2" w:space="0" w:color="E98A7A"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353750"/>
    <w:tblPr>
      <w:tblStyleRowBandSize w:val="1"/>
      <w:tblStyleColBandSize w:val="1"/>
      <w:tblBorders>
        <w:top w:val="single" w:sz="4" w:space="0" w:color="9EE8F9" w:themeColor="accent3" w:themeTint="66"/>
        <w:left w:val="single" w:sz="4" w:space="0" w:color="9EE8F9" w:themeColor="accent3" w:themeTint="66"/>
        <w:bottom w:val="single" w:sz="4" w:space="0" w:color="9EE8F9" w:themeColor="accent3" w:themeTint="66"/>
        <w:right w:val="single" w:sz="4" w:space="0" w:color="9EE8F9" w:themeColor="accent3" w:themeTint="66"/>
        <w:insideH w:val="single" w:sz="4" w:space="0" w:color="9EE8F9" w:themeColor="accent3" w:themeTint="66"/>
        <w:insideV w:val="single" w:sz="4" w:space="0" w:color="9EE8F9" w:themeColor="accent3" w:themeTint="66"/>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2" w:space="0" w:color="6EDDF7"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353750"/>
    <w:tblPr>
      <w:tblStyleRowBandSize w:val="1"/>
      <w:tblStyleColBandSize w:val="1"/>
      <w:tblBorders>
        <w:top w:val="single" w:sz="4" w:space="0" w:color="AAEEE1" w:themeColor="accent4" w:themeTint="66"/>
        <w:left w:val="single" w:sz="4" w:space="0" w:color="AAEEE1" w:themeColor="accent4" w:themeTint="66"/>
        <w:bottom w:val="single" w:sz="4" w:space="0" w:color="AAEEE1" w:themeColor="accent4" w:themeTint="66"/>
        <w:right w:val="single" w:sz="4" w:space="0" w:color="AAEEE1" w:themeColor="accent4" w:themeTint="66"/>
        <w:insideH w:val="single" w:sz="4" w:space="0" w:color="AAEEE1" w:themeColor="accent4" w:themeTint="66"/>
        <w:insideV w:val="single" w:sz="4" w:space="0" w:color="AAEEE1" w:themeColor="accent4" w:themeTint="66"/>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2" w:space="0" w:color="80E5D3"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353750"/>
    <w:tblPr>
      <w:tblStyleRowBandSize w:val="1"/>
      <w:tblStyleColBandSize w:val="1"/>
      <w:tblBorders>
        <w:top w:val="single" w:sz="4" w:space="0" w:color="6183FF" w:themeColor="accent5" w:themeTint="66"/>
        <w:left w:val="single" w:sz="4" w:space="0" w:color="6183FF" w:themeColor="accent5" w:themeTint="66"/>
        <w:bottom w:val="single" w:sz="4" w:space="0" w:color="6183FF" w:themeColor="accent5" w:themeTint="66"/>
        <w:right w:val="single" w:sz="4" w:space="0" w:color="6183FF" w:themeColor="accent5" w:themeTint="66"/>
        <w:insideH w:val="single" w:sz="4" w:space="0" w:color="6183FF" w:themeColor="accent5" w:themeTint="66"/>
        <w:insideV w:val="single" w:sz="4" w:space="0" w:color="6183FF" w:themeColor="accent5" w:themeTint="66"/>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2" w:space="0" w:color="1245FF"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353750"/>
    <w:tblPr>
      <w:tblStyleRowBandSize w:val="1"/>
      <w:tblStyleColBandSize w:val="1"/>
      <w:tblBorders>
        <w:top w:val="single" w:sz="4" w:space="0" w:color="59FFE1" w:themeColor="accent6" w:themeTint="66"/>
        <w:left w:val="single" w:sz="4" w:space="0" w:color="59FFE1" w:themeColor="accent6" w:themeTint="66"/>
        <w:bottom w:val="single" w:sz="4" w:space="0" w:color="59FFE1" w:themeColor="accent6" w:themeTint="66"/>
        <w:right w:val="single" w:sz="4" w:space="0" w:color="59FFE1" w:themeColor="accent6" w:themeTint="66"/>
        <w:insideH w:val="single" w:sz="4" w:space="0" w:color="59FFE1" w:themeColor="accent6" w:themeTint="66"/>
        <w:insideV w:val="single" w:sz="4" w:space="0" w:color="59FFE1" w:themeColor="accent6" w:themeTint="66"/>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2" w:space="0" w:color="07FFD3"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35375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53750"/>
    <w:tblPr>
      <w:tblStyleRowBandSize w:val="1"/>
      <w:tblStyleColBandSize w:val="1"/>
      <w:tblBorders>
        <w:top w:val="single" w:sz="2" w:space="0" w:color="DEDEDE" w:themeColor="accent1" w:themeTint="99"/>
        <w:bottom w:val="single" w:sz="2" w:space="0" w:color="DEDEDE" w:themeColor="accent1" w:themeTint="99"/>
        <w:insideH w:val="single" w:sz="2" w:space="0" w:color="DEDEDE" w:themeColor="accent1" w:themeTint="99"/>
        <w:insideV w:val="single" w:sz="2" w:space="0" w:color="DEDEDE" w:themeColor="accent1" w:themeTint="99"/>
      </w:tblBorders>
    </w:tblPr>
    <w:tblStylePr w:type="firstRow">
      <w:rPr>
        <w:b/>
        <w:bCs/>
      </w:rPr>
      <w:tblPr/>
      <w:tcPr>
        <w:tcBorders>
          <w:top w:val="nil"/>
          <w:bottom w:val="single" w:sz="12" w:space="0" w:color="DEDEDE" w:themeColor="accent1" w:themeTint="99"/>
          <w:insideH w:val="nil"/>
          <w:insideV w:val="nil"/>
        </w:tcBorders>
        <w:shd w:val="clear" w:color="auto" w:fill="FFFFFF" w:themeFill="background1"/>
      </w:tcPr>
    </w:tblStylePr>
    <w:tblStylePr w:type="lastRow">
      <w:rPr>
        <w:b/>
        <w:bCs/>
      </w:rPr>
      <w:tblPr/>
      <w:tcPr>
        <w:tcBorders>
          <w:top w:val="double" w:sz="2" w:space="0" w:color="DEDE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2-Accent21">
    <w:name w:val="Grid Table 2 - Accent 21"/>
    <w:basedOn w:val="TableNormal"/>
    <w:uiPriority w:val="47"/>
    <w:rsid w:val="00353750"/>
    <w:tblPr>
      <w:tblStyleRowBandSize w:val="1"/>
      <w:tblStyleColBandSize w:val="1"/>
      <w:tblBorders>
        <w:top w:val="single" w:sz="2" w:space="0" w:color="E98A7A" w:themeColor="accent2" w:themeTint="99"/>
        <w:bottom w:val="single" w:sz="2" w:space="0" w:color="E98A7A" w:themeColor="accent2" w:themeTint="99"/>
        <w:insideH w:val="single" w:sz="2" w:space="0" w:color="E98A7A" w:themeColor="accent2" w:themeTint="99"/>
        <w:insideV w:val="single" w:sz="2" w:space="0" w:color="E98A7A" w:themeColor="accent2" w:themeTint="99"/>
      </w:tblBorders>
    </w:tblPr>
    <w:tblStylePr w:type="firstRow">
      <w:rPr>
        <w:b/>
        <w:bCs/>
      </w:rPr>
      <w:tblPr/>
      <w:tcPr>
        <w:tcBorders>
          <w:top w:val="nil"/>
          <w:bottom w:val="single" w:sz="12" w:space="0" w:color="E98A7A" w:themeColor="accent2" w:themeTint="99"/>
          <w:insideH w:val="nil"/>
          <w:insideV w:val="nil"/>
        </w:tcBorders>
        <w:shd w:val="clear" w:color="auto" w:fill="FFFFFF" w:themeFill="background1"/>
      </w:tcPr>
    </w:tblStylePr>
    <w:tblStylePr w:type="lastRow">
      <w:rPr>
        <w:b/>
        <w:bCs/>
      </w:rPr>
      <w:tblPr/>
      <w:tcPr>
        <w:tcBorders>
          <w:top w:val="double" w:sz="2" w:space="0" w:color="E98A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2-Accent31">
    <w:name w:val="Grid Table 2 - Accent 31"/>
    <w:basedOn w:val="TableNormal"/>
    <w:uiPriority w:val="47"/>
    <w:rsid w:val="00353750"/>
    <w:tblPr>
      <w:tblStyleRowBandSize w:val="1"/>
      <w:tblStyleColBandSize w:val="1"/>
      <w:tblBorders>
        <w:top w:val="single" w:sz="2" w:space="0" w:color="6EDDF7" w:themeColor="accent3" w:themeTint="99"/>
        <w:bottom w:val="single" w:sz="2" w:space="0" w:color="6EDDF7" w:themeColor="accent3" w:themeTint="99"/>
        <w:insideH w:val="single" w:sz="2" w:space="0" w:color="6EDDF7" w:themeColor="accent3" w:themeTint="99"/>
        <w:insideV w:val="single" w:sz="2" w:space="0" w:color="6EDDF7" w:themeColor="accent3" w:themeTint="99"/>
      </w:tblBorders>
    </w:tblPr>
    <w:tblStylePr w:type="firstRow">
      <w:rPr>
        <w:b/>
        <w:bCs/>
      </w:rPr>
      <w:tblPr/>
      <w:tcPr>
        <w:tcBorders>
          <w:top w:val="nil"/>
          <w:bottom w:val="single" w:sz="12" w:space="0" w:color="6EDDF7" w:themeColor="accent3" w:themeTint="99"/>
          <w:insideH w:val="nil"/>
          <w:insideV w:val="nil"/>
        </w:tcBorders>
        <w:shd w:val="clear" w:color="auto" w:fill="FFFFFF" w:themeFill="background1"/>
      </w:tcPr>
    </w:tblStylePr>
    <w:tblStylePr w:type="lastRow">
      <w:rPr>
        <w:b/>
        <w:bCs/>
      </w:rPr>
      <w:tblPr/>
      <w:tcPr>
        <w:tcBorders>
          <w:top w:val="double" w:sz="2" w:space="0" w:color="6EDDF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2-Accent41">
    <w:name w:val="Grid Table 2 - Accent 41"/>
    <w:basedOn w:val="TableNormal"/>
    <w:uiPriority w:val="47"/>
    <w:rsid w:val="00353750"/>
    <w:tblPr>
      <w:tblStyleRowBandSize w:val="1"/>
      <w:tblStyleColBandSize w:val="1"/>
      <w:tblBorders>
        <w:top w:val="single" w:sz="2" w:space="0" w:color="80E5D3" w:themeColor="accent4" w:themeTint="99"/>
        <w:bottom w:val="single" w:sz="2" w:space="0" w:color="80E5D3" w:themeColor="accent4" w:themeTint="99"/>
        <w:insideH w:val="single" w:sz="2" w:space="0" w:color="80E5D3" w:themeColor="accent4" w:themeTint="99"/>
        <w:insideV w:val="single" w:sz="2" w:space="0" w:color="80E5D3" w:themeColor="accent4" w:themeTint="99"/>
      </w:tblBorders>
    </w:tblPr>
    <w:tblStylePr w:type="firstRow">
      <w:rPr>
        <w:b/>
        <w:bCs/>
      </w:rPr>
      <w:tblPr/>
      <w:tcPr>
        <w:tcBorders>
          <w:top w:val="nil"/>
          <w:bottom w:val="single" w:sz="12" w:space="0" w:color="80E5D3" w:themeColor="accent4" w:themeTint="99"/>
          <w:insideH w:val="nil"/>
          <w:insideV w:val="nil"/>
        </w:tcBorders>
        <w:shd w:val="clear" w:color="auto" w:fill="FFFFFF" w:themeFill="background1"/>
      </w:tcPr>
    </w:tblStylePr>
    <w:tblStylePr w:type="lastRow">
      <w:rPr>
        <w:b/>
        <w:bCs/>
      </w:rPr>
      <w:tblPr/>
      <w:tcPr>
        <w:tcBorders>
          <w:top w:val="double" w:sz="2" w:space="0" w:color="80E5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2-Accent51">
    <w:name w:val="Grid Table 2 - Accent 51"/>
    <w:basedOn w:val="TableNormal"/>
    <w:uiPriority w:val="47"/>
    <w:rsid w:val="00353750"/>
    <w:tblPr>
      <w:tblStyleRowBandSize w:val="1"/>
      <w:tblStyleColBandSize w:val="1"/>
      <w:tblBorders>
        <w:top w:val="single" w:sz="2" w:space="0" w:color="1245FF" w:themeColor="accent5" w:themeTint="99"/>
        <w:bottom w:val="single" w:sz="2" w:space="0" w:color="1245FF" w:themeColor="accent5" w:themeTint="99"/>
        <w:insideH w:val="single" w:sz="2" w:space="0" w:color="1245FF" w:themeColor="accent5" w:themeTint="99"/>
        <w:insideV w:val="single" w:sz="2" w:space="0" w:color="1245FF" w:themeColor="accent5" w:themeTint="99"/>
      </w:tblBorders>
    </w:tblPr>
    <w:tblStylePr w:type="firstRow">
      <w:rPr>
        <w:b/>
        <w:bCs/>
      </w:rPr>
      <w:tblPr/>
      <w:tcPr>
        <w:tcBorders>
          <w:top w:val="nil"/>
          <w:bottom w:val="single" w:sz="12" w:space="0" w:color="1245FF" w:themeColor="accent5" w:themeTint="99"/>
          <w:insideH w:val="nil"/>
          <w:insideV w:val="nil"/>
        </w:tcBorders>
        <w:shd w:val="clear" w:color="auto" w:fill="FFFFFF" w:themeFill="background1"/>
      </w:tcPr>
    </w:tblStylePr>
    <w:tblStylePr w:type="lastRow">
      <w:rPr>
        <w:b/>
        <w:bCs/>
      </w:rPr>
      <w:tblPr/>
      <w:tcPr>
        <w:tcBorders>
          <w:top w:val="double" w:sz="2" w:space="0" w:color="1245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2-Accent61">
    <w:name w:val="Grid Table 2 - Accent 61"/>
    <w:basedOn w:val="TableNormal"/>
    <w:uiPriority w:val="47"/>
    <w:rsid w:val="00353750"/>
    <w:tblPr>
      <w:tblStyleRowBandSize w:val="1"/>
      <w:tblStyleColBandSize w:val="1"/>
      <w:tblBorders>
        <w:top w:val="single" w:sz="2" w:space="0" w:color="07FFD3" w:themeColor="accent6" w:themeTint="99"/>
        <w:bottom w:val="single" w:sz="2" w:space="0" w:color="07FFD3" w:themeColor="accent6" w:themeTint="99"/>
        <w:insideH w:val="single" w:sz="2" w:space="0" w:color="07FFD3" w:themeColor="accent6" w:themeTint="99"/>
        <w:insideV w:val="single" w:sz="2" w:space="0" w:color="07FFD3" w:themeColor="accent6" w:themeTint="99"/>
      </w:tblBorders>
    </w:tblPr>
    <w:tblStylePr w:type="firstRow">
      <w:rPr>
        <w:b/>
        <w:bCs/>
      </w:rPr>
      <w:tblPr/>
      <w:tcPr>
        <w:tcBorders>
          <w:top w:val="nil"/>
          <w:bottom w:val="single" w:sz="12" w:space="0" w:color="07FFD3" w:themeColor="accent6" w:themeTint="99"/>
          <w:insideH w:val="nil"/>
          <w:insideV w:val="nil"/>
        </w:tcBorders>
        <w:shd w:val="clear" w:color="auto" w:fill="FFFFFF" w:themeFill="background1"/>
      </w:tcPr>
    </w:tblStylePr>
    <w:tblStylePr w:type="lastRow">
      <w:rPr>
        <w:b/>
        <w:bCs/>
      </w:rPr>
      <w:tblPr/>
      <w:tcPr>
        <w:tcBorders>
          <w:top w:val="double" w:sz="2" w:space="0" w:color="07FFD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31">
    <w:name w:val="Grid Table 31"/>
    <w:basedOn w:val="TableNormal"/>
    <w:uiPriority w:val="48"/>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customStyle="1" w:styleId="GridTable3-Accent21">
    <w:name w:val="Grid Table 3 - Accent 21"/>
    <w:basedOn w:val="TableNormal"/>
    <w:uiPriority w:val="48"/>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customStyle="1" w:styleId="GridTable3-Accent31">
    <w:name w:val="Grid Table 3 - Accent 31"/>
    <w:basedOn w:val="TableNormal"/>
    <w:uiPriority w:val="48"/>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customStyle="1" w:styleId="GridTable3-Accent41">
    <w:name w:val="Grid Table 3 - Accent 41"/>
    <w:basedOn w:val="TableNormal"/>
    <w:uiPriority w:val="48"/>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customStyle="1" w:styleId="GridTable3-Accent51">
    <w:name w:val="Grid Table 3 - Accent 51"/>
    <w:basedOn w:val="TableNormal"/>
    <w:uiPriority w:val="48"/>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customStyle="1" w:styleId="GridTable3-Accent61">
    <w:name w:val="Grid Table 3 - Accent 61"/>
    <w:basedOn w:val="TableNormal"/>
    <w:uiPriority w:val="48"/>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customStyle="1" w:styleId="GridTable41">
    <w:name w:val="Grid Table 41"/>
    <w:basedOn w:val="TableNormal"/>
    <w:uiPriority w:val="49"/>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insideV w:val="nil"/>
        </w:tcBorders>
        <w:shd w:val="clear" w:color="auto" w:fill="C8C8C8" w:themeFill="accent1"/>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4-Accent21">
    <w:name w:val="Grid Table 4 - Accent 21"/>
    <w:basedOn w:val="TableNormal"/>
    <w:uiPriority w:val="49"/>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insideV w:val="nil"/>
        </w:tcBorders>
        <w:shd w:val="clear" w:color="auto" w:fill="DB3D23" w:themeFill="accent2"/>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4-Accent31">
    <w:name w:val="Grid Table 4 - Accent 31"/>
    <w:basedOn w:val="TableNormal"/>
    <w:uiPriority w:val="49"/>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insideV w:val="nil"/>
        </w:tcBorders>
        <w:shd w:val="clear" w:color="auto" w:fill="0FC8F2" w:themeFill="accent3"/>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4-Accent41">
    <w:name w:val="Grid Table 4 - Accent 41"/>
    <w:basedOn w:val="TableNormal"/>
    <w:uiPriority w:val="49"/>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insideV w:val="nil"/>
        </w:tcBorders>
        <w:shd w:val="clear" w:color="auto" w:fill="2CD5B6" w:themeFill="accent4"/>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4-Accent51">
    <w:name w:val="Grid Table 4 - Accent 51"/>
    <w:basedOn w:val="TableNormal"/>
    <w:uiPriority w:val="49"/>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insideV w:val="nil"/>
        </w:tcBorders>
        <w:shd w:val="clear" w:color="auto" w:fill="001973" w:themeFill="accent5"/>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4-Accent61">
    <w:name w:val="Grid Table 4 - Accent 61"/>
    <w:basedOn w:val="TableNormal"/>
    <w:uiPriority w:val="49"/>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insideV w:val="nil"/>
        </w:tcBorders>
        <w:shd w:val="clear" w:color="auto" w:fill="006150" w:themeFill="accent6"/>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5Dark1">
    <w:name w:val="Grid Table 5 Dark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1"/>
      </w:tcPr>
    </w:tblStylePr>
    <w:tblStylePr w:type="band1Vert">
      <w:tblPr/>
      <w:tcPr>
        <w:shd w:val="clear" w:color="auto" w:fill="E9E9E9" w:themeFill="accent1" w:themeFillTint="66"/>
      </w:tcPr>
    </w:tblStylePr>
    <w:tblStylePr w:type="band1Horz">
      <w:tblPr/>
      <w:tcPr>
        <w:shd w:val="clear" w:color="auto" w:fill="E9E9E9" w:themeFill="accent1" w:themeFillTint="66"/>
      </w:tcPr>
    </w:tblStylePr>
  </w:style>
  <w:style w:type="table" w:customStyle="1" w:styleId="GridTable5Dark-Accent21">
    <w:name w:val="Grid Table 5 Dark - Accent 2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7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3D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3D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3D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3D23" w:themeFill="accent2"/>
      </w:tcPr>
    </w:tblStylePr>
    <w:tblStylePr w:type="band1Vert">
      <w:tblPr/>
      <w:tcPr>
        <w:shd w:val="clear" w:color="auto" w:fill="F1B0A6" w:themeFill="accent2" w:themeFillTint="66"/>
      </w:tcPr>
    </w:tblStylePr>
    <w:tblStylePr w:type="band1Horz">
      <w:tblPr/>
      <w:tcPr>
        <w:shd w:val="clear" w:color="auto" w:fill="F1B0A6" w:themeFill="accent2" w:themeFillTint="66"/>
      </w:tcPr>
    </w:tblStylePr>
  </w:style>
  <w:style w:type="table" w:customStyle="1" w:styleId="GridTable5Dark-Accent31">
    <w:name w:val="Grid Table 5 Dark - Accent 3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F3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C8F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C8F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C8F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C8F2" w:themeFill="accent3"/>
      </w:tcPr>
    </w:tblStylePr>
    <w:tblStylePr w:type="band1Vert">
      <w:tblPr/>
      <w:tcPr>
        <w:shd w:val="clear" w:color="auto" w:fill="9EE8F9" w:themeFill="accent3" w:themeFillTint="66"/>
      </w:tcPr>
    </w:tblStylePr>
    <w:tblStylePr w:type="band1Horz">
      <w:tblPr/>
      <w:tcPr>
        <w:shd w:val="clear" w:color="auto" w:fill="9EE8F9" w:themeFill="accent3" w:themeFillTint="66"/>
      </w:tcPr>
    </w:tblStylePr>
  </w:style>
  <w:style w:type="table" w:customStyle="1" w:styleId="GridTable5Dark-Accent41">
    <w:name w:val="Grid Table 5 Dark - Accent 4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F6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D5B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D5B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D5B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D5B6" w:themeFill="accent4"/>
      </w:tcPr>
    </w:tblStylePr>
    <w:tblStylePr w:type="band1Vert">
      <w:tblPr/>
      <w:tcPr>
        <w:shd w:val="clear" w:color="auto" w:fill="AAEEE1" w:themeFill="accent4" w:themeFillTint="66"/>
      </w:tcPr>
    </w:tblStylePr>
    <w:tblStylePr w:type="band1Horz">
      <w:tblPr/>
      <w:tcPr>
        <w:shd w:val="clear" w:color="auto" w:fill="AAEEE1" w:themeFill="accent4" w:themeFillTint="66"/>
      </w:tcPr>
    </w:tblStylePr>
  </w:style>
  <w:style w:type="table" w:customStyle="1" w:styleId="GridTable5Dark-Accent51">
    <w:name w:val="Grid Table 5 Dark - Accent 5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97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97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97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973" w:themeFill="accent5"/>
      </w:tcPr>
    </w:tblStylePr>
    <w:tblStylePr w:type="band1Vert">
      <w:tblPr/>
      <w:tcPr>
        <w:shd w:val="clear" w:color="auto" w:fill="6183FF" w:themeFill="accent5" w:themeFillTint="66"/>
      </w:tcPr>
    </w:tblStylePr>
    <w:tblStylePr w:type="band1Horz">
      <w:tblPr/>
      <w:tcPr>
        <w:shd w:val="clear" w:color="auto" w:fill="6183FF" w:themeFill="accent5" w:themeFillTint="66"/>
      </w:tcPr>
    </w:tblStylePr>
  </w:style>
  <w:style w:type="table" w:customStyle="1" w:styleId="GridTable5Dark-Accent61">
    <w:name w:val="Grid Table 5 Dark - Accent 6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FF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50" w:themeFill="accent6"/>
      </w:tcPr>
    </w:tblStylePr>
    <w:tblStylePr w:type="band1Vert">
      <w:tblPr/>
      <w:tcPr>
        <w:shd w:val="clear" w:color="auto" w:fill="59FFE1" w:themeFill="accent6" w:themeFillTint="66"/>
      </w:tcPr>
    </w:tblStylePr>
    <w:tblStylePr w:type="band1Horz">
      <w:tblPr/>
      <w:tcPr>
        <w:shd w:val="clear" w:color="auto" w:fill="59FFE1" w:themeFill="accent6" w:themeFillTint="66"/>
      </w:tcPr>
    </w:tblStylePr>
  </w:style>
  <w:style w:type="table" w:customStyle="1" w:styleId="GridTable6Colorful1">
    <w:name w:val="Grid Table 6 Colorful1"/>
    <w:basedOn w:val="TableNormal"/>
    <w:uiPriority w:val="51"/>
    <w:rsid w:val="003537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353750"/>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6Colorful-Accent21">
    <w:name w:val="Grid Table 6 Colorful - Accent 21"/>
    <w:basedOn w:val="TableNormal"/>
    <w:uiPriority w:val="51"/>
    <w:rsid w:val="00353750"/>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6Colorful-Accent31">
    <w:name w:val="Grid Table 6 Colorful - Accent 31"/>
    <w:basedOn w:val="TableNormal"/>
    <w:uiPriority w:val="51"/>
    <w:rsid w:val="00353750"/>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6Colorful-Accent41">
    <w:name w:val="Grid Table 6 Colorful - Accent 41"/>
    <w:basedOn w:val="TableNormal"/>
    <w:uiPriority w:val="51"/>
    <w:rsid w:val="00353750"/>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6Colorful-Accent51">
    <w:name w:val="Grid Table 6 Colorful - Accent 51"/>
    <w:basedOn w:val="TableNormal"/>
    <w:uiPriority w:val="51"/>
    <w:rsid w:val="00353750"/>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6Colorful-Accent61">
    <w:name w:val="Grid Table 6 Colorful - Accent 61"/>
    <w:basedOn w:val="TableNormal"/>
    <w:uiPriority w:val="51"/>
    <w:rsid w:val="00353750"/>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7Colorful1">
    <w:name w:val="Grid Table 7 Colorful1"/>
    <w:basedOn w:val="TableNormal"/>
    <w:uiPriority w:val="52"/>
    <w:rsid w:val="003537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353750"/>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customStyle="1" w:styleId="GridTable7Colorful-Accent21">
    <w:name w:val="Grid Table 7 Colorful - Accent 21"/>
    <w:basedOn w:val="TableNormal"/>
    <w:uiPriority w:val="52"/>
    <w:rsid w:val="00353750"/>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customStyle="1" w:styleId="GridTable7Colorful-Accent31">
    <w:name w:val="Grid Table 7 Colorful - Accent 31"/>
    <w:basedOn w:val="TableNormal"/>
    <w:uiPriority w:val="52"/>
    <w:rsid w:val="00353750"/>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customStyle="1" w:styleId="GridTable7Colorful-Accent41">
    <w:name w:val="Grid Table 7 Colorful - Accent 41"/>
    <w:basedOn w:val="TableNormal"/>
    <w:uiPriority w:val="52"/>
    <w:rsid w:val="00353750"/>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customStyle="1" w:styleId="GridTable7Colorful-Accent51">
    <w:name w:val="Grid Table 7 Colorful - Accent 51"/>
    <w:basedOn w:val="TableNormal"/>
    <w:uiPriority w:val="52"/>
    <w:rsid w:val="00353750"/>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customStyle="1" w:styleId="GridTable7Colorful-Accent61">
    <w:name w:val="Grid Table 7 Colorful - Accent 61"/>
    <w:basedOn w:val="TableNormal"/>
    <w:uiPriority w:val="52"/>
    <w:rsid w:val="00353750"/>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customStyle="1" w:styleId="ListTable1Light1">
    <w:name w:val="List Table 1 Light1"/>
    <w:basedOn w:val="TableNormal"/>
    <w:uiPriority w:val="46"/>
    <w:rsid w:val="0035375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353750"/>
    <w:tblPr>
      <w:tblStyleRowBandSize w:val="1"/>
      <w:tblStyleColBandSize w:val="1"/>
    </w:tblPr>
    <w:tblStylePr w:type="firstRow">
      <w:rPr>
        <w:b/>
        <w:bCs/>
      </w:rPr>
      <w:tblPr/>
      <w:tcPr>
        <w:tcBorders>
          <w:bottom w:val="single" w:sz="4" w:space="0" w:color="DEDEDE" w:themeColor="accent1" w:themeTint="99"/>
        </w:tcBorders>
      </w:tcPr>
    </w:tblStylePr>
    <w:tblStylePr w:type="lastRow">
      <w:rPr>
        <w:b/>
        <w:bCs/>
      </w:rPr>
      <w:tblPr/>
      <w:tcPr>
        <w:tcBorders>
          <w:top w:val="sing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1Light-Accent21">
    <w:name w:val="List Table 1 Light - Accent 21"/>
    <w:basedOn w:val="TableNormal"/>
    <w:uiPriority w:val="46"/>
    <w:rsid w:val="00353750"/>
    <w:tblPr>
      <w:tblStyleRowBandSize w:val="1"/>
      <w:tblStyleColBandSize w:val="1"/>
    </w:tblPr>
    <w:tblStylePr w:type="firstRow">
      <w:rPr>
        <w:b/>
        <w:bCs/>
      </w:rPr>
      <w:tblPr/>
      <w:tcPr>
        <w:tcBorders>
          <w:bottom w:val="single" w:sz="4" w:space="0" w:color="E98A7A" w:themeColor="accent2" w:themeTint="99"/>
        </w:tcBorders>
      </w:tcPr>
    </w:tblStylePr>
    <w:tblStylePr w:type="lastRow">
      <w:rPr>
        <w:b/>
        <w:bCs/>
      </w:rPr>
      <w:tblPr/>
      <w:tcPr>
        <w:tcBorders>
          <w:top w:val="sing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1Light-Accent31">
    <w:name w:val="List Table 1 Light - Accent 31"/>
    <w:basedOn w:val="TableNormal"/>
    <w:uiPriority w:val="46"/>
    <w:rsid w:val="00353750"/>
    <w:tblPr>
      <w:tblStyleRowBandSize w:val="1"/>
      <w:tblStyleColBandSize w:val="1"/>
    </w:tblPr>
    <w:tblStylePr w:type="firstRow">
      <w:rPr>
        <w:b/>
        <w:bCs/>
      </w:rPr>
      <w:tblPr/>
      <w:tcPr>
        <w:tcBorders>
          <w:bottom w:val="single" w:sz="4" w:space="0" w:color="6EDDF7" w:themeColor="accent3" w:themeTint="99"/>
        </w:tcBorders>
      </w:tcPr>
    </w:tblStylePr>
    <w:tblStylePr w:type="lastRow">
      <w:rPr>
        <w:b/>
        <w:bCs/>
      </w:rPr>
      <w:tblPr/>
      <w:tcPr>
        <w:tcBorders>
          <w:top w:val="sing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1Light-Accent41">
    <w:name w:val="List Table 1 Light - Accent 41"/>
    <w:basedOn w:val="TableNormal"/>
    <w:uiPriority w:val="46"/>
    <w:rsid w:val="00353750"/>
    <w:tblPr>
      <w:tblStyleRowBandSize w:val="1"/>
      <w:tblStyleColBandSize w:val="1"/>
    </w:tblPr>
    <w:tblStylePr w:type="firstRow">
      <w:rPr>
        <w:b/>
        <w:bCs/>
      </w:rPr>
      <w:tblPr/>
      <w:tcPr>
        <w:tcBorders>
          <w:bottom w:val="single" w:sz="4" w:space="0" w:color="80E5D3" w:themeColor="accent4" w:themeTint="99"/>
        </w:tcBorders>
      </w:tcPr>
    </w:tblStylePr>
    <w:tblStylePr w:type="lastRow">
      <w:rPr>
        <w:b/>
        <w:bCs/>
      </w:rPr>
      <w:tblPr/>
      <w:tcPr>
        <w:tcBorders>
          <w:top w:val="sing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1Light-Accent51">
    <w:name w:val="List Table 1 Light - Accent 51"/>
    <w:basedOn w:val="TableNormal"/>
    <w:uiPriority w:val="46"/>
    <w:rsid w:val="00353750"/>
    <w:tblPr>
      <w:tblStyleRowBandSize w:val="1"/>
      <w:tblStyleColBandSize w:val="1"/>
    </w:tblPr>
    <w:tblStylePr w:type="firstRow">
      <w:rPr>
        <w:b/>
        <w:bCs/>
      </w:rPr>
      <w:tblPr/>
      <w:tcPr>
        <w:tcBorders>
          <w:bottom w:val="single" w:sz="4" w:space="0" w:color="1245FF" w:themeColor="accent5" w:themeTint="99"/>
        </w:tcBorders>
      </w:tcPr>
    </w:tblStylePr>
    <w:tblStylePr w:type="lastRow">
      <w:rPr>
        <w:b/>
        <w:bCs/>
      </w:rPr>
      <w:tblPr/>
      <w:tcPr>
        <w:tcBorders>
          <w:top w:val="sing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1Light-Accent61">
    <w:name w:val="List Table 1 Light - Accent 61"/>
    <w:basedOn w:val="TableNormal"/>
    <w:uiPriority w:val="46"/>
    <w:rsid w:val="00353750"/>
    <w:tblPr>
      <w:tblStyleRowBandSize w:val="1"/>
      <w:tblStyleColBandSize w:val="1"/>
    </w:tblPr>
    <w:tblStylePr w:type="firstRow">
      <w:rPr>
        <w:b/>
        <w:bCs/>
      </w:rPr>
      <w:tblPr/>
      <w:tcPr>
        <w:tcBorders>
          <w:bottom w:val="single" w:sz="4" w:space="0" w:color="07FFD3" w:themeColor="accent6" w:themeTint="99"/>
        </w:tcBorders>
      </w:tcPr>
    </w:tblStylePr>
    <w:tblStylePr w:type="lastRow">
      <w:rPr>
        <w:b/>
        <w:bCs/>
      </w:rPr>
      <w:tblPr/>
      <w:tcPr>
        <w:tcBorders>
          <w:top w:val="sing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21">
    <w:name w:val="List Table 21"/>
    <w:basedOn w:val="TableNormal"/>
    <w:uiPriority w:val="47"/>
    <w:rsid w:val="0035375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353750"/>
    <w:tblPr>
      <w:tblStyleRowBandSize w:val="1"/>
      <w:tblStyleColBandSize w:val="1"/>
      <w:tblBorders>
        <w:top w:val="single" w:sz="4" w:space="0" w:color="DEDEDE" w:themeColor="accent1" w:themeTint="99"/>
        <w:bottom w:val="single" w:sz="4" w:space="0" w:color="DEDEDE" w:themeColor="accent1" w:themeTint="99"/>
        <w:insideH w:val="single" w:sz="4" w:space="0" w:color="DEDED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2-Accent21">
    <w:name w:val="List Table 2 - Accent 21"/>
    <w:basedOn w:val="TableNormal"/>
    <w:uiPriority w:val="47"/>
    <w:rsid w:val="00353750"/>
    <w:tblPr>
      <w:tblStyleRowBandSize w:val="1"/>
      <w:tblStyleColBandSize w:val="1"/>
      <w:tblBorders>
        <w:top w:val="single" w:sz="4" w:space="0" w:color="E98A7A" w:themeColor="accent2" w:themeTint="99"/>
        <w:bottom w:val="single" w:sz="4" w:space="0" w:color="E98A7A" w:themeColor="accent2" w:themeTint="99"/>
        <w:insideH w:val="single" w:sz="4" w:space="0" w:color="E98A7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2-Accent31">
    <w:name w:val="List Table 2 - Accent 31"/>
    <w:basedOn w:val="TableNormal"/>
    <w:uiPriority w:val="47"/>
    <w:rsid w:val="00353750"/>
    <w:tblPr>
      <w:tblStyleRowBandSize w:val="1"/>
      <w:tblStyleColBandSize w:val="1"/>
      <w:tblBorders>
        <w:top w:val="single" w:sz="4" w:space="0" w:color="6EDDF7" w:themeColor="accent3" w:themeTint="99"/>
        <w:bottom w:val="single" w:sz="4" w:space="0" w:color="6EDDF7" w:themeColor="accent3" w:themeTint="99"/>
        <w:insideH w:val="single" w:sz="4" w:space="0" w:color="6EDDF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2-Accent41">
    <w:name w:val="List Table 2 - Accent 41"/>
    <w:basedOn w:val="TableNormal"/>
    <w:uiPriority w:val="47"/>
    <w:rsid w:val="00353750"/>
    <w:tblPr>
      <w:tblStyleRowBandSize w:val="1"/>
      <w:tblStyleColBandSize w:val="1"/>
      <w:tblBorders>
        <w:top w:val="single" w:sz="4" w:space="0" w:color="80E5D3" w:themeColor="accent4" w:themeTint="99"/>
        <w:bottom w:val="single" w:sz="4" w:space="0" w:color="80E5D3" w:themeColor="accent4" w:themeTint="99"/>
        <w:insideH w:val="single" w:sz="4" w:space="0" w:color="80E5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2-Accent51">
    <w:name w:val="List Table 2 - Accent 51"/>
    <w:basedOn w:val="TableNormal"/>
    <w:uiPriority w:val="47"/>
    <w:rsid w:val="00353750"/>
    <w:tblPr>
      <w:tblStyleRowBandSize w:val="1"/>
      <w:tblStyleColBandSize w:val="1"/>
      <w:tblBorders>
        <w:top w:val="single" w:sz="4" w:space="0" w:color="1245FF" w:themeColor="accent5" w:themeTint="99"/>
        <w:bottom w:val="single" w:sz="4" w:space="0" w:color="1245FF" w:themeColor="accent5" w:themeTint="99"/>
        <w:insideH w:val="single" w:sz="4" w:space="0" w:color="124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2-Accent61">
    <w:name w:val="List Table 2 - Accent 61"/>
    <w:basedOn w:val="TableNormal"/>
    <w:uiPriority w:val="47"/>
    <w:rsid w:val="00353750"/>
    <w:tblPr>
      <w:tblStyleRowBandSize w:val="1"/>
      <w:tblStyleColBandSize w:val="1"/>
      <w:tblBorders>
        <w:top w:val="single" w:sz="4" w:space="0" w:color="07FFD3" w:themeColor="accent6" w:themeTint="99"/>
        <w:bottom w:val="single" w:sz="4" w:space="0" w:color="07FFD3" w:themeColor="accent6" w:themeTint="99"/>
        <w:insideH w:val="single" w:sz="4" w:space="0" w:color="07FFD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31">
    <w:name w:val="List Table 31"/>
    <w:basedOn w:val="TableNormal"/>
    <w:uiPriority w:val="48"/>
    <w:rsid w:val="0035375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353750"/>
    <w:tblPr>
      <w:tblStyleRowBandSize w:val="1"/>
      <w:tblStyleColBandSize w:val="1"/>
      <w:tblBorders>
        <w:top w:val="single" w:sz="4" w:space="0" w:color="C8C8C8" w:themeColor="accent1"/>
        <w:left w:val="single" w:sz="4" w:space="0" w:color="C8C8C8" w:themeColor="accent1"/>
        <w:bottom w:val="single" w:sz="4" w:space="0" w:color="C8C8C8" w:themeColor="accent1"/>
        <w:right w:val="single" w:sz="4" w:space="0" w:color="C8C8C8" w:themeColor="accent1"/>
      </w:tblBorders>
    </w:tblPr>
    <w:tblStylePr w:type="firstRow">
      <w:rPr>
        <w:b/>
        <w:bCs/>
        <w:color w:val="FFFFFF" w:themeColor="background1"/>
      </w:rPr>
      <w:tblPr/>
      <w:tcPr>
        <w:shd w:val="clear" w:color="auto" w:fill="C8C8C8" w:themeFill="accent1"/>
      </w:tcPr>
    </w:tblStylePr>
    <w:tblStylePr w:type="lastRow">
      <w:rPr>
        <w:b/>
        <w:bCs/>
      </w:rPr>
      <w:tblPr/>
      <w:tcPr>
        <w:tcBorders>
          <w:top w:val="double" w:sz="4" w:space="0" w:color="C8C8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1"/>
          <w:right w:val="single" w:sz="4" w:space="0" w:color="C8C8C8" w:themeColor="accent1"/>
        </w:tcBorders>
      </w:tcPr>
    </w:tblStylePr>
    <w:tblStylePr w:type="band1Horz">
      <w:tblPr/>
      <w:tcPr>
        <w:tcBorders>
          <w:top w:val="single" w:sz="4" w:space="0" w:color="C8C8C8" w:themeColor="accent1"/>
          <w:bottom w:val="single" w:sz="4" w:space="0" w:color="C8C8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1"/>
          <w:left w:val="nil"/>
        </w:tcBorders>
      </w:tcPr>
    </w:tblStylePr>
    <w:tblStylePr w:type="swCell">
      <w:tblPr/>
      <w:tcPr>
        <w:tcBorders>
          <w:top w:val="double" w:sz="4" w:space="0" w:color="C8C8C8" w:themeColor="accent1"/>
          <w:right w:val="nil"/>
        </w:tcBorders>
      </w:tcPr>
    </w:tblStylePr>
  </w:style>
  <w:style w:type="table" w:customStyle="1" w:styleId="ListTable3-Accent21">
    <w:name w:val="List Table 3 - Accent 21"/>
    <w:basedOn w:val="TableNormal"/>
    <w:uiPriority w:val="48"/>
    <w:rsid w:val="00353750"/>
    <w:tblPr>
      <w:tblStyleRowBandSize w:val="1"/>
      <w:tblStyleColBandSize w:val="1"/>
      <w:tblBorders>
        <w:top w:val="single" w:sz="4" w:space="0" w:color="DB3D23" w:themeColor="accent2"/>
        <w:left w:val="single" w:sz="4" w:space="0" w:color="DB3D23" w:themeColor="accent2"/>
        <w:bottom w:val="single" w:sz="4" w:space="0" w:color="DB3D23" w:themeColor="accent2"/>
        <w:right w:val="single" w:sz="4" w:space="0" w:color="DB3D23" w:themeColor="accent2"/>
      </w:tblBorders>
    </w:tblPr>
    <w:tblStylePr w:type="firstRow">
      <w:rPr>
        <w:b/>
        <w:bCs/>
        <w:color w:val="FFFFFF" w:themeColor="background1"/>
      </w:rPr>
      <w:tblPr/>
      <w:tcPr>
        <w:shd w:val="clear" w:color="auto" w:fill="DB3D23" w:themeFill="accent2"/>
      </w:tcPr>
    </w:tblStylePr>
    <w:tblStylePr w:type="lastRow">
      <w:rPr>
        <w:b/>
        <w:bCs/>
      </w:rPr>
      <w:tblPr/>
      <w:tcPr>
        <w:tcBorders>
          <w:top w:val="double" w:sz="4" w:space="0" w:color="DB3D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3D23" w:themeColor="accent2"/>
          <w:right w:val="single" w:sz="4" w:space="0" w:color="DB3D23" w:themeColor="accent2"/>
        </w:tcBorders>
      </w:tcPr>
    </w:tblStylePr>
    <w:tblStylePr w:type="band1Horz">
      <w:tblPr/>
      <w:tcPr>
        <w:tcBorders>
          <w:top w:val="single" w:sz="4" w:space="0" w:color="DB3D23" w:themeColor="accent2"/>
          <w:bottom w:val="single" w:sz="4" w:space="0" w:color="DB3D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3D23" w:themeColor="accent2"/>
          <w:left w:val="nil"/>
        </w:tcBorders>
      </w:tcPr>
    </w:tblStylePr>
    <w:tblStylePr w:type="swCell">
      <w:tblPr/>
      <w:tcPr>
        <w:tcBorders>
          <w:top w:val="double" w:sz="4" w:space="0" w:color="DB3D23" w:themeColor="accent2"/>
          <w:right w:val="nil"/>
        </w:tcBorders>
      </w:tcPr>
    </w:tblStylePr>
  </w:style>
  <w:style w:type="table" w:customStyle="1" w:styleId="ListTable3-Accent31">
    <w:name w:val="List Table 3 - Accent 31"/>
    <w:basedOn w:val="TableNormal"/>
    <w:uiPriority w:val="48"/>
    <w:rsid w:val="00353750"/>
    <w:tblPr>
      <w:tblStyleRowBandSize w:val="1"/>
      <w:tblStyleColBandSize w:val="1"/>
      <w:tblBorders>
        <w:top w:val="single" w:sz="4" w:space="0" w:color="0FC8F2" w:themeColor="accent3"/>
        <w:left w:val="single" w:sz="4" w:space="0" w:color="0FC8F2" w:themeColor="accent3"/>
        <w:bottom w:val="single" w:sz="4" w:space="0" w:color="0FC8F2" w:themeColor="accent3"/>
        <w:right w:val="single" w:sz="4" w:space="0" w:color="0FC8F2" w:themeColor="accent3"/>
      </w:tblBorders>
    </w:tblPr>
    <w:tblStylePr w:type="firstRow">
      <w:rPr>
        <w:b/>
        <w:bCs/>
        <w:color w:val="FFFFFF" w:themeColor="background1"/>
      </w:rPr>
      <w:tblPr/>
      <w:tcPr>
        <w:shd w:val="clear" w:color="auto" w:fill="0FC8F2" w:themeFill="accent3"/>
      </w:tcPr>
    </w:tblStylePr>
    <w:tblStylePr w:type="lastRow">
      <w:rPr>
        <w:b/>
        <w:bCs/>
      </w:rPr>
      <w:tblPr/>
      <w:tcPr>
        <w:tcBorders>
          <w:top w:val="double" w:sz="4" w:space="0" w:color="0FC8F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C8F2" w:themeColor="accent3"/>
          <w:right w:val="single" w:sz="4" w:space="0" w:color="0FC8F2" w:themeColor="accent3"/>
        </w:tcBorders>
      </w:tcPr>
    </w:tblStylePr>
    <w:tblStylePr w:type="band1Horz">
      <w:tblPr/>
      <w:tcPr>
        <w:tcBorders>
          <w:top w:val="single" w:sz="4" w:space="0" w:color="0FC8F2" w:themeColor="accent3"/>
          <w:bottom w:val="single" w:sz="4" w:space="0" w:color="0FC8F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C8F2" w:themeColor="accent3"/>
          <w:left w:val="nil"/>
        </w:tcBorders>
      </w:tcPr>
    </w:tblStylePr>
    <w:tblStylePr w:type="swCell">
      <w:tblPr/>
      <w:tcPr>
        <w:tcBorders>
          <w:top w:val="double" w:sz="4" w:space="0" w:color="0FC8F2" w:themeColor="accent3"/>
          <w:right w:val="nil"/>
        </w:tcBorders>
      </w:tcPr>
    </w:tblStylePr>
  </w:style>
  <w:style w:type="table" w:customStyle="1" w:styleId="ListTable3-Accent41">
    <w:name w:val="List Table 3 - Accent 41"/>
    <w:basedOn w:val="TableNormal"/>
    <w:uiPriority w:val="48"/>
    <w:rsid w:val="00353750"/>
    <w:tblPr>
      <w:tblStyleRowBandSize w:val="1"/>
      <w:tblStyleColBandSize w:val="1"/>
      <w:tblBorders>
        <w:top w:val="single" w:sz="4" w:space="0" w:color="2CD5B6" w:themeColor="accent4"/>
        <w:left w:val="single" w:sz="4" w:space="0" w:color="2CD5B6" w:themeColor="accent4"/>
        <w:bottom w:val="single" w:sz="4" w:space="0" w:color="2CD5B6" w:themeColor="accent4"/>
        <w:right w:val="single" w:sz="4" w:space="0" w:color="2CD5B6" w:themeColor="accent4"/>
      </w:tblBorders>
    </w:tblPr>
    <w:tblStylePr w:type="firstRow">
      <w:rPr>
        <w:b/>
        <w:bCs/>
        <w:color w:val="FFFFFF" w:themeColor="background1"/>
      </w:rPr>
      <w:tblPr/>
      <w:tcPr>
        <w:shd w:val="clear" w:color="auto" w:fill="2CD5B6" w:themeFill="accent4"/>
      </w:tcPr>
    </w:tblStylePr>
    <w:tblStylePr w:type="lastRow">
      <w:rPr>
        <w:b/>
        <w:bCs/>
      </w:rPr>
      <w:tblPr/>
      <w:tcPr>
        <w:tcBorders>
          <w:top w:val="double" w:sz="4" w:space="0" w:color="2CD5B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D5B6" w:themeColor="accent4"/>
          <w:right w:val="single" w:sz="4" w:space="0" w:color="2CD5B6" w:themeColor="accent4"/>
        </w:tcBorders>
      </w:tcPr>
    </w:tblStylePr>
    <w:tblStylePr w:type="band1Horz">
      <w:tblPr/>
      <w:tcPr>
        <w:tcBorders>
          <w:top w:val="single" w:sz="4" w:space="0" w:color="2CD5B6" w:themeColor="accent4"/>
          <w:bottom w:val="single" w:sz="4" w:space="0" w:color="2CD5B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D5B6" w:themeColor="accent4"/>
          <w:left w:val="nil"/>
        </w:tcBorders>
      </w:tcPr>
    </w:tblStylePr>
    <w:tblStylePr w:type="swCell">
      <w:tblPr/>
      <w:tcPr>
        <w:tcBorders>
          <w:top w:val="double" w:sz="4" w:space="0" w:color="2CD5B6" w:themeColor="accent4"/>
          <w:right w:val="nil"/>
        </w:tcBorders>
      </w:tcPr>
    </w:tblStylePr>
  </w:style>
  <w:style w:type="table" w:customStyle="1" w:styleId="ListTable3-Accent51">
    <w:name w:val="List Table 3 - Accent 51"/>
    <w:basedOn w:val="TableNormal"/>
    <w:uiPriority w:val="48"/>
    <w:rsid w:val="00353750"/>
    <w:tblPr>
      <w:tblStyleRowBandSize w:val="1"/>
      <w:tblStyleColBandSize w:val="1"/>
      <w:tblBorders>
        <w:top w:val="single" w:sz="4" w:space="0" w:color="001973" w:themeColor="accent5"/>
        <w:left w:val="single" w:sz="4" w:space="0" w:color="001973" w:themeColor="accent5"/>
        <w:bottom w:val="single" w:sz="4" w:space="0" w:color="001973" w:themeColor="accent5"/>
        <w:right w:val="single" w:sz="4" w:space="0" w:color="001973" w:themeColor="accent5"/>
      </w:tblBorders>
    </w:tblPr>
    <w:tblStylePr w:type="firstRow">
      <w:rPr>
        <w:b/>
        <w:bCs/>
        <w:color w:val="FFFFFF" w:themeColor="background1"/>
      </w:rPr>
      <w:tblPr/>
      <w:tcPr>
        <w:shd w:val="clear" w:color="auto" w:fill="001973" w:themeFill="accent5"/>
      </w:tcPr>
    </w:tblStylePr>
    <w:tblStylePr w:type="lastRow">
      <w:rPr>
        <w:b/>
        <w:bCs/>
      </w:rPr>
      <w:tblPr/>
      <w:tcPr>
        <w:tcBorders>
          <w:top w:val="double" w:sz="4" w:space="0" w:color="00197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973" w:themeColor="accent5"/>
          <w:right w:val="single" w:sz="4" w:space="0" w:color="001973" w:themeColor="accent5"/>
        </w:tcBorders>
      </w:tcPr>
    </w:tblStylePr>
    <w:tblStylePr w:type="band1Horz">
      <w:tblPr/>
      <w:tcPr>
        <w:tcBorders>
          <w:top w:val="single" w:sz="4" w:space="0" w:color="001973" w:themeColor="accent5"/>
          <w:bottom w:val="single" w:sz="4" w:space="0" w:color="00197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973" w:themeColor="accent5"/>
          <w:left w:val="nil"/>
        </w:tcBorders>
      </w:tcPr>
    </w:tblStylePr>
    <w:tblStylePr w:type="swCell">
      <w:tblPr/>
      <w:tcPr>
        <w:tcBorders>
          <w:top w:val="double" w:sz="4" w:space="0" w:color="001973" w:themeColor="accent5"/>
          <w:right w:val="nil"/>
        </w:tcBorders>
      </w:tcPr>
    </w:tblStylePr>
  </w:style>
  <w:style w:type="table" w:customStyle="1" w:styleId="ListTable3-Accent61">
    <w:name w:val="List Table 3 - Accent 61"/>
    <w:basedOn w:val="TableNormal"/>
    <w:uiPriority w:val="48"/>
    <w:rsid w:val="00353750"/>
    <w:tblPr>
      <w:tblStyleRowBandSize w:val="1"/>
      <w:tblStyleColBandSize w:val="1"/>
      <w:tblBorders>
        <w:top w:val="single" w:sz="4" w:space="0" w:color="006150" w:themeColor="accent6"/>
        <w:left w:val="single" w:sz="4" w:space="0" w:color="006150" w:themeColor="accent6"/>
        <w:bottom w:val="single" w:sz="4" w:space="0" w:color="006150" w:themeColor="accent6"/>
        <w:right w:val="single" w:sz="4" w:space="0" w:color="006150" w:themeColor="accent6"/>
      </w:tblBorders>
    </w:tblPr>
    <w:tblStylePr w:type="firstRow">
      <w:rPr>
        <w:b/>
        <w:bCs/>
        <w:color w:val="FFFFFF" w:themeColor="background1"/>
      </w:rPr>
      <w:tblPr/>
      <w:tcPr>
        <w:shd w:val="clear" w:color="auto" w:fill="006150" w:themeFill="accent6"/>
      </w:tcPr>
    </w:tblStylePr>
    <w:tblStylePr w:type="lastRow">
      <w:rPr>
        <w:b/>
        <w:bCs/>
      </w:rPr>
      <w:tblPr/>
      <w:tcPr>
        <w:tcBorders>
          <w:top w:val="double" w:sz="4" w:space="0" w:color="0061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150" w:themeColor="accent6"/>
          <w:right w:val="single" w:sz="4" w:space="0" w:color="006150" w:themeColor="accent6"/>
        </w:tcBorders>
      </w:tcPr>
    </w:tblStylePr>
    <w:tblStylePr w:type="band1Horz">
      <w:tblPr/>
      <w:tcPr>
        <w:tcBorders>
          <w:top w:val="single" w:sz="4" w:space="0" w:color="006150" w:themeColor="accent6"/>
          <w:bottom w:val="single" w:sz="4" w:space="0" w:color="0061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150" w:themeColor="accent6"/>
          <w:left w:val="nil"/>
        </w:tcBorders>
      </w:tcPr>
    </w:tblStylePr>
    <w:tblStylePr w:type="swCell">
      <w:tblPr/>
      <w:tcPr>
        <w:tcBorders>
          <w:top w:val="double" w:sz="4" w:space="0" w:color="006150" w:themeColor="accent6"/>
          <w:right w:val="nil"/>
        </w:tcBorders>
      </w:tcPr>
    </w:tblStylePr>
  </w:style>
  <w:style w:type="table" w:customStyle="1" w:styleId="ListTable41">
    <w:name w:val="List Table 41"/>
    <w:basedOn w:val="TableNormal"/>
    <w:uiPriority w:val="49"/>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tcBorders>
        <w:shd w:val="clear" w:color="auto" w:fill="C8C8C8" w:themeFill="accent1"/>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4-Accent21">
    <w:name w:val="List Table 4 - Accent 21"/>
    <w:basedOn w:val="TableNormal"/>
    <w:uiPriority w:val="49"/>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tcBorders>
        <w:shd w:val="clear" w:color="auto" w:fill="DB3D23" w:themeFill="accent2"/>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4-Accent31">
    <w:name w:val="List Table 4 - Accent 31"/>
    <w:basedOn w:val="TableNormal"/>
    <w:uiPriority w:val="49"/>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tcBorders>
        <w:shd w:val="clear" w:color="auto" w:fill="0FC8F2" w:themeFill="accent3"/>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4-Accent41">
    <w:name w:val="List Table 4 - Accent 41"/>
    <w:basedOn w:val="TableNormal"/>
    <w:uiPriority w:val="49"/>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tcBorders>
        <w:shd w:val="clear" w:color="auto" w:fill="2CD5B6" w:themeFill="accent4"/>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4-Accent51">
    <w:name w:val="List Table 4 - Accent 51"/>
    <w:basedOn w:val="TableNormal"/>
    <w:uiPriority w:val="49"/>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tcBorders>
        <w:shd w:val="clear" w:color="auto" w:fill="001973" w:themeFill="accent5"/>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4-Accent61">
    <w:name w:val="List Table 4 - Accent 61"/>
    <w:basedOn w:val="TableNormal"/>
    <w:uiPriority w:val="49"/>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tcBorders>
        <w:shd w:val="clear" w:color="auto" w:fill="006150" w:themeFill="accent6"/>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5Dark1">
    <w:name w:val="List Table 5 Dark1"/>
    <w:basedOn w:val="TableNormal"/>
    <w:uiPriority w:val="50"/>
    <w:rsid w:val="0035375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353750"/>
    <w:rPr>
      <w:color w:val="FFFFFF" w:themeColor="background1"/>
    </w:rPr>
    <w:tblPr>
      <w:tblStyleRowBandSize w:val="1"/>
      <w:tblStyleColBandSize w:val="1"/>
      <w:tblBorders>
        <w:top w:val="single" w:sz="24" w:space="0" w:color="C8C8C8" w:themeColor="accent1"/>
        <w:left w:val="single" w:sz="24" w:space="0" w:color="C8C8C8" w:themeColor="accent1"/>
        <w:bottom w:val="single" w:sz="24" w:space="0" w:color="C8C8C8" w:themeColor="accent1"/>
        <w:right w:val="single" w:sz="24" w:space="0" w:color="C8C8C8" w:themeColor="accent1"/>
      </w:tblBorders>
    </w:tblPr>
    <w:tcPr>
      <w:shd w:val="clear" w:color="auto" w:fill="C8C8C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353750"/>
    <w:rPr>
      <w:color w:val="FFFFFF" w:themeColor="background1"/>
    </w:rPr>
    <w:tblPr>
      <w:tblStyleRowBandSize w:val="1"/>
      <w:tblStyleColBandSize w:val="1"/>
      <w:tblBorders>
        <w:top w:val="single" w:sz="24" w:space="0" w:color="DB3D23" w:themeColor="accent2"/>
        <w:left w:val="single" w:sz="24" w:space="0" w:color="DB3D23" w:themeColor="accent2"/>
        <w:bottom w:val="single" w:sz="24" w:space="0" w:color="DB3D23" w:themeColor="accent2"/>
        <w:right w:val="single" w:sz="24" w:space="0" w:color="DB3D23" w:themeColor="accent2"/>
      </w:tblBorders>
    </w:tblPr>
    <w:tcPr>
      <w:shd w:val="clear" w:color="auto" w:fill="DB3D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353750"/>
    <w:rPr>
      <w:color w:val="FFFFFF" w:themeColor="background1"/>
    </w:rPr>
    <w:tblPr>
      <w:tblStyleRowBandSize w:val="1"/>
      <w:tblStyleColBandSize w:val="1"/>
      <w:tblBorders>
        <w:top w:val="single" w:sz="24" w:space="0" w:color="0FC8F2" w:themeColor="accent3"/>
        <w:left w:val="single" w:sz="24" w:space="0" w:color="0FC8F2" w:themeColor="accent3"/>
        <w:bottom w:val="single" w:sz="24" w:space="0" w:color="0FC8F2" w:themeColor="accent3"/>
        <w:right w:val="single" w:sz="24" w:space="0" w:color="0FC8F2" w:themeColor="accent3"/>
      </w:tblBorders>
    </w:tblPr>
    <w:tcPr>
      <w:shd w:val="clear" w:color="auto" w:fill="0FC8F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353750"/>
    <w:rPr>
      <w:color w:val="FFFFFF" w:themeColor="background1"/>
    </w:rPr>
    <w:tblPr>
      <w:tblStyleRowBandSize w:val="1"/>
      <w:tblStyleColBandSize w:val="1"/>
      <w:tblBorders>
        <w:top w:val="single" w:sz="24" w:space="0" w:color="2CD5B6" w:themeColor="accent4"/>
        <w:left w:val="single" w:sz="24" w:space="0" w:color="2CD5B6" w:themeColor="accent4"/>
        <w:bottom w:val="single" w:sz="24" w:space="0" w:color="2CD5B6" w:themeColor="accent4"/>
        <w:right w:val="single" w:sz="24" w:space="0" w:color="2CD5B6" w:themeColor="accent4"/>
      </w:tblBorders>
    </w:tblPr>
    <w:tcPr>
      <w:shd w:val="clear" w:color="auto" w:fill="2CD5B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353750"/>
    <w:rPr>
      <w:color w:val="FFFFFF" w:themeColor="background1"/>
    </w:rPr>
    <w:tblPr>
      <w:tblStyleRowBandSize w:val="1"/>
      <w:tblStyleColBandSize w:val="1"/>
      <w:tblBorders>
        <w:top w:val="single" w:sz="24" w:space="0" w:color="001973" w:themeColor="accent5"/>
        <w:left w:val="single" w:sz="24" w:space="0" w:color="001973" w:themeColor="accent5"/>
        <w:bottom w:val="single" w:sz="24" w:space="0" w:color="001973" w:themeColor="accent5"/>
        <w:right w:val="single" w:sz="24" w:space="0" w:color="001973" w:themeColor="accent5"/>
      </w:tblBorders>
    </w:tblPr>
    <w:tcPr>
      <w:shd w:val="clear" w:color="auto" w:fill="00197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353750"/>
    <w:rPr>
      <w:color w:val="FFFFFF" w:themeColor="background1"/>
    </w:rPr>
    <w:tblPr>
      <w:tblStyleRowBandSize w:val="1"/>
      <w:tblStyleColBandSize w:val="1"/>
      <w:tblBorders>
        <w:top w:val="single" w:sz="24" w:space="0" w:color="006150" w:themeColor="accent6"/>
        <w:left w:val="single" w:sz="24" w:space="0" w:color="006150" w:themeColor="accent6"/>
        <w:bottom w:val="single" w:sz="24" w:space="0" w:color="006150" w:themeColor="accent6"/>
        <w:right w:val="single" w:sz="24" w:space="0" w:color="006150" w:themeColor="accent6"/>
      </w:tblBorders>
    </w:tblPr>
    <w:tcPr>
      <w:shd w:val="clear" w:color="auto" w:fill="0061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35375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353750"/>
    <w:rPr>
      <w:color w:val="959595" w:themeColor="accent1" w:themeShade="BF"/>
    </w:rPr>
    <w:tblPr>
      <w:tblStyleRowBandSize w:val="1"/>
      <w:tblStyleColBandSize w:val="1"/>
      <w:tblBorders>
        <w:top w:val="single" w:sz="4" w:space="0" w:color="C8C8C8" w:themeColor="accent1"/>
        <w:bottom w:val="single" w:sz="4" w:space="0" w:color="C8C8C8" w:themeColor="accent1"/>
      </w:tblBorders>
    </w:tblPr>
    <w:tblStylePr w:type="firstRow">
      <w:rPr>
        <w:b/>
        <w:bCs/>
      </w:rPr>
      <w:tblPr/>
      <w:tcPr>
        <w:tcBorders>
          <w:bottom w:val="single" w:sz="4" w:space="0" w:color="C8C8C8" w:themeColor="accent1"/>
        </w:tcBorders>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6Colorful-Accent21">
    <w:name w:val="List Table 6 Colorful - Accent 21"/>
    <w:basedOn w:val="TableNormal"/>
    <w:uiPriority w:val="51"/>
    <w:rsid w:val="00353750"/>
    <w:rPr>
      <w:color w:val="A32D1A" w:themeColor="accent2" w:themeShade="BF"/>
    </w:rPr>
    <w:tblPr>
      <w:tblStyleRowBandSize w:val="1"/>
      <w:tblStyleColBandSize w:val="1"/>
      <w:tblBorders>
        <w:top w:val="single" w:sz="4" w:space="0" w:color="DB3D23" w:themeColor="accent2"/>
        <w:bottom w:val="single" w:sz="4" w:space="0" w:color="DB3D23" w:themeColor="accent2"/>
      </w:tblBorders>
    </w:tblPr>
    <w:tblStylePr w:type="firstRow">
      <w:rPr>
        <w:b/>
        <w:bCs/>
      </w:rPr>
      <w:tblPr/>
      <w:tcPr>
        <w:tcBorders>
          <w:bottom w:val="single" w:sz="4" w:space="0" w:color="DB3D23" w:themeColor="accent2"/>
        </w:tcBorders>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6Colorful-Accent31">
    <w:name w:val="List Table 6 Colorful - Accent 31"/>
    <w:basedOn w:val="TableNormal"/>
    <w:uiPriority w:val="51"/>
    <w:rsid w:val="00353750"/>
    <w:rPr>
      <w:color w:val="0A95B6" w:themeColor="accent3" w:themeShade="BF"/>
    </w:rPr>
    <w:tblPr>
      <w:tblStyleRowBandSize w:val="1"/>
      <w:tblStyleColBandSize w:val="1"/>
      <w:tblBorders>
        <w:top w:val="single" w:sz="4" w:space="0" w:color="0FC8F2" w:themeColor="accent3"/>
        <w:bottom w:val="single" w:sz="4" w:space="0" w:color="0FC8F2" w:themeColor="accent3"/>
      </w:tblBorders>
    </w:tblPr>
    <w:tblStylePr w:type="firstRow">
      <w:rPr>
        <w:b/>
        <w:bCs/>
      </w:rPr>
      <w:tblPr/>
      <w:tcPr>
        <w:tcBorders>
          <w:bottom w:val="single" w:sz="4" w:space="0" w:color="0FC8F2" w:themeColor="accent3"/>
        </w:tcBorders>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6Colorful-Accent41">
    <w:name w:val="List Table 6 Colorful - Accent 41"/>
    <w:basedOn w:val="TableNormal"/>
    <w:uiPriority w:val="51"/>
    <w:rsid w:val="00353750"/>
    <w:rPr>
      <w:color w:val="20A088" w:themeColor="accent4" w:themeShade="BF"/>
    </w:rPr>
    <w:tblPr>
      <w:tblStyleRowBandSize w:val="1"/>
      <w:tblStyleColBandSize w:val="1"/>
      <w:tblBorders>
        <w:top w:val="single" w:sz="4" w:space="0" w:color="2CD5B6" w:themeColor="accent4"/>
        <w:bottom w:val="single" w:sz="4" w:space="0" w:color="2CD5B6" w:themeColor="accent4"/>
      </w:tblBorders>
    </w:tblPr>
    <w:tblStylePr w:type="firstRow">
      <w:rPr>
        <w:b/>
        <w:bCs/>
      </w:rPr>
      <w:tblPr/>
      <w:tcPr>
        <w:tcBorders>
          <w:bottom w:val="single" w:sz="4" w:space="0" w:color="2CD5B6" w:themeColor="accent4"/>
        </w:tcBorders>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6Colorful-Accent51">
    <w:name w:val="List Table 6 Colorful - Accent 51"/>
    <w:basedOn w:val="TableNormal"/>
    <w:uiPriority w:val="51"/>
    <w:rsid w:val="00353750"/>
    <w:rPr>
      <w:color w:val="001256" w:themeColor="accent5" w:themeShade="BF"/>
    </w:rPr>
    <w:tblPr>
      <w:tblStyleRowBandSize w:val="1"/>
      <w:tblStyleColBandSize w:val="1"/>
      <w:tblBorders>
        <w:top w:val="single" w:sz="4" w:space="0" w:color="001973" w:themeColor="accent5"/>
        <w:bottom w:val="single" w:sz="4" w:space="0" w:color="001973" w:themeColor="accent5"/>
      </w:tblBorders>
    </w:tblPr>
    <w:tblStylePr w:type="firstRow">
      <w:rPr>
        <w:b/>
        <w:bCs/>
      </w:rPr>
      <w:tblPr/>
      <w:tcPr>
        <w:tcBorders>
          <w:bottom w:val="single" w:sz="4" w:space="0" w:color="001973" w:themeColor="accent5"/>
        </w:tcBorders>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6Colorful-Accent61">
    <w:name w:val="List Table 6 Colorful - Accent 61"/>
    <w:basedOn w:val="TableNormal"/>
    <w:uiPriority w:val="51"/>
    <w:rsid w:val="00353750"/>
    <w:rPr>
      <w:color w:val="00483B" w:themeColor="accent6" w:themeShade="BF"/>
    </w:rPr>
    <w:tblPr>
      <w:tblStyleRowBandSize w:val="1"/>
      <w:tblStyleColBandSize w:val="1"/>
      <w:tblBorders>
        <w:top w:val="single" w:sz="4" w:space="0" w:color="006150" w:themeColor="accent6"/>
        <w:bottom w:val="single" w:sz="4" w:space="0" w:color="006150" w:themeColor="accent6"/>
      </w:tblBorders>
    </w:tblPr>
    <w:tblStylePr w:type="firstRow">
      <w:rPr>
        <w:b/>
        <w:bCs/>
      </w:rPr>
      <w:tblPr/>
      <w:tcPr>
        <w:tcBorders>
          <w:bottom w:val="single" w:sz="4" w:space="0" w:color="006150" w:themeColor="accent6"/>
        </w:tcBorders>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7Colorful1">
    <w:name w:val="List Table 7 Colorful1"/>
    <w:basedOn w:val="TableNormal"/>
    <w:uiPriority w:val="52"/>
    <w:rsid w:val="0035375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353750"/>
    <w:rPr>
      <w:color w:val="95959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1"/>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353750"/>
    <w:rPr>
      <w:color w:val="A32D1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3D2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3D2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3D2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3D23" w:themeColor="accent2"/>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353750"/>
    <w:rPr>
      <w:color w:val="0A95B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C8F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C8F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C8F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C8F2" w:themeColor="accent3"/>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353750"/>
    <w:rPr>
      <w:color w:val="20A08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D5B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D5B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D5B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D5B6" w:themeColor="accent4"/>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353750"/>
    <w:rPr>
      <w:color w:val="00125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97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97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97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973" w:themeColor="accent5"/>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353750"/>
    <w:rPr>
      <w:color w:val="00483B"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1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1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1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150" w:themeColor="accent6"/>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3537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35375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3537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35375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35375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3537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TTFlushSubSubHeading">
    <w:name w:val="NTT Flush Sub Sub Heading"/>
    <w:basedOn w:val="NTTFlushSubHeading"/>
    <w:next w:val="NTTFlushBodyText"/>
    <w:link w:val="NTTFlushSubSubHeadingChar"/>
    <w:rsid w:val="001E106F"/>
    <w:pPr>
      <w:outlineLvl w:val="2"/>
    </w:pPr>
    <w:rPr>
      <w:b w:val="0"/>
      <w:color w:val="000000"/>
    </w:rPr>
  </w:style>
  <w:style w:type="character" w:customStyle="1" w:styleId="NTTBodyTextChar">
    <w:name w:val="NTT Body Text Char"/>
    <w:basedOn w:val="DefaultParagraphFont"/>
    <w:link w:val="NTTBodyText"/>
    <w:uiPriority w:val="1"/>
    <w:rsid w:val="001E106F"/>
    <w:rPr>
      <w:rFonts w:ascii="Arial" w:hAnsi="Arial" w:cs="Arial"/>
      <w:color w:val="000000"/>
      <w:spacing w:val="10"/>
      <w:kern w:val="20"/>
      <w:lang w:eastAsia="en-US"/>
    </w:rPr>
  </w:style>
  <w:style w:type="character" w:customStyle="1" w:styleId="NTTFlushSubSubHeadingChar">
    <w:name w:val="NTT Flush Sub Sub Heading Char"/>
    <w:basedOn w:val="NTTBodyTextChar"/>
    <w:link w:val="NTTFlushSubSubHeading"/>
    <w:rsid w:val="001E106F"/>
    <w:rPr>
      <w:rFonts w:ascii="Arial" w:eastAsia="MS PGothic" w:hAnsi="Arial" w:cs="Arial"/>
      <w:color w:val="000000"/>
      <w:spacing w:val="10"/>
      <w:kern w:val="24"/>
      <w:sz w:val="24"/>
      <w:szCs w:val="24"/>
      <w:lang w:eastAsia="ja-JP"/>
    </w:rPr>
  </w:style>
  <w:style w:type="paragraph" w:customStyle="1" w:styleId="NTTTB1">
    <w:name w:val="NTT TB1"/>
    <w:next w:val="NTTTB2"/>
    <w:link w:val="NTTTB1Char"/>
    <w:rsid w:val="002C6883"/>
    <w:pPr>
      <w:spacing w:before="120" w:after="120" w:line="640" w:lineRule="atLeast"/>
    </w:pPr>
    <w:rPr>
      <w:rFonts w:ascii="Arial" w:hAnsi="Arial" w:cs="Arial"/>
      <w:b/>
      <w:bCs/>
      <w:noProof/>
      <w:color w:val="000000"/>
      <w:spacing w:val="10"/>
      <w:kern w:val="56"/>
      <w:sz w:val="48"/>
      <w:szCs w:val="28"/>
    </w:rPr>
  </w:style>
  <w:style w:type="character" w:customStyle="1" w:styleId="Title1DocumentTypeChar">
    <w:name w:val="Title 1 Document Type Char"/>
    <w:basedOn w:val="DefaultParagraphFont"/>
    <w:link w:val="Title1DocumentType"/>
    <w:uiPriority w:val="79"/>
    <w:rsid w:val="00182D27"/>
    <w:rPr>
      <w:rFonts w:ascii="Arial" w:hAnsi="Arial" w:cs="Arial"/>
      <w:b/>
      <w:bCs/>
      <w:noProof/>
      <w:color w:val="000000"/>
      <w:spacing w:val="10"/>
      <w:kern w:val="28"/>
      <w:sz w:val="36"/>
      <w:szCs w:val="28"/>
    </w:rPr>
  </w:style>
  <w:style w:type="character" w:customStyle="1" w:styleId="NTTTB1Char">
    <w:name w:val="NTT TB1 Char"/>
    <w:basedOn w:val="Title1DocumentTypeChar"/>
    <w:link w:val="NTTTB1"/>
    <w:rsid w:val="002C6883"/>
    <w:rPr>
      <w:rFonts w:ascii="Arial" w:hAnsi="Arial" w:cs="Arial"/>
      <w:b/>
      <w:bCs/>
      <w:noProof/>
      <w:color w:val="000000"/>
      <w:spacing w:val="10"/>
      <w:kern w:val="56"/>
      <w:sz w:val="48"/>
      <w:szCs w:val="28"/>
    </w:rPr>
  </w:style>
  <w:style w:type="paragraph" w:customStyle="1" w:styleId="NTTTB2">
    <w:name w:val="NTT TB2"/>
    <w:next w:val="NTTTB3"/>
    <w:link w:val="NTTTB2Char"/>
    <w:rsid w:val="002C6883"/>
    <w:pPr>
      <w:spacing w:before="120" w:after="120" w:line="440" w:lineRule="atLeast"/>
    </w:pPr>
    <w:rPr>
      <w:rFonts w:ascii="Arial" w:hAnsi="Arial" w:cs="Arial"/>
      <w:bCs/>
      <w:noProof/>
      <w:color w:val="000000"/>
      <w:spacing w:val="10"/>
      <w:kern w:val="36"/>
      <w:sz w:val="36"/>
      <w:szCs w:val="28"/>
    </w:rPr>
  </w:style>
  <w:style w:type="character" w:customStyle="1" w:styleId="NTTTB2Char">
    <w:name w:val="NTT TB2 Char"/>
    <w:basedOn w:val="Title1DocumentTypeChar"/>
    <w:link w:val="NTTTB2"/>
    <w:rsid w:val="002C6883"/>
    <w:rPr>
      <w:rFonts w:ascii="Arial" w:hAnsi="Arial" w:cs="Arial"/>
      <w:b w:val="0"/>
      <w:bCs/>
      <w:noProof/>
      <w:color w:val="000000"/>
      <w:spacing w:val="10"/>
      <w:kern w:val="36"/>
      <w:sz w:val="36"/>
      <w:szCs w:val="28"/>
    </w:rPr>
  </w:style>
  <w:style w:type="paragraph" w:customStyle="1" w:styleId="NTTTB3">
    <w:name w:val="NTT TB3"/>
    <w:next w:val="NTTTB4"/>
    <w:link w:val="NTTTB3Char"/>
    <w:rsid w:val="002C6883"/>
    <w:pPr>
      <w:spacing w:before="120" w:after="120" w:line="440" w:lineRule="atLeast"/>
    </w:pPr>
    <w:rPr>
      <w:rFonts w:ascii="Arial" w:hAnsi="Arial" w:cs="Arial"/>
      <w:bCs/>
      <w:noProof/>
      <w:color w:val="000000"/>
      <w:spacing w:val="10"/>
      <w:kern w:val="36"/>
      <w:sz w:val="36"/>
      <w:szCs w:val="28"/>
    </w:rPr>
  </w:style>
  <w:style w:type="character" w:customStyle="1" w:styleId="NTTTB3Char">
    <w:name w:val="NTT TB3 Char"/>
    <w:basedOn w:val="Title1DocumentTypeChar"/>
    <w:link w:val="NTTTB3"/>
    <w:rsid w:val="002C6883"/>
    <w:rPr>
      <w:rFonts w:ascii="Arial" w:hAnsi="Arial" w:cs="Arial"/>
      <w:b w:val="0"/>
      <w:bCs/>
      <w:noProof/>
      <w:color w:val="000000"/>
      <w:spacing w:val="10"/>
      <w:kern w:val="36"/>
      <w:sz w:val="36"/>
      <w:szCs w:val="28"/>
    </w:rPr>
  </w:style>
  <w:style w:type="paragraph" w:customStyle="1" w:styleId="NTTTB4">
    <w:name w:val="NTT TB4"/>
    <w:link w:val="NTTTB4Char"/>
    <w:rsid w:val="002C6883"/>
    <w:pPr>
      <w:spacing w:before="120" w:after="120" w:line="300" w:lineRule="atLeast"/>
    </w:pPr>
    <w:rPr>
      <w:rFonts w:ascii="Arial" w:hAnsi="Arial" w:cs="Arial"/>
      <w:bCs/>
      <w:noProof/>
      <w:color w:val="000000"/>
      <w:spacing w:val="10"/>
      <w:kern w:val="24"/>
      <w:sz w:val="24"/>
      <w:szCs w:val="28"/>
    </w:rPr>
  </w:style>
  <w:style w:type="character" w:customStyle="1" w:styleId="NTTTB4Char">
    <w:name w:val="NTT TB4 Char"/>
    <w:basedOn w:val="Title1DocumentTypeChar"/>
    <w:link w:val="NTTTB4"/>
    <w:rsid w:val="002C6883"/>
    <w:rPr>
      <w:rFonts w:ascii="Arial" w:hAnsi="Arial" w:cs="Arial"/>
      <w:b w:val="0"/>
      <w:bCs/>
      <w:noProof/>
      <w:color w:val="000000"/>
      <w:spacing w:val="10"/>
      <w:kern w:val="24"/>
      <w:sz w:val="24"/>
      <w:szCs w:val="28"/>
    </w:rPr>
  </w:style>
  <w:style w:type="paragraph" w:customStyle="1" w:styleId="NTTTB5">
    <w:name w:val="NTT TB5"/>
    <w:next w:val="NTTTB4"/>
    <w:link w:val="NTTTB5Char"/>
    <w:rsid w:val="002C6883"/>
    <w:pPr>
      <w:spacing w:line="360" w:lineRule="atLeast"/>
    </w:pPr>
    <w:rPr>
      <w:rFonts w:ascii="Arial" w:hAnsi="Arial" w:cs="Arial"/>
      <w:noProof/>
      <w:color w:val="000000"/>
      <w:spacing w:val="10"/>
      <w:kern w:val="28"/>
      <w:sz w:val="28"/>
      <w:szCs w:val="24"/>
      <w:lang w:eastAsia="en-ZA"/>
    </w:rPr>
  </w:style>
  <w:style w:type="character" w:customStyle="1" w:styleId="NTTTB5Char">
    <w:name w:val="NTT TB5 Char"/>
    <w:basedOn w:val="FooterChar"/>
    <w:link w:val="NTTTB5"/>
    <w:rsid w:val="002C6883"/>
    <w:rPr>
      <w:rFonts w:ascii="Arial" w:hAnsi="Arial" w:cs="Arial"/>
      <w:noProof/>
      <w:color w:val="000000"/>
      <w:spacing w:val="10"/>
      <w:kern w:val="28"/>
      <w:sz w:val="28"/>
      <w:szCs w:val="24"/>
      <w:lang w:eastAsia="en-ZA"/>
    </w:rPr>
  </w:style>
  <w:style w:type="character" w:customStyle="1" w:styleId="Hashtag1">
    <w:name w:val="Hashtag1"/>
    <w:basedOn w:val="DefaultParagraphFont"/>
    <w:uiPriority w:val="99"/>
    <w:semiHidden/>
    <w:unhideWhenUsed/>
    <w:rsid w:val="00F2268A"/>
    <w:rPr>
      <w:color w:val="2B579A"/>
      <w:shd w:val="clear" w:color="auto" w:fill="E6E6E6"/>
    </w:rPr>
  </w:style>
  <w:style w:type="character" w:customStyle="1" w:styleId="Mention1">
    <w:name w:val="Mention1"/>
    <w:basedOn w:val="DefaultParagraphFont"/>
    <w:uiPriority w:val="99"/>
    <w:semiHidden/>
    <w:unhideWhenUsed/>
    <w:rsid w:val="00F2268A"/>
    <w:rPr>
      <w:color w:val="2B579A"/>
      <w:shd w:val="clear" w:color="auto" w:fill="E6E6E6"/>
    </w:rPr>
  </w:style>
  <w:style w:type="character" w:customStyle="1" w:styleId="SmartHyperlink1">
    <w:name w:val="Smart Hyperlink1"/>
    <w:basedOn w:val="DefaultParagraphFont"/>
    <w:uiPriority w:val="99"/>
    <w:semiHidden/>
    <w:unhideWhenUsed/>
    <w:rsid w:val="00F2268A"/>
    <w:rPr>
      <w:u w:val="dotted"/>
    </w:rPr>
  </w:style>
  <w:style w:type="character" w:customStyle="1" w:styleId="UnresolvedMention1">
    <w:name w:val="Unresolved Mention1"/>
    <w:basedOn w:val="DefaultParagraphFont"/>
    <w:uiPriority w:val="99"/>
    <w:semiHidden/>
    <w:unhideWhenUsed/>
    <w:rsid w:val="00F2268A"/>
    <w:rPr>
      <w:color w:val="808080"/>
      <w:shd w:val="clear" w:color="auto" w:fill="E6E6E6"/>
    </w:rPr>
  </w:style>
  <w:style w:type="table" w:styleId="ColorfulGrid">
    <w:name w:val="Colorful Grid"/>
    <w:basedOn w:val="TableNormal"/>
    <w:uiPriority w:val="99"/>
    <w:semiHidden/>
    <w:unhideWhenUsed/>
    <w:rsid w:val="006F419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99"/>
    <w:semiHidden/>
    <w:unhideWhenUsed/>
    <w:rsid w:val="006F4190"/>
    <w:rPr>
      <w:color w:val="000000" w:themeColor="text1"/>
    </w:rPr>
    <w:tblPr>
      <w:tblStyleRowBandSize w:val="1"/>
      <w:tblStyleColBandSize w:val="1"/>
      <w:tblBorders>
        <w:insideH w:val="single" w:sz="4" w:space="0" w:color="FFFFFF" w:themeColor="background1"/>
      </w:tblBorders>
    </w:tblPr>
    <w:tcPr>
      <w:shd w:val="clear" w:color="auto" w:fill="F4F4F4" w:themeFill="accent1" w:themeFillTint="33"/>
    </w:tcPr>
    <w:tblStylePr w:type="firstRow">
      <w:rPr>
        <w:b/>
        <w:bCs/>
      </w:rPr>
      <w:tblPr/>
      <w:tcPr>
        <w:shd w:val="clear" w:color="auto" w:fill="E9E9E9" w:themeFill="accent1" w:themeFillTint="66"/>
      </w:tcPr>
    </w:tblStylePr>
    <w:tblStylePr w:type="lastRow">
      <w:rPr>
        <w:b/>
        <w:bCs/>
        <w:color w:val="000000" w:themeColor="text1"/>
      </w:rPr>
      <w:tblPr/>
      <w:tcPr>
        <w:shd w:val="clear" w:color="auto" w:fill="E9E9E9" w:themeFill="accent1" w:themeFillTint="66"/>
      </w:tcPr>
    </w:tblStylePr>
    <w:tblStylePr w:type="firstCol">
      <w:rPr>
        <w:color w:val="FFFFFF" w:themeColor="background1"/>
      </w:rPr>
      <w:tblPr/>
      <w:tcPr>
        <w:shd w:val="clear" w:color="auto" w:fill="959595" w:themeFill="accent1" w:themeFillShade="BF"/>
      </w:tcPr>
    </w:tblStylePr>
    <w:tblStylePr w:type="lastCol">
      <w:rPr>
        <w:color w:val="FFFFFF" w:themeColor="background1"/>
      </w:rPr>
      <w:tblPr/>
      <w:tcPr>
        <w:shd w:val="clear" w:color="auto" w:fill="959595" w:themeFill="accent1" w:themeFillShade="BF"/>
      </w:tcPr>
    </w:tblStylePr>
    <w:tblStylePr w:type="band1Vert">
      <w:tblPr/>
      <w:tcPr>
        <w:shd w:val="clear" w:color="auto" w:fill="E3E3E3" w:themeFill="accent1" w:themeFillTint="7F"/>
      </w:tcPr>
    </w:tblStylePr>
    <w:tblStylePr w:type="band1Horz">
      <w:tblPr/>
      <w:tcPr>
        <w:shd w:val="clear" w:color="auto" w:fill="E3E3E3" w:themeFill="accent1" w:themeFillTint="7F"/>
      </w:tcPr>
    </w:tblStylePr>
  </w:style>
  <w:style w:type="numbering" w:customStyle="1" w:styleId="NTTFlushBlueBulletList">
    <w:name w:val="_NTT Flush Blue Bullet List"/>
    <w:rsid w:val="004D03CF"/>
    <w:pPr>
      <w:numPr>
        <w:numId w:val="14"/>
      </w:numPr>
    </w:pPr>
  </w:style>
  <w:style w:type="paragraph" w:customStyle="1" w:styleId="NTTFlushBlueBodyText">
    <w:name w:val="NTT Flush Blue Body Text"/>
    <w:basedOn w:val="Normal"/>
    <w:link w:val="NTTFlushBlueBodyTextChar"/>
    <w:rsid w:val="00725B20"/>
    <w:pPr>
      <w:spacing w:before="180" w:after="120"/>
    </w:pPr>
    <w:rPr>
      <w:bCs w:val="0"/>
      <w:color w:val="0072BC"/>
      <w:kern w:val="20"/>
      <w:lang w:eastAsia="en-US"/>
    </w:rPr>
  </w:style>
  <w:style w:type="character" w:customStyle="1" w:styleId="NTTFlushBlueBodyTextChar">
    <w:name w:val="NTT Flush Blue Body Text Char"/>
    <w:basedOn w:val="DefaultParagraphFont"/>
    <w:link w:val="NTTFlushBlueBodyText"/>
    <w:rsid w:val="00725B20"/>
    <w:rPr>
      <w:rFonts w:ascii="Arial" w:hAnsi="Arial" w:cs="Arial"/>
      <w:color w:val="0072BC"/>
      <w:spacing w:val="10"/>
      <w:kern w:val="20"/>
      <w:lang w:eastAsia="en-US"/>
    </w:rPr>
  </w:style>
  <w:style w:type="paragraph" w:customStyle="1" w:styleId="NTTFlushBlueBodyBold">
    <w:name w:val="NTT Flush Blue Body Bold"/>
    <w:basedOn w:val="Normal"/>
    <w:link w:val="NTTFlushBlueBodyBoldChar"/>
    <w:rsid w:val="00725B20"/>
    <w:pPr>
      <w:keepNext/>
      <w:keepLines/>
      <w:spacing w:before="180" w:after="120"/>
    </w:pPr>
    <w:rPr>
      <w:b/>
      <w:bCs w:val="0"/>
      <w:color w:val="0072BC"/>
      <w:kern w:val="20"/>
      <w:lang w:eastAsia="en-US"/>
    </w:rPr>
  </w:style>
  <w:style w:type="character" w:customStyle="1" w:styleId="NTTFlushBlueBodyBoldChar">
    <w:name w:val="NTT Flush Blue Body Bold Char"/>
    <w:basedOn w:val="DefaultParagraphFont"/>
    <w:link w:val="NTTFlushBlueBodyBold"/>
    <w:rsid w:val="00725B20"/>
    <w:rPr>
      <w:rFonts w:ascii="Arial" w:hAnsi="Arial" w:cs="Arial"/>
      <w:b/>
      <w:color w:val="0072BC"/>
      <w:spacing w:val="10"/>
      <w:kern w:val="20"/>
      <w:lang w:eastAsia="en-US"/>
    </w:rPr>
  </w:style>
  <w:style w:type="paragraph" w:customStyle="1" w:styleId="NTTFlushBlueBoldBullet">
    <w:name w:val="NTT Flush Blue Bold Bullet"/>
    <w:basedOn w:val="Normal"/>
    <w:link w:val="NTTFlushBlueBoldBulletChar"/>
    <w:rsid w:val="00725B20"/>
    <w:pPr>
      <w:keepNext/>
      <w:keepLines/>
      <w:numPr>
        <w:ilvl w:val="5"/>
        <w:numId w:val="2"/>
      </w:numPr>
      <w:tabs>
        <w:tab w:val="left" w:pos="850"/>
      </w:tabs>
      <w:spacing w:before="120" w:after="120"/>
    </w:pPr>
    <w:rPr>
      <w:b/>
      <w:bCs w:val="0"/>
      <w:color w:val="0072BC"/>
      <w:kern w:val="20"/>
      <w:lang w:eastAsia="en-US"/>
    </w:rPr>
  </w:style>
  <w:style w:type="character" w:customStyle="1" w:styleId="NTTBullet1Char">
    <w:name w:val="NTT Bullet 1 Char"/>
    <w:basedOn w:val="NTTBodyTextChar"/>
    <w:link w:val="NTTBullet1"/>
    <w:uiPriority w:val="9"/>
    <w:rsid w:val="000B3D09"/>
    <w:rPr>
      <w:rFonts w:ascii="Arial" w:hAnsi="Arial" w:cs="Arial"/>
      <w:color w:val="000000"/>
      <w:spacing w:val="10"/>
      <w:kern w:val="20"/>
      <w:lang w:eastAsia="en-US"/>
    </w:rPr>
  </w:style>
  <w:style w:type="character" w:customStyle="1" w:styleId="NTTFlushBullet1Char">
    <w:name w:val="NTT Flush Bullet 1 Char"/>
    <w:basedOn w:val="NTTBullet1Char"/>
    <w:link w:val="NTTFlushBullet1"/>
    <w:uiPriority w:val="19"/>
    <w:rsid w:val="000B3D09"/>
    <w:rPr>
      <w:rFonts w:ascii="Arial" w:hAnsi="Arial" w:cs="Arial"/>
      <w:color w:val="000000"/>
      <w:spacing w:val="10"/>
      <w:kern w:val="20"/>
      <w:lang w:eastAsia="en-US"/>
    </w:rPr>
  </w:style>
  <w:style w:type="character" w:customStyle="1" w:styleId="NTTFlushBlueBoldBulletChar">
    <w:name w:val="NTT Flush Blue Bold Bullet Char"/>
    <w:basedOn w:val="DefaultParagraphFont"/>
    <w:link w:val="NTTFlushBlueBoldBullet"/>
    <w:rsid w:val="00725B20"/>
    <w:rPr>
      <w:rFonts w:ascii="Arial" w:hAnsi="Arial" w:cs="Arial"/>
      <w:b/>
      <w:color w:val="0072BC"/>
      <w:spacing w:val="10"/>
      <w:kern w:val="20"/>
      <w:lang w:eastAsia="en-US"/>
    </w:rPr>
  </w:style>
  <w:style w:type="paragraph" w:customStyle="1" w:styleId="NTTFlushBlueBullet1">
    <w:name w:val="NTT Flush Blue Bullet 1"/>
    <w:basedOn w:val="Normal"/>
    <w:link w:val="NTTFlushBlueBullet1Char"/>
    <w:rsid w:val="00725B20"/>
    <w:pPr>
      <w:numPr>
        <w:numId w:val="14"/>
      </w:numPr>
      <w:spacing w:before="120" w:after="120"/>
    </w:pPr>
    <w:rPr>
      <w:bCs w:val="0"/>
      <w:color w:val="0072BC"/>
      <w:kern w:val="20"/>
      <w:lang w:eastAsia="en-US"/>
    </w:rPr>
  </w:style>
  <w:style w:type="character" w:customStyle="1" w:styleId="NTTFlushBlueBullet1Char">
    <w:name w:val="NTT Flush Blue Bullet 1 Char"/>
    <w:basedOn w:val="DefaultParagraphFont"/>
    <w:link w:val="NTTFlushBlueBullet1"/>
    <w:rsid w:val="00725B20"/>
    <w:rPr>
      <w:rFonts w:ascii="Arial" w:hAnsi="Arial" w:cs="Arial"/>
      <w:color w:val="0072BC"/>
      <w:spacing w:val="10"/>
      <w:kern w:val="20"/>
      <w:lang w:eastAsia="en-US"/>
    </w:rPr>
  </w:style>
  <w:style w:type="paragraph" w:customStyle="1" w:styleId="NTTFlushBlueBullet2">
    <w:name w:val="NTT Flush Blue Bullet 2"/>
    <w:basedOn w:val="Normal"/>
    <w:link w:val="NTTFlushBlueBullet2Char"/>
    <w:rsid w:val="00725B20"/>
    <w:pPr>
      <w:numPr>
        <w:ilvl w:val="1"/>
        <w:numId w:val="14"/>
      </w:numPr>
    </w:pPr>
    <w:rPr>
      <w:bCs w:val="0"/>
      <w:color w:val="0072BC"/>
      <w:kern w:val="20"/>
      <w:lang w:eastAsia="en-US"/>
    </w:rPr>
  </w:style>
  <w:style w:type="character" w:customStyle="1" w:styleId="NTTFlushBlueBullet2Char">
    <w:name w:val="NTT Flush Blue Bullet 2 Char"/>
    <w:basedOn w:val="DefaultParagraphFont"/>
    <w:link w:val="NTTFlushBlueBullet2"/>
    <w:rsid w:val="00725B20"/>
    <w:rPr>
      <w:rFonts w:ascii="Arial" w:hAnsi="Arial" w:cs="Arial"/>
      <w:color w:val="0072BC"/>
      <w:spacing w:val="10"/>
      <w:kern w:val="20"/>
      <w:lang w:eastAsia="en-US"/>
    </w:rPr>
  </w:style>
  <w:style w:type="paragraph" w:customStyle="1" w:styleId="NTTFlushBlueBullet3">
    <w:name w:val="NTT Flush Blue Bullet 3"/>
    <w:basedOn w:val="Normal"/>
    <w:link w:val="NTTFlushBlueBullet3Char"/>
    <w:rsid w:val="00725B20"/>
    <w:pPr>
      <w:numPr>
        <w:ilvl w:val="2"/>
        <w:numId w:val="14"/>
      </w:numPr>
      <w:spacing w:before="0" w:after="0"/>
    </w:pPr>
    <w:rPr>
      <w:bCs w:val="0"/>
      <w:color w:val="0072BC"/>
      <w:kern w:val="20"/>
      <w:lang w:eastAsia="en-US"/>
    </w:rPr>
  </w:style>
  <w:style w:type="character" w:customStyle="1" w:styleId="NTTFlushBlueBullet3Char">
    <w:name w:val="NTT Flush Blue Bullet 3 Char"/>
    <w:basedOn w:val="DefaultParagraphFont"/>
    <w:link w:val="NTTFlushBlueBullet3"/>
    <w:rsid w:val="00725B20"/>
    <w:rPr>
      <w:rFonts w:ascii="Arial" w:hAnsi="Arial" w:cs="Arial"/>
      <w:color w:val="0072BC"/>
      <w:spacing w:val="10"/>
      <w:kern w:val="20"/>
      <w:lang w:eastAsia="en-US"/>
    </w:rPr>
  </w:style>
  <w:style w:type="paragraph" w:customStyle="1" w:styleId="NTTFlushBlueBulletText1">
    <w:name w:val="NTT Flush Blue Bullet Text 1"/>
    <w:basedOn w:val="Normal"/>
    <w:link w:val="NTTFlushBlueBulletText1Char"/>
    <w:rsid w:val="00725B20"/>
    <w:pPr>
      <w:ind w:left="283"/>
    </w:pPr>
    <w:rPr>
      <w:bCs w:val="0"/>
      <w:color w:val="0072BC"/>
      <w:kern w:val="20"/>
      <w:lang w:eastAsia="ja-JP"/>
    </w:rPr>
  </w:style>
  <w:style w:type="character" w:customStyle="1" w:styleId="NTTFlushBlueBulletText1Char">
    <w:name w:val="NTT Flush Blue Bullet Text 1 Char"/>
    <w:basedOn w:val="DefaultParagraphFont"/>
    <w:link w:val="NTTFlushBlueBulletText1"/>
    <w:rsid w:val="00725B20"/>
    <w:rPr>
      <w:rFonts w:ascii="Arial" w:hAnsi="Arial" w:cs="Arial"/>
      <w:color w:val="0072BC"/>
      <w:spacing w:val="10"/>
      <w:kern w:val="20"/>
      <w:lang w:eastAsia="ja-JP"/>
    </w:rPr>
  </w:style>
  <w:style w:type="paragraph" w:customStyle="1" w:styleId="NTTFlushBlueBulletText2">
    <w:name w:val="NTT Flush Blue Bullet Text 2"/>
    <w:basedOn w:val="Normal"/>
    <w:link w:val="NTTFlushBlueBulletText2Char"/>
    <w:rsid w:val="00725B20"/>
    <w:pPr>
      <w:ind w:left="567"/>
    </w:pPr>
    <w:rPr>
      <w:bCs w:val="0"/>
      <w:color w:val="0072BC"/>
      <w:kern w:val="20"/>
      <w:lang w:eastAsia="en-US"/>
    </w:rPr>
  </w:style>
  <w:style w:type="character" w:customStyle="1" w:styleId="NTTFlushBlueBulletText2Char">
    <w:name w:val="NTT Flush Blue Bullet Text 2 Char"/>
    <w:basedOn w:val="DefaultParagraphFont"/>
    <w:link w:val="NTTFlushBlueBulletText2"/>
    <w:rsid w:val="00725B20"/>
    <w:rPr>
      <w:rFonts w:ascii="Arial" w:hAnsi="Arial" w:cs="Arial"/>
      <w:color w:val="0072BC"/>
      <w:spacing w:val="10"/>
      <w:kern w:val="20"/>
      <w:lang w:eastAsia="en-US"/>
    </w:rPr>
  </w:style>
  <w:style w:type="paragraph" w:customStyle="1" w:styleId="NTTFlushBlueBulletText3">
    <w:name w:val="NTT Flush Blue Bullet Text 3"/>
    <w:basedOn w:val="Normal"/>
    <w:link w:val="NTTFlushBlueBulletText3Char"/>
    <w:rsid w:val="00725B20"/>
    <w:pPr>
      <w:spacing w:before="40" w:after="40"/>
      <w:ind w:left="850"/>
    </w:pPr>
    <w:rPr>
      <w:bCs w:val="0"/>
      <w:color w:val="0072BC"/>
      <w:kern w:val="20"/>
      <w:lang w:eastAsia="en-US"/>
    </w:rPr>
  </w:style>
  <w:style w:type="character" w:customStyle="1" w:styleId="NTTFlushBlueBulletText3Char">
    <w:name w:val="NTT Flush Blue Bullet Text 3 Char"/>
    <w:basedOn w:val="DefaultParagraphFont"/>
    <w:link w:val="NTTFlushBlueBulletText3"/>
    <w:rsid w:val="00725B20"/>
    <w:rPr>
      <w:rFonts w:ascii="Arial" w:hAnsi="Arial" w:cs="Arial"/>
      <w:color w:val="0072BC"/>
      <w:spacing w:val="10"/>
      <w:kern w:val="20"/>
      <w:lang w:eastAsia="en-US"/>
    </w:rPr>
  </w:style>
  <w:style w:type="paragraph" w:customStyle="1" w:styleId="NTTFlushBlueBullet4">
    <w:name w:val="NTT Flush Blue Bullet 4"/>
    <w:basedOn w:val="Normal"/>
    <w:link w:val="NTTFlushBlueBullet4Char"/>
    <w:rsid w:val="00725B20"/>
    <w:pPr>
      <w:numPr>
        <w:ilvl w:val="3"/>
        <w:numId w:val="14"/>
      </w:numPr>
      <w:spacing w:before="120" w:after="120"/>
    </w:pPr>
    <w:rPr>
      <w:bCs w:val="0"/>
      <w:color w:val="0072BC"/>
      <w:kern w:val="20"/>
      <w:lang w:eastAsia="en-US"/>
    </w:rPr>
  </w:style>
  <w:style w:type="character" w:customStyle="1" w:styleId="NTTFlushBlueBullet4Char">
    <w:name w:val="NTT Flush Blue Bullet 4 Char"/>
    <w:basedOn w:val="DefaultParagraphFont"/>
    <w:link w:val="NTTFlushBlueBullet4"/>
    <w:rsid w:val="00725B20"/>
    <w:rPr>
      <w:rFonts w:ascii="Arial" w:hAnsi="Arial" w:cs="Arial"/>
      <w:color w:val="0072BC"/>
      <w:spacing w:val="10"/>
      <w:kern w:val="20"/>
      <w:lang w:eastAsia="en-US"/>
    </w:rPr>
  </w:style>
  <w:style w:type="paragraph" w:customStyle="1" w:styleId="NTTFlushBlueBullet5">
    <w:name w:val="NTT Flush Blue Bullet 5"/>
    <w:basedOn w:val="Normal"/>
    <w:link w:val="NTTFlushBlueBullet5Char"/>
    <w:rsid w:val="00725B20"/>
    <w:pPr>
      <w:numPr>
        <w:ilvl w:val="4"/>
        <w:numId w:val="14"/>
      </w:numPr>
      <w:spacing w:before="120" w:after="120"/>
    </w:pPr>
    <w:rPr>
      <w:bCs w:val="0"/>
      <w:color w:val="0072BC"/>
      <w:kern w:val="20"/>
      <w:lang w:eastAsia="en-US"/>
    </w:rPr>
  </w:style>
  <w:style w:type="character" w:customStyle="1" w:styleId="NTTFlushBlueBullet5Char">
    <w:name w:val="NTT Flush Blue Bullet 5 Char"/>
    <w:basedOn w:val="DefaultParagraphFont"/>
    <w:link w:val="NTTFlushBlueBullet5"/>
    <w:rsid w:val="00725B20"/>
    <w:rPr>
      <w:rFonts w:ascii="Arial" w:hAnsi="Arial" w:cs="Arial"/>
      <w:color w:val="0072BC"/>
      <w:spacing w:val="10"/>
      <w:kern w:val="20"/>
      <w:lang w:eastAsia="en-US"/>
    </w:rPr>
  </w:style>
  <w:style w:type="paragraph" w:customStyle="1" w:styleId="NTTFlushBlueBullet6">
    <w:name w:val="NTT Flush Blue Bullet 6"/>
    <w:basedOn w:val="Normal"/>
    <w:link w:val="NTTFlushBlueBullet6Char"/>
    <w:rsid w:val="00725B20"/>
    <w:pPr>
      <w:numPr>
        <w:ilvl w:val="5"/>
        <w:numId w:val="14"/>
      </w:numPr>
      <w:spacing w:before="120" w:after="120"/>
    </w:pPr>
    <w:rPr>
      <w:bCs w:val="0"/>
      <w:color w:val="0072BC"/>
      <w:kern w:val="20"/>
      <w:lang w:eastAsia="en-US"/>
    </w:rPr>
  </w:style>
  <w:style w:type="character" w:customStyle="1" w:styleId="NTTFlushBlueBullet6Char">
    <w:name w:val="NTT Flush Blue Bullet 6 Char"/>
    <w:basedOn w:val="DefaultParagraphFont"/>
    <w:link w:val="NTTFlushBlueBullet6"/>
    <w:rsid w:val="00725B20"/>
    <w:rPr>
      <w:rFonts w:ascii="Arial" w:hAnsi="Arial" w:cs="Arial"/>
      <w:color w:val="0072BC"/>
      <w:spacing w:val="10"/>
      <w:kern w:val="20"/>
      <w:lang w:eastAsia="en-US"/>
    </w:rPr>
  </w:style>
  <w:style w:type="paragraph" w:customStyle="1" w:styleId="NTTFlushBlueBullet7">
    <w:name w:val="NTT Flush Blue Bullet 7"/>
    <w:basedOn w:val="Normal"/>
    <w:link w:val="NTTFlushBlueBullet7Char"/>
    <w:rsid w:val="00725B20"/>
    <w:pPr>
      <w:numPr>
        <w:ilvl w:val="6"/>
        <w:numId w:val="14"/>
      </w:numPr>
      <w:spacing w:before="120" w:after="120"/>
    </w:pPr>
    <w:rPr>
      <w:bCs w:val="0"/>
      <w:color w:val="0072BC"/>
      <w:kern w:val="20"/>
      <w:lang w:eastAsia="en-US"/>
    </w:rPr>
  </w:style>
  <w:style w:type="character" w:customStyle="1" w:styleId="NTTFlushBlueBullet7Char">
    <w:name w:val="NTT Flush Blue Bullet 7 Char"/>
    <w:basedOn w:val="DefaultParagraphFont"/>
    <w:link w:val="NTTFlushBlueBullet7"/>
    <w:rsid w:val="00725B20"/>
    <w:rPr>
      <w:rFonts w:ascii="Arial" w:hAnsi="Arial" w:cs="Arial"/>
      <w:color w:val="0072BC"/>
      <w:spacing w:val="10"/>
      <w:kern w:val="20"/>
      <w:lang w:eastAsia="en-US"/>
    </w:rPr>
  </w:style>
  <w:style w:type="paragraph" w:customStyle="1" w:styleId="NTTFlushBlueBullet8">
    <w:name w:val="NTT Flush Blue Bullet 8"/>
    <w:basedOn w:val="Normal"/>
    <w:link w:val="NTTFlushBlueBullet8Char"/>
    <w:rsid w:val="00725B20"/>
    <w:pPr>
      <w:numPr>
        <w:ilvl w:val="7"/>
        <w:numId w:val="14"/>
      </w:numPr>
    </w:pPr>
    <w:rPr>
      <w:bCs w:val="0"/>
      <w:color w:val="0072BC"/>
      <w:kern w:val="20"/>
      <w:lang w:eastAsia="en-US"/>
    </w:rPr>
  </w:style>
  <w:style w:type="character" w:customStyle="1" w:styleId="NTTFlushBlueBullet8Char">
    <w:name w:val="NTT Flush Blue Bullet 8 Char"/>
    <w:basedOn w:val="DefaultParagraphFont"/>
    <w:link w:val="NTTFlushBlueBullet8"/>
    <w:rsid w:val="00725B20"/>
    <w:rPr>
      <w:rFonts w:ascii="Arial" w:hAnsi="Arial" w:cs="Arial"/>
      <w:color w:val="0072BC"/>
      <w:spacing w:val="10"/>
      <w:kern w:val="20"/>
      <w:lang w:eastAsia="en-US"/>
    </w:rPr>
  </w:style>
  <w:style w:type="paragraph" w:customStyle="1" w:styleId="NTTFlushBlueBullet9">
    <w:name w:val="NTT Flush Blue Bullet 9"/>
    <w:basedOn w:val="Normal"/>
    <w:link w:val="NTTFlushBlueBullet9Char"/>
    <w:rsid w:val="00725B20"/>
    <w:pPr>
      <w:numPr>
        <w:ilvl w:val="8"/>
        <w:numId w:val="14"/>
      </w:numPr>
      <w:spacing w:before="0" w:after="0"/>
    </w:pPr>
    <w:rPr>
      <w:bCs w:val="0"/>
      <w:color w:val="0072BC"/>
      <w:kern w:val="20"/>
      <w:lang w:eastAsia="en-US"/>
    </w:rPr>
  </w:style>
  <w:style w:type="character" w:customStyle="1" w:styleId="NTTFlushBlueBullet9Char">
    <w:name w:val="NTT Flush Blue Bullet 9 Char"/>
    <w:basedOn w:val="DefaultParagraphFont"/>
    <w:link w:val="NTTFlushBlueBullet9"/>
    <w:rsid w:val="00725B20"/>
    <w:rPr>
      <w:rFonts w:ascii="Arial" w:hAnsi="Arial" w:cs="Arial"/>
      <w:color w:val="0072BC"/>
      <w:spacing w:val="10"/>
      <w:kern w:val="20"/>
      <w:lang w:eastAsia="en-US"/>
    </w:rPr>
  </w:style>
  <w:style w:type="paragraph" w:customStyle="1" w:styleId="NTTFlushBlueBulletText4">
    <w:name w:val="NTT Flush Blue Bullet Text 4"/>
    <w:basedOn w:val="Normal"/>
    <w:link w:val="NTTFlushBlueBulletText4Char"/>
    <w:rsid w:val="00725B20"/>
    <w:pPr>
      <w:ind w:left="1134"/>
    </w:pPr>
    <w:rPr>
      <w:bCs w:val="0"/>
      <w:color w:val="0072BC"/>
      <w:kern w:val="20"/>
      <w:lang w:eastAsia="en-US"/>
    </w:rPr>
  </w:style>
  <w:style w:type="character" w:customStyle="1" w:styleId="NTTFlushBlueBulletText4Char">
    <w:name w:val="NTT Flush Blue Bullet Text 4 Char"/>
    <w:basedOn w:val="DefaultParagraphFont"/>
    <w:link w:val="NTTFlushBlueBulletText4"/>
    <w:rsid w:val="00725B20"/>
    <w:rPr>
      <w:rFonts w:ascii="Arial" w:hAnsi="Arial" w:cs="Arial"/>
      <w:color w:val="0072BC"/>
      <w:spacing w:val="10"/>
      <w:kern w:val="20"/>
      <w:lang w:eastAsia="en-US"/>
    </w:rPr>
  </w:style>
  <w:style w:type="paragraph" w:customStyle="1" w:styleId="NTTFlushBlueBulletText5">
    <w:name w:val="NTT Flush Blue Bullet Text 5"/>
    <w:basedOn w:val="Normal"/>
    <w:link w:val="NTTFlushBlueBulletText5Char"/>
    <w:rsid w:val="00725B20"/>
    <w:pPr>
      <w:spacing w:before="40" w:after="40"/>
      <w:ind w:left="1701"/>
    </w:pPr>
    <w:rPr>
      <w:bCs w:val="0"/>
      <w:color w:val="0072BC"/>
      <w:kern w:val="20"/>
      <w:lang w:eastAsia="en-US"/>
    </w:rPr>
  </w:style>
  <w:style w:type="character" w:customStyle="1" w:styleId="NTTFlushBlueBulletText5Char">
    <w:name w:val="NTT Flush Blue Bullet Text 5 Char"/>
    <w:basedOn w:val="DefaultParagraphFont"/>
    <w:link w:val="NTTFlushBlueBulletText5"/>
    <w:rsid w:val="00725B20"/>
    <w:rPr>
      <w:rFonts w:ascii="Arial" w:hAnsi="Arial" w:cs="Arial"/>
      <w:color w:val="0072BC"/>
      <w:spacing w:val="10"/>
      <w:kern w:val="20"/>
      <w:lang w:eastAsia="en-US"/>
    </w:rPr>
  </w:style>
  <w:style w:type="table" w:styleId="GridTable1Light">
    <w:name w:val="Grid Table 1 Light"/>
    <w:basedOn w:val="TableNormal"/>
    <w:uiPriority w:val="46"/>
    <w:rsid w:val="00C931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93177"/>
    <w:tblPr>
      <w:tblStyleRowBandSize w:val="1"/>
      <w:tblStyleColBandSize w:val="1"/>
      <w:tblBorders>
        <w:top w:val="single" w:sz="4" w:space="0" w:color="E9E9E9" w:themeColor="accent1" w:themeTint="66"/>
        <w:left w:val="single" w:sz="4" w:space="0" w:color="E9E9E9" w:themeColor="accent1" w:themeTint="66"/>
        <w:bottom w:val="single" w:sz="4" w:space="0" w:color="E9E9E9" w:themeColor="accent1" w:themeTint="66"/>
        <w:right w:val="single" w:sz="4" w:space="0" w:color="E9E9E9" w:themeColor="accent1" w:themeTint="66"/>
        <w:insideH w:val="single" w:sz="4" w:space="0" w:color="E9E9E9" w:themeColor="accent1" w:themeTint="66"/>
        <w:insideV w:val="single" w:sz="4" w:space="0" w:color="E9E9E9" w:themeColor="accent1" w:themeTint="66"/>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2" w:space="0" w:color="DEDEDE"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93177"/>
    <w:tblPr>
      <w:tblStyleRowBandSize w:val="1"/>
      <w:tblStyleColBandSize w:val="1"/>
      <w:tblBorders>
        <w:top w:val="single" w:sz="4" w:space="0" w:color="F1B0A6" w:themeColor="accent2" w:themeTint="66"/>
        <w:left w:val="single" w:sz="4" w:space="0" w:color="F1B0A6" w:themeColor="accent2" w:themeTint="66"/>
        <w:bottom w:val="single" w:sz="4" w:space="0" w:color="F1B0A6" w:themeColor="accent2" w:themeTint="66"/>
        <w:right w:val="single" w:sz="4" w:space="0" w:color="F1B0A6" w:themeColor="accent2" w:themeTint="66"/>
        <w:insideH w:val="single" w:sz="4" w:space="0" w:color="F1B0A6" w:themeColor="accent2" w:themeTint="66"/>
        <w:insideV w:val="single" w:sz="4" w:space="0" w:color="F1B0A6" w:themeColor="accent2" w:themeTint="66"/>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2" w:space="0" w:color="E98A7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93177"/>
    <w:tblPr>
      <w:tblStyleRowBandSize w:val="1"/>
      <w:tblStyleColBandSize w:val="1"/>
      <w:tblBorders>
        <w:top w:val="single" w:sz="4" w:space="0" w:color="9EE8F9" w:themeColor="accent3" w:themeTint="66"/>
        <w:left w:val="single" w:sz="4" w:space="0" w:color="9EE8F9" w:themeColor="accent3" w:themeTint="66"/>
        <w:bottom w:val="single" w:sz="4" w:space="0" w:color="9EE8F9" w:themeColor="accent3" w:themeTint="66"/>
        <w:right w:val="single" w:sz="4" w:space="0" w:color="9EE8F9" w:themeColor="accent3" w:themeTint="66"/>
        <w:insideH w:val="single" w:sz="4" w:space="0" w:color="9EE8F9" w:themeColor="accent3" w:themeTint="66"/>
        <w:insideV w:val="single" w:sz="4" w:space="0" w:color="9EE8F9" w:themeColor="accent3" w:themeTint="66"/>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2" w:space="0" w:color="6EDDF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93177"/>
    <w:tblPr>
      <w:tblStyleRowBandSize w:val="1"/>
      <w:tblStyleColBandSize w:val="1"/>
      <w:tblBorders>
        <w:top w:val="single" w:sz="4" w:space="0" w:color="AAEEE1" w:themeColor="accent4" w:themeTint="66"/>
        <w:left w:val="single" w:sz="4" w:space="0" w:color="AAEEE1" w:themeColor="accent4" w:themeTint="66"/>
        <w:bottom w:val="single" w:sz="4" w:space="0" w:color="AAEEE1" w:themeColor="accent4" w:themeTint="66"/>
        <w:right w:val="single" w:sz="4" w:space="0" w:color="AAEEE1" w:themeColor="accent4" w:themeTint="66"/>
        <w:insideH w:val="single" w:sz="4" w:space="0" w:color="AAEEE1" w:themeColor="accent4" w:themeTint="66"/>
        <w:insideV w:val="single" w:sz="4" w:space="0" w:color="AAEEE1" w:themeColor="accent4" w:themeTint="66"/>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2" w:space="0" w:color="80E5D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3177"/>
    <w:tblPr>
      <w:tblStyleRowBandSize w:val="1"/>
      <w:tblStyleColBandSize w:val="1"/>
      <w:tblBorders>
        <w:top w:val="single" w:sz="4" w:space="0" w:color="6183FF" w:themeColor="accent5" w:themeTint="66"/>
        <w:left w:val="single" w:sz="4" w:space="0" w:color="6183FF" w:themeColor="accent5" w:themeTint="66"/>
        <w:bottom w:val="single" w:sz="4" w:space="0" w:color="6183FF" w:themeColor="accent5" w:themeTint="66"/>
        <w:right w:val="single" w:sz="4" w:space="0" w:color="6183FF" w:themeColor="accent5" w:themeTint="66"/>
        <w:insideH w:val="single" w:sz="4" w:space="0" w:color="6183FF" w:themeColor="accent5" w:themeTint="66"/>
        <w:insideV w:val="single" w:sz="4" w:space="0" w:color="6183FF" w:themeColor="accent5" w:themeTint="66"/>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2" w:space="0" w:color="1245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93177"/>
    <w:tblPr>
      <w:tblStyleRowBandSize w:val="1"/>
      <w:tblStyleColBandSize w:val="1"/>
      <w:tblBorders>
        <w:top w:val="single" w:sz="4" w:space="0" w:color="59FFE1" w:themeColor="accent6" w:themeTint="66"/>
        <w:left w:val="single" w:sz="4" w:space="0" w:color="59FFE1" w:themeColor="accent6" w:themeTint="66"/>
        <w:bottom w:val="single" w:sz="4" w:space="0" w:color="59FFE1" w:themeColor="accent6" w:themeTint="66"/>
        <w:right w:val="single" w:sz="4" w:space="0" w:color="59FFE1" w:themeColor="accent6" w:themeTint="66"/>
        <w:insideH w:val="single" w:sz="4" w:space="0" w:color="59FFE1" w:themeColor="accent6" w:themeTint="66"/>
        <w:insideV w:val="single" w:sz="4" w:space="0" w:color="59FFE1" w:themeColor="accent6" w:themeTint="66"/>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2" w:space="0" w:color="07FFD3"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9317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93177"/>
    <w:tblPr>
      <w:tblStyleRowBandSize w:val="1"/>
      <w:tblStyleColBandSize w:val="1"/>
      <w:tblBorders>
        <w:top w:val="single" w:sz="2" w:space="0" w:color="DEDEDE" w:themeColor="accent1" w:themeTint="99"/>
        <w:bottom w:val="single" w:sz="2" w:space="0" w:color="DEDEDE" w:themeColor="accent1" w:themeTint="99"/>
        <w:insideH w:val="single" w:sz="2" w:space="0" w:color="DEDEDE" w:themeColor="accent1" w:themeTint="99"/>
        <w:insideV w:val="single" w:sz="2" w:space="0" w:color="DEDEDE" w:themeColor="accent1" w:themeTint="99"/>
      </w:tblBorders>
    </w:tblPr>
    <w:tblStylePr w:type="firstRow">
      <w:rPr>
        <w:b/>
        <w:bCs/>
      </w:rPr>
      <w:tblPr/>
      <w:tcPr>
        <w:tcBorders>
          <w:top w:val="nil"/>
          <w:bottom w:val="single" w:sz="12" w:space="0" w:color="DEDEDE" w:themeColor="accent1" w:themeTint="99"/>
          <w:insideH w:val="nil"/>
          <w:insideV w:val="nil"/>
        </w:tcBorders>
        <w:shd w:val="clear" w:color="auto" w:fill="FFFFFF" w:themeFill="background1"/>
      </w:tcPr>
    </w:tblStylePr>
    <w:tblStylePr w:type="lastRow">
      <w:rPr>
        <w:b/>
        <w:bCs/>
      </w:rPr>
      <w:tblPr/>
      <w:tcPr>
        <w:tcBorders>
          <w:top w:val="double" w:sz="2" w:space="0" w:color="DEDE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2-Accent2">
    <w:name w:val="Grid Table 2 Accent 2"/>
    <w:basedOn w:val="TableNormal"/>
    <w:uiPriority w:val="47"/>
    <w:rsid w:val="00C93177"/>
    <w:tblPr>
      <w:tblStyleRowBandSize w:val="1"/>
      <w:tblStyleColBandSize w:val="1"/>
      <w:tblBorders>
        <w:top w:val="single" w:sz="2" w:space="0" w:color="E98A7A" w:themeColor="accent2" w:themeTint="99"/>
        <w:bottom w:val="single" w:sz="2" w:space="0" w:color="E98A7A" w:themeColor="accent2" w:themeTint="99"/>
        <w:insideH w:val="single" w:sz="2" w:space="0" w:color="E98A7A" w:themeColor="accent2" w:themeTint="99"/>
        <w:insideV w:val="single" w:sz="2" w:space="0" w:color="E98A7A" w:themeColor="accent2" w:themeTint="99"/>
      </w:tblBorders>
    </w:tblPr>
    <w:tblStylePr w:type="firstRow">
      <w:rPr>
        <w:b/>
        <w:bCs/>
      </w:rPr>
      <w:tblPr/>
      <w:tcPr>
        <w:tcBorders>
          <w:top w:val="nil"/>
          <w:bottom w:val="single" w:sz="12" w:space="0" w:color="E98A7A" w:themeColor="accent2" w:themeTint="99"/>
          <w:insideH w:val="nil"/>
          <w:insideV w:val="nil"/>
        </w:tcBorders>
        <w:shd w:val="clear" w:color="auto" w:fill="FFFFFF" w:themeFill="background1"/>
      </w:tcPr>
    </w:tblStylePr>
    <w:tblStylePr w:type="lastRow">
      <w:rPr>
        <w:b/>
        <w:bCs/>
      </w:rPr>
      <w:tblPr/>
      <w:tcPr>
        <w:tcBorders>
          <w:top w:val="double" w:sz="2" w:space="0" w:color="E98A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2-Accent3">
    <w:name w:val="Grid Table 2 Accent 3"/>
    <w:basedOn w:val="TableNormal"/>
    <w:uiPriority w:val="47"/>
    <w:rsid w:val="00C93177"/>
    <w:tblPr>
      <w:tblStyleRowBandSize w:val="1"/>
      <w:tblStyleColBandSize w:val="1"/>
      <w:tblBorders>
        <w:top w:val="single" w:sz="2" w:space="0" w:color="6EDDF7" w:themeColor="accent3" w:themeTint="99"/>
        <w:bottom w:val="single" w:sz="2" w:space="0" w:color="6EDDF7" w:themeColor="accent3" w:themeTint="99"/>
        <w:insideH w:val="single" w:sz="2" w:space="0" w:color="6EDDF7" w:themeColor="accent3" w:themeTint="99"/>
        <w:insideV w:val="single" w:sz="2" w:space="0" w:color="6EDDF7" w:themeColor="accent3" w:themeTint="99"/>
      </w:tblBorders>
    </w:tblPr>
    <w:tblStylePr w:type="firstRow">
      <w:rPr>
        <w:b/>
        <w:bCs/>
      </w:rPr>
      <w:tblPr/>
      <w:tcPr>
        <w:tcBorders>
          <w:top w:val="nil"/>
          <w:bottom w:val="single" w:sz="12" w:space="0" w:color="6EDDF7" w:themeColor="accent3" w:themeTint="99"/>
          <w:insideH w:val="nil"/>
          <w:insideV w:val="nil"/>
        </w:tcBorders>
        <w:shd w:val="clear" w:color="auto" w:fill="FFFFFF" w:themeFill="background1"/>
      </w:tcPr>
    </w:tblStylePr>
    <w:tblStylePr w:type="lastRow">
      <w:rPr>
        <w:b/>
        <w:bCs/>
      </w:rPr>
      <w:tblPr/>
      <w:tcPr>
        <w:tcBorders>
          <w:top w:val="double" w:sz="2" w:space="0" w:color="6EDDF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2-Accent4">
    <w:name w:val="Grid Table 2 Accent 4"/>
    <w:basedOn w:val="TableNormal"/>
    <w:uiPriority w:val="47"/>
    <w:rsid w:val="00C93177"/>
    <w:tblPr>
      <w:tblStyleRowBandSize w:val="1"/>
      <w:tblStyleColBandSize w:val="1"/>
      <w:tblBorders>
        <w:top w:val="single" w:sz="2" w:space="0" w:color="80E5D3" w:themeColor="accent4" w:themeTint="99"/>
        <w:bottom w:val="single" w:sz="2" w:space="0" w:color="80E5D3" w:themeColor="accent4" w:themeTint="99"/>
        <w:insideH w:val="single" w:sz="2" w:space="0" w:color="80E5D3" w:themeColor="accent4" w:themeTint="99"/>
        <w:insideV w:val="single" w:sz="2" w:space="0" w:color="80E5D3" w:themeColor="accent4" w:themeTint="99"/>
      </w:tblBorders>
    </w:tblPr>
    <w:tblStylePr w:type="firstRow">
      <w:rPr>
        <w:b/>
        <w:bCs/>
      </w:rPr>
      <w:tblPr/>
      <w:tcPr>
        <w:tcBorders>
          <w:top w:val="nil"/>
          <w:bottom w:val="single" w:sz="12" w:space="0" w:color="80E5D3" w:themeColor="accent4" w:themeTint="99"/>
          <w:insideH w:val="nil"/>
          <w:insideV w:val="nil"/>
        </w:tcBorders>
        <w:shd w:val="clear" w:color="auto" w:fill="FFFFFF" w:themeFill="background1"/>
      </w:tcPr>
    </w:tblStylePr>
    <w:tblStylePr w:type="lastRow">
      <w:rPr>
        <w:b/>
        <w:bCs/>
      </w:rPr>
      <w:tblPr/>
      <w:tcPr>
        <w:tcBorders>
          <w:top w:val="double" w:sz="2" w:space="0" w:color="80E5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2-Accent5">
    <w:name w:val="Grid Table 2 Accent 5"/>
    <w:basedOn w:val="TableNormal"/>
    <w:uiPriority w:val="47"/>
    <w:rsid w:val="00C93177"/>
    <w:tblPr>
      <w:tblStyleRowBandSize w:val="1"/>
      <w:tblStyleColBandSize w:val="1"/>
      <w:tblBorders>
        <w:top w:val="single" w:sz="2" w:space="0" w:color="1245FF" w:themeColor="accent5" w:themeTint="99"/>
        <w:bottom w:val="single" w:sz="2" w:space="0" w:color="1245FF" w:themeColor="accent5" w:themeTint="99"/>
        <w:insideH w:val="single" w:sz="2" w:space="0" w:color="1245FF" w:themeColor="accent5" w:themeTint="99"/>
        <w:insideV w:val="single" w:sz="2" w:space="0" w:color="1245FF" w:themeColor="accent5" w:themeTint="99"/>
      </w:tblBorders>
    </w:tblPr>
    <w:tblStylePr w:type="firstRow">
      <w:rPr>
        <w:b/>
        <w:bCs/>
      </w:rPr>
      <w:tblPr/>
      <w:tcPr>
        <w:tcBorders>
          <w:top w:val="nil"/>
          <w:bottom w:val="single" w:sz="12" w:space="0" w:color="1245FF" w:themeColor="accent5" w:themeTint="99"/>
          <w:insideH w:val="nil"/>
          <w:insideV w:val="nil"/>
        </w:tcBorders>
        <w:shd w:val="clear" w:color="auto" w:fill="FFFFFF" w:themeFill="background1"/>
      </w:tcPr>
    </w:tblStylePr>
    <w:tblStylePr w:type="lastRow">
      <w:rPr>
        <w:b/>
        <w:bCs/>
      </w:rPr>
      <w:tblPr/>
      <w:tcPr>
        <w:tcBorders>
          <w:top w:val="double" w:sz="2" w:space="0" w:color="1245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2-Accent6">
    <w:name w:val="Grid Table 2 Accent 6"/>
    <w:basedOn w:val="TableNormal"/>
    <w:uiPriority w:val="47"/>
    <w:rsid w:val="00C93177"/>
    <w:tblPr>
      <w:tblStyleRowBandSize w:val="1"/>
      <w:tblStyleColBandSize w:val="1"/>
      <w:tblBorders>
        <w:top w:val="single" w:sz="2" w:space="0" w:color="07FFD3" w:themeColor="accent6" w:themeTint="99"/>
        <w:bottom w:val="single" w:sz="2" w:space="0" w:color="07FFD3" w:themeColor="accent6" w:themeTint="99"/>
        <w:insideH w:val="single" w:sz="2" w:space="0" w:color="07FFD3" w:themeColor="accent6" w:themeTint="99"/>
        <w:insideV w:val="single" w:sz="2" w:space="0" w:color="07FFD3" w:themeColor="accent6" w:themeTint="99"/>
      </w:tblBorders>
    </w:tblPr>
    <w:tblStylePr w:type="firstRow">
      <w:rPr>
        <w:b/>
        <w:bCs/>
      </w:rPr>
      <w:tblPr/>
      <w:tcPr>
        <w:tcBorders>
          <w:top w:val="nil"/>
          <w:bottom w:val="single" w:sz="12" w:space="0" w:color="07FFD3" w:themeColor="accent6" w:themeTint="99"/>
          <w:insideH w:val="nil"/>
          <w:insideV w:val="nil"/>
        </w:tcBorders>
        <w:shd w:val="clear" w:color="auto" w:fill="FFFFFF" w:themeFill="background1"/>
      </w:tcPr>
    </w:tblStylePr>
    <w:tblStylePr w:type="lastRow">
      <w:rPr>
        <w:b/>
        <w:bCs/>
      </w:rPr>
      <w:tblPr/>
      <w:tcPr>
        <w:tcBorders>
          <w:top w:val="double" w:sz="2" w:space="0" w:color="07FFD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3">
    <w:name w:val="Grid Table 3"/>
    <w:basedOn w:val="TableNormal"/>
    <w:uiPriority w:val="48"/>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styleId="GridTable3-Accent2">
    <w:name w:val="Grid Table 3 Accent 2"/>
    <w:basedOn w:val="TableNormal"/>
    <w:uiPriority w:val="48"/>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styleId="GridTable3-Accent3">
    <w:name w:val="Grid Table 3 Accent 3"/>
    <w:basedOn w:val="TableNormal"/>
    <w:uiPriority w:val="48"/>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styleId="GridTable3-Accent4">
    <w:name w:val="Grid Table 3 Accent 4"/>
    <w:basedOn w:val="TableNormal"/>
    <w:uiPriority w:val="48"/>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styleId="GridTable3-Accent5">
    <w:name w:val="Grid Table 3 Accent 5"/>
    <w:basedOn w:val="TableNormal"/>
    <w:uiPriority w:val="48"/>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styleId="GridTable3-Accent6">
    <w:name w:val="Grid Table 3 Accent 6"/>
    <w:basedOn w:val="TableNormal"/>
    <w:uiPriority w:val="48"/>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styleId="GridTable4">
    <w:name w:val="Grid Table 4"/>
    <w:basedOn w:val="TableNormal"/>
    <w:uiPriority w:val="49"/>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insideV w:val="nil"/>
        </w:tcBorders>
        <w:shd w:val="clear" w:color="auto" w:fill="C8C8C8" w:themeFill="accent1"/>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4-Accent2">
    <w:name w:val="Grid Table 4 Accent 2"/>
    <w:basedOn w:val="TableNormal"/>
    <w:uiPriority w:val="49"/>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insideV w:val="nil"/>
        </w:tcBorders>
        <w:shd w:val="clear" w:color="auto" w:fill="DB3D23" w:themeFill="accent2"/>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4-Accent3">
    <w:name w:val="Grid Table 4 Accent 3"/>
    <w:basedOn w:val="TableNormal"/>
    <w:uiPriority w:val="49"/>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insideV w:val="nil"/>
        </w:tcBorders>
        <w:shd w:val="clear" w:color="auto" w:fill="0FC8F2" w:themeFill="accent3"/>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4-Accent4">
    <w:name w:val="Grid Table 4 Accent 4"/>
    <w:basedOn w:val="TableNormal"/>
    <w:uiPriority w:val="49"/>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insideV w:val="nil"/>
        </w:tcBorders>
        <w:shd w:val="clear" w:color="auto" w:fill="2CD5B6" w:themeFill="accent4"/>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4-Accent5">
    <w:name w:val="Grid Table 4 Accent 5"/>
    <w:basedOn w:val="TableNormal"/>
    <w:uiPriority w:val="49"/>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insideV w:val="nil"/>
        </w:tcBorders>
        <w:shd w:val="clear" w:color="auto" w:fill="001973" w:themeFill="accent5"/>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4-Accent6">
    <w:name w:val="Grid Table 4 Accent 6"/>
    <w:basedOn w:val="TableNormal"/>
    <w:uiPriority w:val="49"/>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insideV w:val="nil"/>
        </w:tcBorders>
        <w:shd w:val="clear" w:color="auto" w:fill="006150" w:themeFill="accent6"/>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5Dark">
    <w:name w:val="Grid Table 5 Dark"/>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1"/>
      </w:tcPr>
    </w:tblStylePr>
    <w:tblStylePr w:type="band1Vert">
      <w:tblPr/>
      <w:tcPr>
        <w:shd w:val="clear" w:color="auto" w:fill="E9E9E9" w:themeFill="accent1" w:themeFillTint="66"/>
      </w:tcPr>
    </w:tblStylePr>
    <w:tblStylePr w:type="band1Horz">
      <w:tblPr/>
      <w:tcPr>
        <w:shd w:val="clear" w:color="auto" w:fill="E9E9E9" w:themeFill="accent1" w:themeFillTint="66"/>
      </w:tcPr>
    </w:tblStylePr>
  </w:style>
  <w:style w:type="table" w:styleId="GridTable5Dark-Accent2">
    <w:name w:val="Grid Table 5 Dark Accent 2"/>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7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3D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3D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3D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3D23" w:themeFill="accent2"/>
      </w:tcPr>
    </w:tblStylePr>
    <w:tblStylePr w:type="band1Vert">
      <w:tblPr/>
      <w:tcPr>
        <w:shd w:val="clear" w:color="auto" w:fill="F1B0A6" w:themeFill="accent2" w:themeFillTint="66"/>
      </w:tcPr>
    </w:tblStylePr>
    <w:tblStylePr w:type="band1Horz">
      <w:tblPr/>
      <w:tcPr>
        <w:shd w:val="clear" w:color="auto" w:fill="F1B0A6" w:themeFill="accent2" w:themeFillTint="66"/>
      </w:tcPr>
    </w:tblStylePr>
  </w:style>
  <w:style w:type="table" w:styleId="GridTable5Dark-Accent3">
    <w:name w:val="Grid Table 5 Dark Accent 3"/>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F3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C8F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C8F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C8F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C8F2" w:themeFill="accent3"/>
      </w:tcPr>
    </w:tblStylePr>
    <w:tblStylePr w:type="band1Vert">
      <w:tblPr/>
      <w:tcPr>
        <w:shd w:val="clear" w:color="auto" w:fill="9EE8F9" w:themeFill="accent3" w:themeFillTint="66"/>
      </w:tcPr>
    </w:tblStylePr>
    <w:tblStylePr w:type="band1Horz">
      <w:tblPr/>
      <w:tcPr>
        <w:shd w:val="clear" w:color="auto" w:fill="9EE8F9" w:themeFill="accent3" w:themeFillTint="66"/>
      </w:tcPr>
    </w:tblStylePr>
  </w:style>
  <w:style w:type="table" w:styleId="GridTable5Dark-Accent4">
    <w:name w:val="Grid Table 5 Dark Accent 4"/>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F6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D5B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D5B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D5B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D5B6" w:themeFill="accent4"/>
      </w:tcPr>
    </w:tblStylePr>
    <w:tblStylePr w:type="band1Vert">
      <w:tblPr/>
      <w:tcPr>
        <w:shd w:val="clear" w:color="auto" w:fill="AAEEE1" w:themeFill="accent4" w:themeFillTint="66"/>
      </w:tcPr>
    </w:tblStylePr>
    <w:tblStylePr w:type="band1Horz">
      <w:tblPr/>
      <w:tcPr>
        <w:shd w:val="clear" w:color="auto" w:fill="AAEEE1" w:themeFill="accent4" w:themeFillTint="66"/>
      </w:tcPr>
    </w:tblStylePr>
  </w:style>
  <w:style w:type="table" w:styleId="GridTable5Dark-Accent5">
    <w:name w:val="Grid Table 5 Dark Accent 5"/>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97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97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97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973" w:themeFill="accent5"/>
      </w:tcPr>
    </w:tblStylePr>
    <w:tblStylePr w:type="band1Vert">
      <w:tblPr/>
      <w:tcPr>
        <w:shd w:val="clear" w:color="auto" w:fill="6183FF" w:themeFill="accent5" w:themeFillTint="66"/>
      </w:tcPr>
    </w:tblStylePr>
    <w:tblStylePr w:type="band1Horz">
      <w:tblPr/>
      <w:tcPr>
        <w:shd w:val="clear" w:color="auto" w:fill="6183FF" w:themeFill="accent5" w:themeFillTint="66"/>
      </w:tcPr>
    </w:tblStylePr>
  </w:style>
  <w:style w:type="table" w:styleId="GridTable5Dark-Accent6">
    <w:name w:val="Grid Table 5 Dark Accent 6"/>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FF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50" w:themeFill="accent6"/>
      </w:tcPr>
    </w:tblStylePr>
    <w:tblStylePr w:type="band1Vert">
      <w:tblPr/>
      <w:tcPr>
        <w:shd w:val="clear" w:color="auto" w:fill="59FFE1" w:themeFill="accent6" w:themeFillTint="66"/>
      </w:tcPr>
    </w:tblStylePr>
    <w:tblStylePr w:type="band1Horz">
      <w:tblPr/>
      <w:tcPr>
        <w:shd w:val="clear" w:color="auto" w:fill="59FFE1" w:themeFill="accent6" w:themeFillTint="66"/>
      </w:tcPr>
    </w:tblStylePr>
  </w:style>
  <w:style w:type="table" w:styleId="GridTable6Colorful">
    <w:name w:val="Grid Table 6 Colorful"/>
    <w:basedOn w:val="TableNormal"/>
    <w:uiPriority w:val="51"/>
    <w:rsid w:val="00C931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C93177"/>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6Colorful-Accent2">
    <w:name w:val="Grid Table 6 Colorful Accent 2"/>
    <w:basedOn w:val="TableNormal"/>
    <w:uiPriority w:val="51"/>
    <w:rsid w:val="00C93177"/>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6Colorful-Accent3">
    <w:name w:val="Grid Table 6 Colorful Accent 3"/>
    <w:basedOn w:val="TableNormal"/>
    <w:uiPriority w:val="51"/>
    <w:rsid w:val="00C93177"/>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6Colorful-Accent4">
    <w:name w:val="Grid Table 6 Colorful Accent 4"/>
    <w:basedOn w:val="TableNormal"/>
    <w:uiPriority w:val="51"/>
    <w:rsid w:val="00C93177"/>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6Colorful-Accent5">
    <w:name w:val="Grid Table 6 Colorful Accent 5"/>
    <w:basedOn w:val="TableNormal"/>
    <w:uiPriority w:val="51"/>
    <w:rsid w:val="00C93177"/>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6Colorful-Accent6">
    <w:name w:val="Grid Table 6 Colorful Accent 6"/>
    <w:basedOn w:val="TableNormal"/>
    <w:uiPriority w:val="51"/>
    <w:rsid w:val="00C93177"/>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7Colorful">
    <w:name w:val="Grid Table 7 Colorful"/>
    <w:basedOn w:val="TableNormal"/>
    <w:uiPriority w:val="52"/>
    <w:rsid w:val="00C931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C93177"/>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styleId="GridTable7Colorful-Accent2">
    <w:name w:val="Grid Table 7 Colorful Accent 2"/>
    <w:basedOn w:val="TableNormal"/>
    <w:uiPriority w:val="52"/>
    <w:rsid w:val="00C93177"/>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styleId="GridTable7Colorful-Accent3">
    <w:name w:val="Grid Table 7 Colorful Accent 3"/>
    <w:basedOn w:val="TableNormal"/>
    <w:uiPriority w:val="52"/>
    <w:rsid w:val="00C93177"/>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styleId="GridTable7Colorful-Accent4">
    <w:name w:val="Grid Table 7 Colorful Accent 4"/>
    <w:basedOn w:val="TableNormal"/>
    <w:uiPriority w:val="52"/>
    <w:rsid w:val="00C93177"/>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styleId="GridTable7Colorful-Accent5">
    <w:name w:val="Grid Table 7 Colorful Accent 5"/>
    <w:basedOn w:val="TableNormal"/>
    <w:uiPriority w:val="52"/>
    <w:rsid w:val="00C93177"/>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styleId="GridTable7Colorful-Accent6">
    <w:name w:val="Grid Table 7 Colorful Accent 6"/>
    <w:basedOn w:val="TableNormal"/>
    <w:uiPriority w:val="52"/>
    <w:rsid w:val="00C93177"/>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character" w:customStyle="1" w:styleId="Hashtag2">
    <w:name w:val="Hashtag2"/>
    <w:basedOn w:val="DefaultParagraphFont"/>
    <w:uiPriority w:val="99"/>
    <w:semiHidden/>
    <w:unhideWhenUsed/>
    <w:rsid w:val="00C93177"/>
    <w:rPr>
      <w:color w:val="2B579A"/>
      <w:shd w:val="clear" w:color="auto" w:fill="E6E6E6"/>
    </w:rPr>
  </w:style>
  <w:style w:type="table" w:styleId="ListTable1Light">
    <w:name w:val="List Table 1 Light"/>
    <w:basedOn w:val="TableNormal"/>
    <w:uiPriority w:val="46"/>
    <w:rsid w:val="00C9317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93177"/>
    <w:tblPr>
      <w:tblStyleRowBandSize w:val="1"/>
      <w:tblStyleColBandSize w:val="1"/>
    </w:tblPr>
    <w:tblStylePr w:type="firstRow">
      <w:rPr>
        <w:b/>
        <w:bCs/>
      </w:rPr>
      <w:tblPr/>
      <w:tcPr>
        <w:tcBorders>
          <w:bottom w:val="single" w:sz="4" w:space="0" w:color="DEDEDE" w:themeColor="accent1" w:themeTint="99"/>
        </w:tcBorders>
      </w:tcPr>
    </w:tblStylePr>
    <w:tblStylePr w:type="lastRow">
      <w:rPr>
        <w:b/>
        <w:bCs/>
      </w:rPr>
      <w:tblPr/>
      <w:tcPr>
        <w:tcBorders>
          <w:top w:val="sing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1Light-Accent2">
    <w:name w:val="List Table 1 Light Accent 2"/>
    <w:basedOn w:val="TableNormal"/>
    <w:uiPriority w:val="46"/>
    <w:rsid w:val="00C93177"/>
    <w:tblPr>
      <w:tblStyleRowBandSize w:val="1"/>
      <w:tblStyleColBandSize w:val="1"/>
    </w:tblPr>
    <w:tblStylePr w:type="firstRow">
      <w:rPr>
        <w:b/>
        <w:bCs/>
      </w:rPr>
      <w:tblPr/>
      <w:tcPr>
        <w:tcBorders>
          <w:bottom w:val="single" w:sz="4" w:space="0" w:color="E98A7A" w:themeColor="accent2" w:themeTint="99"/>
        </w:tcBorders>
      </w:tcPr>
    </w:tblStylePr>
    <w:tblStylePr w:type="lastRow">
      <w:rPr>
        <w:b/>
        <w:bCs/>
      </w:rPr>
      <w:tblPr/>
      <w:tcPr>
        <w:tcBorders>
          <w:top w:val="sing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1Light-Accent3">
    <w:name w:val="List Table 1 Light Accent 3"/>
    <w:basedOn w:val="TableNormal"/>
    <w:uiPriority w:val="46"/>
    <w:rsid w:val="00C93177"/>
    <w:tblPr>
      <w:tblStyleRowBandSize w:val="1"/>
      <w:tblStyleColBandSize w:val="1"/>
    </w:tblPr>
    <w:tblStylePr w:type="firstRow">
      <w:rPr>
        <w:b/>
        <w:bCs/>
      </w:rPr>
      <w:tblPr/>
      <w:tcPr>
        <w:tcBorders>
          <w:bottom w:val="single" w:sz="4" w:space="0" w:color="6EDDF7" w:themeColor="accent3" w:themeTint="99"/>
        </w:tcBorders>
      </w:tcPr>
    </w:tblStylePr>
    <w:tblStylePr w:type="lastRow">
      <w:rPr>
        <w:b/>
        <w:bCs/>
      </w:rPr>
      <w:tblPr/>
      <w:tcPr>
        <w:tcBorders>
          <w:top w:val="sing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1Light-Accent4">
    <w:name w:val="List Table 1 Light Accent 4"/>
    <w:basedOn w:val="TableNormal"/>
    <w:uiPriority w:val="46"/>
    <w:rsid w:val="00C93177"/>
    <w:tblPr>
      <w:tblStyleRowBandSize w:val="1"/>
      <w:tblStyleColBandSize w:val="1"/>
    </w:tblPr>
    <w:tblStylePr w:type="firstRow">
      <w:rPr>
        <w:b/>
        <w:bCs/>
      </w:rPr>
      <w:tblPr/>
      <w:tcPr>
        <w:tcBorders>
          <w:bottom w:val="single" w:sz="4" w:space="0" w:color="80E5D3" w:themeColor="accent4" w:themeTint="99"/>
        </w:tcBorders>
      </w:tcPr>
    </w:tblStylePr>
    <w:tblStylePr w:type="lastRow">
      <w:rPr>
        <w:b/>
        <w:bCs/>
      </w:rPr>
      <w:tblPr/>
      <w:tcPr>
        <w:tcBorders>
          <w:top w:val="sing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1Light-Accent5">
    <w:name w:val="List Table 1 Light Accent 5"/>
    <w:basedOn w:val="TableNormal"/>
    <w:uiPriority w:val="46"/>
    <w:rsid w:val="00C93177"/>
    <w:tblPr>
      <w:tblStyleRowBandSize w:val="1"/>
      <w:tblStyleColBandSize w:val="1"/>
    </w:tblPr>
    <w:tblStylePr w:type="firstRow">
      <w:rPr>
        <w:b/>
        <w:bCs/>
      </w:rPr>
      <w:tblPr/>
      <w:tcPr>
        <w:tcBorders>
          <w:bottom w:val="single" w:sz="4" w:space="0" w:color="1245FF" w:themeColor="accent5" w:themeTint="99"/>
        </w:tcBorders>
      </w:tcPr>
    </w:tblStylePr>
    <w:tblStylePr w:type="lastRow">
      <w:rPr>
        <w:b/>
        <w:bCs/>
      </w:rPr>
      <w:tblPr/>
      <w:tcPr>
        <w:tcBorders>
          <w:top w:val="sing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1Light-Accent6">
    <w:name w:val="List Table 1 Light Accent 6"/>
    <w:basedOn w:val="TableNormal"/>
    <w:uiPriority w:val="46"/>
    <w:rsid w:val="00C93177"/>
    <w:tblPr>
      <w:tblStyleRowBandSize w:val="1"/>
      <w:tblStyleColBandSize w:val="1"/>
    </w:tblPr>
    <w:tblStylePr w:type="firstRow">
      <w:rPr>
        <w:b/>
        <w:bCs/>
      </w:rPr>
      <w:tblPr/>
      <w:tcPr>
        <w:tcBorders>
          <w:bottom w:val="single" w:sz="4" w:space="0" w:color="07FFD3" w:themeColor="accent6" w:themeTint="99"/>
        </w:tcBorders>
      </w:tcPr>
    </w:tblStylePr>
    <w:tblStylePr w:type="lastRow">
      <w:rPr>
        <w:b/>
        <w:bCs/>
      </w:rPr>
      <w:tblPr/>
      <w:tcPr>
        <w:tcBorders>
          <w:top w:val="sing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2">
    <w:name w:val="List Table 2"/>
    <w:basedOn w:val="TableNormal"/>
    <w:uiPriority w:val="47"/>
    <w:rsid w:val="00C9317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93177"/>
    <w:tblPr>
      <w:tblStyleRowBandSize w:val="1"/>
      <w:tblStyleColBandSize w:val="1"/>
      <w:tblBorders>
        <w:top w:val="single" w:sz="4" w:space="0" w:color="DEDEDE" w:themeColor="accent1" w:themeTint="99"/>
        <w:bottom w:val="single" w:sz="4" w:space="0" w:color="DEDEDE" w:themeColor="accent1" w:themeTint="99"/>
        <w:insideH w:val="single" w:sz="4" w:space="0" w:color="DEDED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2-Accent2">
    <w:name w:val="List Table 2 Accent 2"/>
    <w:basedOn w:val="TableNormal"/>
    <w:uiPriority w:val="47"/>
    <w:rsid w:val="00C93177"/>
    <w:tblPr>
      <w:tblStyleRowBandSize w:val="1"/>
      <w:tblStyleColBandSize w:val="1"/>
      <w:tblBorders>
        <w:top w:val="single" w:sz="4" w:space="0" w:color="E98A7A" w:themeColor="accent2" w:themeTint="99"/>
        <w:bottom w:val="single" w:sz="4" w:space="0" w:color="E98A7A" w:themeColor="accent2" w:themeTint="99"/>
        <w:insideH w:val="single" w:sz="4" w:space="0" w:color="E98A7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2-Accent3">
    <w:name w:val="List Table 2 Accent 3"/>
    <w:basedOn w:val="TableNormal"/>
    <w:uiPriority w:val="47"/>
    <w:rsid w:val="00C93177"/>
    <w:tblPr>
      <w:tblStyleRowBandSize w:val="1"/>
      <w:tblStyleColBandSize w:val="1"/>
      <w:tblBorders>
        <w:top w:val="single" w:sz="4" w:space="0" w:color="6EDDF7" w:themeColor="accent3" w:themeTint="99"/>
        <w:bottom w:val="single" w:sz="4" w:space="0" w:color="6EDDF7" w:themeColor="accent3" w:themeTint="99"/>
        <w:insideH w:val="single" w:sz="4" w:space="0" w:color="6EDDF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2-Accent4">
    <w:name w:val="List Table 2 Accent 4"/>
    <w:basedOn w:val="TableNormal"/>
    <w:uiPriority w:val="47"/>
    <w:rsid w:val="00C93177"/>
    <w:tblPr>
      <w:tblStyleRowBandSize w:val="1"/>
      <w:tblStyleColBandSize w:val="1"/>
      <w:tblBorders>
        <w:top w:val="single" w:sz="4" w:space="0" w:color="80E5D3" w:themeColor="accent4" w:themeTint="99"/>
        <w:bottom w:val="single" w:sz="4" w:space="0" w:color="80E5D3" w:themeColor="accent4" w:themeTint="99"/>
        <w:insideH w:val="single" w:sz="4" w:space="0" w:color="80E5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2-Accent5">
    <w:name w:val="List Table 2 Accent 5"/>
    <w:basedOn w:val="TableNormal"/>
    <w:uiPriority w:val="47"/>
    <w:rsid w:val="00C93177"/>
    <w:tblPr>
      <w:tblStyleRowBandSize w:val="1"/>
      <w:tblStyleColBandSize w:val="1"/>
      <w:tblBorders>
        <w:top w:val="single" w:sz="4" w:space="0" w:color="1245FF" w:themeColor="accent5" w:themeTint="99"/>
        <w:bottom w:val="single" w:sz="4" w:space="0" w:color="1245FF" w:themeColor="accent5" w:themeTint="99"/>
        <w:insideH w:val="single" w:sz="4" w:space="0" w:color="124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2-Accent6">
    <w:name w:val="List Table 2 Accent 6"/>
    <w:basedOn w:val="TableNormal"/>
    <w:uiPriority w:val="47"/>
    <w:rsid w:val="00C93177"/>
    <w:tblPr>
      <w:tblStyleRowBandSize w:val="1"/>
      <w:tblStyleColBandSize w:val="1"/>
      <w:tblBorders>
        <w:top w:val="single" w:sz="4" w:space="0" w:color="07FFD3" w:themeColor="accent6" w:themeTint="99"/>
        <w:bottom w:val="single" w:sz="4" w:space="0" w:color="07FFD3" w:themeColor="accent6" w:themeTint="99"/>
        <w:insideH w:val="single" w:sz="4" w:space="0" w:color="07FFD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3">
    <w:name w:val="List Table 3"/>
    <w:basedOn w:val="TableNormal"/>
    <w:uiPriority w:val="48"/>
    <w:rsid w:val="00C9317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C93177"/>
    <w:tblPr>
      <w:tblStyleRowBandSize w:val="1"/>
      <w:tblStyleColBandSize w:val="1"/>
      <w:tblBorders>
        <w:top w:val="single" w:sz="4" w:space="0" w:color="C8C8C8" w:themeColor="accent1"/>
        <w:left w:val="single" w:sz="4" w:space="0" w:color="C8C8C8" w:themeColor="accent1"/>
        <w:bottom w:val="single" w:sz="4" w:space="0" w:color="C8C8C8" w:themeColor="accent1"/>
        <w:right w:val="single" w:sz="4" w:space="0" w:color="C8C8C8" w:themeColor="accent1"/>
      </w:tblBorders>
    </w:tblPr>
    <w:tblStylePr w:type="firstRow">
      <w:rPr>
        <w:b/>
        <w:bCs/>
        <w:color w:val="FFFFFF" w:themeColor="background1"/>
      </w:rPr>
      <w:tblPr/>
      <w:tcPr>
        <w:shd w:val="clear" w:color="auto" w:fill="C8C8C8" w:themeFill="accent1"/>
      </w:tcPr>
    </w:tblStylePr>
    <w:tblStylePr w:type="lastRow">
      <w:rPr>
        <w:b/>
        <w:bCs/>
      </w:rPr>
      <w:tblPr/>
      <w:tcPr>
        <w:tcBorders>
          <w:top w:val="double" w:sz="4" w:space="0" w:color="C8C8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1"/>
          <w:right w:val="single" w:sz="4" w:space="0" w:color="C8C8C8" w:themeColor="accent1"/>
        </w:tcBorders>
      </w:tcPr>
    </w:tblStylePr>
    <w:tblStylePr w:type="band1Horz">
      <w:tblPr/>
      <w:tcPr>
        <w:tcBorders>
          <w:top w:val="single" w:sz="4" w:space="0" w:color="C8C8C8" w:themeColor="accent1"/>
          <w:bottom w:val="single" w:sz="4" w:space="0" w:color="C8C8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1"/>
          <w:left w:val="nil"/>
        </w:tcBorders>
      </w:tcPr>
    </w:tblStylePr>
    <w:tblStylePr w:type="swCell">
      <w:tblPr/>
      <w:tcPr>
        <w:tcBorders>
          <w:top w:val="double" w:sz="4" w:space="0" w:color="C8C8C8" w:themeColor="accent1"/>
          <w:right w:val="nil"/>
        </w:tcBorders>
      </w:tcPr>
    </w:tblStylePr>
  </w:style>
  <w:style w:type="table" w:styleId="ListTable3-Accent2">
    <w:name w:val="List Table 3 Accent 2"/>
    <w:basedOn w:val="TableNormal"/>
    <w:uiPriority w:val="48"/>
    <w:rsid w:val="00C93177"/>
    <w:tblPr>
      <w:tblStyleRowBandSize w:val="1"/>
      <w:tblStyleColBandSize w:val="1"/>
      <w:tblBorders>
        <w:top w:val="single" w:sz="4" w:space="0" w:color="DB3D23" w:themeColor="accent2"/>
        <w:left w:val="single" w:sz="4" w:space="0" w:color="DB3D23" w:themeColor="accent2"/>
        <w:bottom w:val="single" w:sz="4" w:space="0" w:color="DB3D23" w:themeColor="accent2"/>
        <w:right w:val="single" w:sz="4" w:space="0" w:color="DB3D23" w:themeColor="accent2"/>
      </w:tblBorders>
    </w:tblPr>
    <w:tblStylePr w:type="firstRow">
      <w:rPr>
        <w:b/>
        <w:bCs/>
        <w:color w:val="FFFFFF" w:themeColor="background1"/>
      </w:rPr>
      <w:tblPr/>
      <w:tcPr>
        <w:shd w:val="clear" w:color="auto" w:fill="DB3D23" w:themeFill="accent2"/>
      </w:tcPr>
    </w:tblStylePr>
    <w:tblStylePr w:type="lastRow">
      <w:rPr>
        <w:b/>
        <w:bCs/>
      </w:rPr>
      <w:tblPr/>
      <w:tcPr>
        <w:tcBorders>
          <w:top w:val="double" w:sz="4" w:space="0" w:color="DB3D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3D23" w:themeColor="accent2"/>
          <w:right w:val="single" w:sz="4" w:space="0" w:color="DB3D23" w:themeColor="accent2"/>
        </w:tcBorders>
      </w:tcPr>
    </w:tblStylePr>
    <w:tblStylePr w:type="band1Horz">
      <w:tblPr/>
      <w:tcPr>
        <w:tcBorders>
          <w:top w:val="single" w:sz="4" w:space="0" w:color="DB3D23" w:themeColor="accent2"/>
          <w:bottom w:val="single" w:sz="4" w:space="0" w:color="DB3D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3D23" w:themeColor="accent2"/>
          <w:left w:val="nil"/>
        </w:tcBorders>
      </w:tcPr>
    </w:tblStylePr>
    <w:tblStylePr w:type="swCell">
      <w:tblPr/>
      <w:tcPr>
        <w:tcBorders>
          <w:top w:val="double" w:sz="4" w:space="0" w:color="DB3D23" w:themeColor="accent2"/>
          <w:right w:val="nil"/>
        </w:tcBorders>
      </w:tcPr>
    </w:tblStylePr>
  </w:style>
  <w:style w:type="table" w:styleId="ListTable3-Accent3">
    <w:name w:val="List Table 3 Accent 3"/>
    <w:basedOn w:val="TableNormal"/>
    <w:uiPriority w:val="48"/>
    <w:rsid w:val="00C93177"/>
    <w:tblPr>
      <w:tblStyleRowBandSize w:val="1"/>
      <w:tblStyleColBandSize w:val="1"/>
      <w:tblBorders>
        <w:top w:val="single" w:sz="4" w:space="0" w:color="0FC8F2" w:themeColor="accent3"/>
        <w:left w:val="single" w:sz="4" w:space="0" w:color="0FC8F2" w:themeColor="accent3"/>
        <w:bottom w:val="single" w:sz="4" w:space="0" w:color="0FC8F2" w:themeColor="accent3"/>
        <w:right w:val="single" w:sz="4" w:space="0" w:color="0FC8F2" w:themeColor="accent3"/>
      </w:tblBorders>
    </w:tblPr>
    <w:tblStylePr w:type="firstRow">
      <w:rPr>
        <w:b/>
        <w:bCs/>
        <w:color w:val="FFFFFF" w:themeColor="background1"/>
      </w:rPr>
      <w:tblPr/>
      <w:tcPr>
        <w:shd w:val="clear" w:color="auto" w:fill="0FC8F2" w:themeFill="accent3"/>
      </w:tcPr>
    </w:tblStylePr>
    <w:tblStylePr w:type="lastRow">
      <w:rPr>
        <w:b/>
        <w:bCs/>
      </w:rPr>
      <w:tblPr/>
      <w:tcPr>
        <w:tcBorders>
          <w:top w:val="double" w:sz="4" w:space="0" w:color="0FC8F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C8F2" w:themeColor="accent3"/>
          <w:right w:val="single" w:sz="4" w:space="0" w:color="0FC8F2" w:themeColor="accent3"/>
        </w:tcBorders>
      </w:tcPr>
    </w:tblStylePr>
    <w:tblStylePr w:type="band1Horz">
      <w:tblPr/>
      <w:tcPr>
        <w:tcBorders>
          <w:top w:val="single" w:sz="4" w:space="0" w:color="0FC8F2" w:themeColor="accent3"/>
          <w:bottom w:val="single" w:sz="4" w:space="0" w:color="0FC8F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C8F2" w:themeColor="accent3"/>
          <w:left w:val="nil"/>
        </w:tcBorders>
      </w:tcPr>
    </w:tblStylePr>
    <w:tblStylePr w:type="swCell">
      <w:tblPr/>
      <w:tcPr>
        <w:tcBorders>
          <w:top w:val="double" w:sz="4" w:space="0" w:color="0FC8F2" w:themeColor="accent3"/>
          <w:right w:val="nil"/>
        </w:tcBorders>
      </w:tcPr>
    </w:tblStylePr>
  </w:style>
  <w:style w:type="table" w:styleId="ListTable3-Accent4">
    <w:name w:val="List Table 3 Accent 4"/>
    <w:basedOn w:val="TableNormal"/>
    <w:uiPriority w:val="48"/>
    <w:rsid w:val="00C93177"/>
    <w:tblPr>
      <w:tblStyleRowBandSize w:val="1"/>
      <w:tblStyleColBandSize w:val="1"/>
      <w:tblBorders>
        <w:top w:val="single" w:sz="4" w:space="0" w:color="2CD5B6" w:themeColor="accent4"/>
        <w:left w:val="single" w:sz="4" w:space="0" w:color="2CD5B6" w:themeColor="accent4"/>
        <w:bottom w:val="single" w:sz="4" w:space="0" w:color="2CD5B6" w:themeColor="accent4"/>
        <w:right w:val="single" w:sz="4" w:space="0" w:color="2CD5B6" w:themeColor="accent4"/>
      </w:tblBorders>
    </w:tblPr>
    <w:tblStylePr w:type="firstRow">
      <w:rPr>
        <w:b/>
        <w:bCs/>
        <w:color w:val="FFFFFF" w:themeColor="background1"/>
      </w:rPr>
      <w:tblPr/>
      <w:tcPr>
        <w:shd w:val="clear" w:color="auto" w:fill="2CD5B6" w:themeFill="accent4"/>
      </w:tcPr>
    </w:tblStylePr>
    <w:tblStylePr w:type="lastRow">
      <w:rPr>
        <w:b/>
        <w:bCs/>
      </w:rPr>
      <w:tblPr/>
      <w:tcPr>
        <w:tcBorders>
          <w:top w:val="double" w:sz="4" w:space="0" w:color="2CD5B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D5B6" w:themeColor="accent4"/>
          <w:right w:val="single" w:sz="4" w:space="0" w:color="2CD5B6" w:themeColor="accent4"/>
        </w:tcBorders>
      </w:tcPr>
    </w:tblStylePr>
    <w:tblStylePr w:type="band1Horz">
      <w:tblPr/>
      <w:tcPr>
        <w:tcBorders>
          <w:top w:val="single" w:sz="4" w:space="0" w:color="2CD5B6" w:themeColor="accent4"/>
          <w:bottom w:val="single" w:sz="4" w:space="0" w:color="2CD5B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D5B6" w:themeColor="accent4"/>
          <w:left w:val="nil"/>
        </w:tcBorders>
      </w:tcPr>
    </w:tblStylePr>
    <w:tblStylePr w:type="swCell">
      <w:tblPr/>
      <w:tcPr>
        <w:tcBorders>
          <w:top w:val="double" w:sz="4" w:space="0" w:color="2CD5B6" w:themeColor="accent4"/>
          <w:right w:val="nil"/>
        </w:tcBorders>
      </w:tcPr>
    </w:tblStylePr>
  </w:style>
  <w:style w:type="table" w:styleId="ListTable3-Accent5">
    <w:name w:val="List Table 3 Accent 5"/>
    <w:basedOn w:val="TableNormal"/>
    <w:uiPriority w:val="48"/>
    <w:rsid w:val="00C93177"/>
    <w:tblPr>
      <w:tblStyleRowBandSize w:val="1"/>
      <w:tblStyleColBandSize w:val="1"/>
      <w:tblBorders>
        <w:top w:val="single" w:sz="4" w:space="0" w:color="001973" w:themeColor="accent5"/>
        <w:left w:val="single" w:sz="4" w:space="0" w:color="001973" w:themeColor="accent5"/>
        <w:bottom w:val="single" w:sz="4" w:space="0" w:color="001973" w:themeColor="accent5"/>
        <w:right w:val="single" w:sz="4" w:space="0" w:color="001973" w:themeColor="accent5"/>
      </w:tblBorders>
    </w:tblPr>
    <w:tblStylePr w:type="firstRow">
      <w:rPr>
        <w:b/>
        <w:bCs/>
        <w:color w:val="FFFFFF" w:themeColor="background1"/>
      </w:rPr>
      <w:tblPr/>
      <w:tcPr>
        <w:shd w:val="clear" w:color="auto" w:fill="001973" w:themeFill="accent5"/>
      </w:tcPr>
    </w:tblStylePr>
    <w:tblStylePr w:type="lastRow">
      <w:rPr>
        <w:b/>
        <w:bCs/>
      </w:rPr>
      <w:tblPr/>
      <w:tcPr>
        <w:tcBorders>
          <w:top w:val="double" w:sz="4" w:space="0" w:color="00197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973" w:themeColor="accent5"/>
          <w:right w:val="single" w:sz="4" w:space="0" w:color="001973" w:themeColor="accent5"/>
        </w:tcBorders>
      </w:tcPr>
    </w:tblStylePr>
    <w:tblStylePr w:type="band1Horz">
      <w:tblPr/>
      <w:tcPr>
        <w:tcBorders>
          <w:top w:val="single" w:sz="4" w:space="0" w:color="001973" w:themeColor="accent5"/>
          <w:bottom w:val="single" w:sz="4" w:space="0" w:color="00197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973" w:themeColor="accent5"/>
          <w:left w:val="nil"/>
        </w:tcBorders>
      </w:tcPr>
    </w:tblStylePr>
    <w:tblStylePr w:type="swCell">
      <w:tblPr/>
      <w:tcPr>
        <w:tcBorders>
          <w:top w:val="double" w:sz="4" w:space="0" w:color="001973" w:themeColor="accent5"/>
          <w:right w:val="nil"/>
        </w:tcBorders>
      </w:tcPr>
    </w:tblStylePr>
  </w:style>
  <w:style w:type="table" w:styleId="ListTable3-Accent6">
    <w:name w:val="List Table 3 Accent 6"/>
    <w:basedOn w:val="TableNormal"/>
    <w:uiPriority w:val="48"/>
    <w:rsid w:val="00C93177"/>
    <w:tblPr>
      <w:tblStyleRowBandSize w:val="1"/>
      <w:tblStyleColBandSize w:val="1"/>
      <w:tblBorders>
        <w:top w:val="single" w:sz="4" w:space="0" w:color="006150" w:themeColor="accent6"/>
        <w:left w:val="single" w:sz="4" w:space="0" w:color="006150" w:themeColor="accent6"/>
        <w:bottom w:val="single" w:sz="4" w:space="0" w:color="006150" w:themeColor="accent6"/>
        <w:right w:val="single" w:sz="4" w:space="0" w:color="006150" w:themeColor="accent6"/>
      </w:tblBorders>
    </w:tblPr>
    <w:tblStylePr w:type="firstRow">
      <w:rPr>
        <w:b/>
        <w:bCs/>
        <w:color w:val="FFFFFF" w:themeColor="background1"/>
      </w:rPr>
      <w:tblPr/>
      <w:tcPr>
        <w:shd w:val="clear" w:color="auto" w:fill="006150" w:themeFill="accent6"/>
      </w:tcPr>
    </w:tblStylePr>
    <w:tblStylePr w:type="lastRow">
      <w:rPr>
        <w:b/>
        <w:bCs/>
      </w:rPr>
      <w:tblPr/>
      <w:tcPr>
        <w:tcBorders>
          <w:top w:val="double" w:sz="4" w:space="0" w:color="0061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150" w:themeColor="accent6"/>
          <w:right w:val="single" w:sz="4" w:space="0" w:color="006150" w:themeColor="accent6"/>
        </w:tcBorders>
      </w:tcPr>
    </w:tblStylePr>
    <w:tblStylePr w:type="band1Horz">
      <w:tblPr/>
      <w:tcPr>
        <w:tcBorders>
          <w:top w:val="single" w:sz="4" w:space="0" w:color="006150" w:themeColor="accent6"/>
          <w:bottom w:val="single" w:sz="4" w:space="0" w:color="0061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150" w:themeColor="accent6"/>
          <w:left w:val="nil"/>
        </w:tcBorders>
      </w:tcPr>
    </w:tblStylePr>
    <w:tblStylePr w:type="swCell">
      <w:tblPr/>
      <w:tcPr>
        <w:tcBorders>
          <w:top w:val="double" w:sz="4" w:space="0" w:color="006150" w:themeColor="accent6"/>
          <w:right w:val="nil"/>
        </w:tcBorders>
      </w:tcPr>
    </w:tblStylePr>
  </w:style>
  <w:style w:type="table" w:styleId="ListTable4">
    <w:name w:val="List Table 4"/>
    <w:basedOn w:val="TableNormal"/>
    <w:uiPriority w:val="49"/>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tcBorders>
        <w:shd w:val="clear" w:color="auto" w:fill="C8C8C8" w:themeFill="accent1"/>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4-Accent2">
    <w:name w:val="List Table 4 Accent 2"/>
    <w:basedOn w:val="TableNormal"/>
    <w:uiPriority w:val="49"/>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tcBorders>
        <w:shd w:val="clear" w:color="auto" w:fill="DB3D23" w:themeFill="accent2"/>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4-Accent3">
    <w:name w:val="List Table 4 Accent 3"/>
    <w:basedOn w:val="TableNormal"/>
    <w:uiPriority w:val="49"/>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tcBorders>
        <w:shd w:val="clear" w:color="auto" w:fill="0FC8F2" w:themeFill="accent3"/>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4-Accent4">
    <w:name w:val="List Table 4 Accent 4"/>
    <w:basedOn w:val="TableNormal"/>
    <w:uiPriority w:val="49"/>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tcBorders>
        <w:shd w:val="clear" w:color="auto" w:fill="2CD5B6" w:themeFill="accent4"/>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4-Accent5">
    <w:name w:val="List Table 4 Accent 5"/>
    <w:basedOn w:val="TableNormal"/>
    <w:uiPriority w:val="49"/>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tcBorders>
        <w:shd w:val="clear" w:color="auto" w:fill="001973" w:themeFill="accent5"/>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4-Accent6">
    <w:name w:val="List Table 4 Accent 6"/>
    <w:basedOn w:val="TableNormal"/>
    <w:uiPriority w:val="49"/>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tcBorders>
        <w:shd w:val="clear" w:color="auto" w:fill="006150" w:themeFill="accent6"/>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5Dark">
    <w:name w:val="List Table 5 Dark"/>
    <w:basedOn w:val="TableNormal"/>
    <w:uiPriority w:val="50"/>
    <w:rsid w:val="00C9317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93177"/>
    <w:rPr>
      <w:color w:val="FFFFFF" w:themeColor="background1"/>
    </w:rPr>
    <w:tblPr>
      <w:tblStyleRowBandSize w:val="1"/>
      <w:tblStyleColBandSize w:val="1"/>
      <w:tblBorders>
        <w:top w:val="single" w:sz="24" w:space="0" w:color="C8C8C8" w:themeColor="accent1"/>
        <w:left w:val="single" w:sz="24" w:space="0" w:color="C8C8C8" w:themeColor="accent1"/>
        <w:bottom w:val="single" w:sz="24" w:space="0" w:color="C8C8C8" w:themeColor="accent1"/>
        <w:right w:val="single" w:sz="24" w:space="0" w:color="C8C8C8" w:themeColor="accent1"/>
      </w:tblBorders>
    </w:tblPr>
    <w:tcPr>
      <w:shd w:val="clear" w:color="auto" w:fill="C8C8C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93177"/>
    <w:rPr>
      <w:color w:val="FFFFFF" w:themeColor="background1"/>
    </w:rPr>
    <w:tblPr>
      <w:tblStyleRowBandSize w:val="1"/>
      <w:tblStyleColBandSize w:val="1"/>
      <w:tblBorders>
        <w:top w:val="single" w:sz="24" w:space="0" w:color="DB3D23" w:themeColor="accent2"/>
        <w:left w:val="single" w:sz="24" w:space="0" w:color="DB3D23" w:themeColor="accent2"/>
        <w:bottom w:val="single" w:sz="24" w:space="0" w:color="DB3D23" w:themeColor="accent2"/>
        <w:right w:val="single" w:sz="24" w:space="0" w:color="DB3D23" w:themeColor="accent2"/>
      </w:tblBorders>
    </w:tblPr>
    <w:tcPr>
      <w:shd w:val="clear" w:color="auto" w:fill="DB3D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93177"/>
    <w:rPr>
      <w:color w:val="FFFFFF" w:themeColor="background1"/>
    </w:rPr>
    <w:tblPr>
      <w:tblStyleRowBandSize w:val="1"/>
      <w:tblStyleColBandSize w:val="1"/>
      <w:tblBorders>
        <w:top w:val="single" w:sz="24" w:space="0" w:color="0FC8F2" w:themeColor="accent3"/>
        <w:left w:val="single" w:sz="24" w:space="0" w:color="0FC8F2" w:themeColor="accent3"/>
        <w:bottom w:val="single" w:sz="24" w:space="0" w:color="0FC8F2" w:themeColor="accent3"/>
        <w:right w:val="single" w:sz="24" w:space="0" w:color="0FC8F2" w:themeColor="accent3"/>
      </w:tblBorders>
    </w:tblPr>
    <w:tcPr>
      <w:shd w:val="clear" w:color="auto" w:fill="0FC8F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93177"/>
    <w:rPr>
      <w:color w:val="FFFFFF" w:themeColor="background1"/>
    </w:rPr>
    <w:tblPr>
      <w:tblStyleRowBandSize w:val="1"/>
      <w:tblStyleColBandSize w:val="1"/>
      <w:tblBorders>
        <w:top w:val="single" w:sz="24" w:space="0" w:color="2CD5B6" w:themeColor="accent4"/>
        <w:left w:val="single" w:sz="24" w:space="0" w:color="2CD5B6" w:themeColor="accent4"/>
        <w:bottom w:val="single" w:sz="24" w:space="0" w:color="2CD5B6" w:themeColor="accent4"/>
        <w:right w:val="single" w:sz="24" w:space="0" w:color="2CD5B6" w:themeColor="accent4"/>
      </w:tblBorders>
    </w:tblPr>
    <w:tcPr>
      <w:shd w:val="clear" w:color="auto" w:fill="2CD5B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93177"/>
    <w:rPr>
      <w:color w:val="FFFFFF" w:themeColor="background1"/>
    </w:rPr>
    <w:tblPr>
      <w:tblStyleRowBandSize w:val="1"/>
      <w:tblStyleColBandSize w:val="1"/>
      <w:tblBorders>
        <w:top w:val="single" w:sz="24" w:space="0" w:color="001973" w:themeColor="accent5"/>
        <w:left w:val="single" w:sz="24" w:space="0" w:color="001973" w:themeColor="accent5"/>
        <w:bottom w:val="single" w:sz="24" w:space="0" w:color="001973" w:themeColor="accent5"/>
        <w:right w:val="single" w:sz="24" w:space="0" w:color="001973" w:themeColor="accent5"/>
      </w:tblBorders>
    </w:tblPr>
    <w:tcPr>
      <w:shd w:val="clear" w:color="auto" w:fill="00197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93177"/>
    <w:rPr>
      <w:color w:val="FFFFFF" w:themeColor="background1"/>
    </w:rPr>
    <w:tblPr>
      <w:tblStyleRowBandSize w:val="1"/>
      <w:tblStyleColBandSize w:val="1"/>
      <w:tblBorders>
        <w:top w:val="single" w:sz="24" w:space="0" w:color="006150" w:themeColor="accent6"/>
        <w:left w:val="single" w:sz="24" w:space="0" w:color="006150" w:themeColor="accent6"/>
        <w:bottom w:val="single" w:sz="24" w:space="0" w:color="006150" w:themeColor="accent6"/>
        <w:right w:val="single" w:sz="24" w:space="0" w:color="006150" w:themeColor="accent6"/>
      </w:tblBorders>
    </w:tblPr>
    <w:tcPr>
      <w:shd w:val="clear" w:color="auto" w:fill="0061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9317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C93177"/>
    <w:rPr>
      <w:color w:val="959595" w:themeColor="accent1" w:themeShade="BF"/>
    </w:rPr>
    <w:tblPr>
      <w:tblStyleRowBandSize w:val="1"/>
      <w:tblStyleColBandSize w:val="1"/>
      <w:tblBorders>
        <w:top w:val="single" w:sz="4" w:space="0" w:color="C8C8C8" w:themeColor="accent1"/>
        <w:bottom w:val="single" w:sz="4" w:space="0" w:color="C8C8C8" w:themeColor="accent1"/>
      </w:tblBorders>
    </w:tblPr>
    <w:tblStylePr w:type="firstRow">
      <w:rPr>
        <w:b/>
        <w:bCs/>
      </w:rPr>
      <w:tblPr/>
      <w:tcPr>
        <w:tcBorders>
          <w:bottom w:val="single" w:sz="4" w:space="0" w:color="C8C8C8" w:themeColor="accent1"/>
        </w:tcBorders>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6Colorful-Accent2">
    <w:name w:val="List Table 6 Colorful Accent 2"/>
    <w:basedOn w:val="TableNormal"/>
    <w:uiPriority w:val="51"/>
    <w:rsid w:val="00C93177"/>
    <w:rPr>
      <w:color w:val="A32D1A" w:themeColor="accent2" w:themeShade="BF"/>
    </w:rPr>
    <w:tblPr>
      <w:tblStyleRowBandSize w:val="1"/>
      <w:tblStyleColBandSize w:val="1"/>
      <w:tblBorders>
        <w:top w:val="single" w:sz="4" w:space="0" w:color="DB3D23" w:themeColor="accent2"/>
        <w:bottom w:val="single" w:sz="4" w:space="0" w:color="DB3D23" w:themeColor="accent2"/>
      </w:tblBorders>
    </w:tblPr>
    <w:tblStylePr w:type="firstRow">
      <w:rPr>
        <w:b/>
        <w:bCs/>
      </w:rPr>
      <w:tblPr/>
      <w:tcPr>
        <w:tcBorders>
          <w:bottom w:val="single" w:sz="4" w:space="0" w:color="DB3D23" w:themeColor="accent2"/>
        </w:tcBorders>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6Colorful-Accent3">
    <w:name w:val="List Table 6 Colorful Accent 3"/>
    <w:basedOn w:val="TableNormal"/>
    <w:uiPriority w:val="51"/>
    <w:rsid w:val="00C93177"/>
    <w:rPr>
      <w:color w:val="0A95B6" w:themeColor="accent3" w:themeShade="BF"/>
    </w:rPr>
    <w:tblPr>
      <w:tblStyleRowBandSize w:val="1"/>
      <w:tblStyleColBandSize w:val="1"/>
      <w:tblBorders>
        <w:top w:val="single" w:sz="4" w:space="0" w:color="0FC8F2" w:themeColor="accent3"/>
        <w:bottom w:val="single" w:sz="4" w:space="0" w:color="0FC8F2" w:themeColor="accent3"/>
      </w:tblBorders>
    </w:tblPr>
    <w:tblStylePr w:type="firstRow">
      <w:rPr>
        <w:b/>
        <w:bCs/>
      </w:rPr>
      <w:tblPr/>
      <w:tcPr>
        <w:tcBorders>
          <w:bottom w:val="single" w:sz="4" w:space="0" w:color="0FC8F2" w:themeColor="accent3"/>
        </w:tcBorders>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6Colorful-Accent4">
    <w:name w:val="List Table 6 Colorful Accent 4"/>
    <w:basedOn w:val="TableNormal"/>
    <w:uiPriority w:val="51"/>
    <w:rsid w:val="00C93177"/>
    <w:rPr>
      <w:color w:val="20A088" w:themeColor="accent4" w:themeShade="BF"/>
    </w:rPr>
    <w:tblPr>
      <w:tblStyleRowBandSize w:val="1"/>
      <w:tblStyleColBandSize w:val="1"/>
      <w:tblBorders>
        <w:top w:val="single" w:sz="4" w:space="0" w:color="2CD5B6" w:themeColor="accent4"/>
        <w:bottom w:val="single" w:sz="4" w:space="0" w:color="2CD5B6" w:themeColor="accent4"/>
      </w:tblBorders>
    </w:tblPr>
    <w:tblStylePr w:type="firstRow">
      <w:rPr>
        <w:b/>
        <w:bCs/>
      </w:rPr>
      <w:tblPr/>
      <w:tcPr>
        <w:tcBorders>
          <w:bottom w:val="single" w:sz="4" w:space="0" w:color="2CD5B6" w:themeColor="accent4"/>
        </w:tcBorders>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6Colorful-Accent5">
    <w:name w:val="List Table 6 Colorful Accent 5"/>
    <w:basedOn w:val="TableNormal"/>
    <w:uiPriority w:val="51"/>
    <w:rsid w:val="00C93177"/>
    <w:rPr>
      <w:color w:val="001256" w:themeColor="accent5" w:themeShade="BF"/>
    </w:rPr>
    <w:tblPr>
      <w:tblStyleRowBandSize w:val="1"/>
      <w:tblStyleColBandSize w:val="1"/>
      <w:tblBorders>
        <w:top w:val="single" w:sz="4" w:space="0" w:color="001973" w:themeColor="accent5"/>
        <w:bottom w:val="single" w:sz="4" w:space="0" w:color="001973" w:themeColor="accent5"/>
      </w:tblBorders>
    </w:tblPr>
    <w:tblStylePr w:type="firstRow">
      <w:rPr>
        <w:b/>
        <w:bCs/>
      </w:rPr>
      <w:tblPr/>
      <w:tcPr>
        <w:tcBorders>
          <w:bottom w:val="single" w:sz="4" w:space="0" w:color="001973" w:themeColor="accent5"/>
        </w:tcBorders>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6Colorful-Accent6">
    <w:name w:val="List Table 6 Colorful Accent 6"/>
    <w:basedOn w:val="TableNormal"/>
    <w:uiPriority w:val="51"/>
    <w:rsid w:val="00C93177"/>
    <w:rPr>
      <w:color w:val="00483B" w:themeColor="accent6" w:themeShade="BF"/>
    </w:rPr>
    <w:tblPr>
      <w:tblStyleRowBandSize w:val="1"/>
      <w:tblStyleColBandSize w:val="1"/>
      <w:tblBorders>
        <w:top w:val="single" w:sz="4" w:space="0" w:color="006150" w:themeColor="accent6"/>
        <w:bottom w:val="single" w:sz="4" w:space="0" w:color="006150" w:themeColor="accent6"/>
      </w:tblBorders>
    </w:tblPr>
    <w:tblStylePr w:type="firstRow">
      <w:rPr>
        <w:b/>
        <w:bCs/>
      </w:rPr>
      <w:tblPr/>
      <w:tcPr>
        <w:tcBorders>
          <w:bottom w:val="single" w:sz="4" w:space="0" w:color="006150" w:themeColor="accent6"/>
        </w:tcBorders>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7Colorful">
    <w:name w:val="List Table 7 Colorful"/>
    <w:basedOn w:val="TableNormal"/>
    <w:uiPriority w:val="52"/>
    <w:rsid w:val="00C9317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93177"/>
    <w:rPr>
      <w:color w:val="95959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1"/>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93177"/>
    <w:rPr>
      <w:color w:val="A32D1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3D2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3D2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3D2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3D23" w:themeColor="accent2"/>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93177"/>
    <w:rPr>
      <w:color w:val="0A95B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C8F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C8F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C8F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C8F2" w:themeColor="accent3"/>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93177"/>
    <w:rPr>
      <w:color w:val="20A08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D5B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D5B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D5B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D5B6" w:themeColor="accent4"/>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93177"/>
    <w:rPr>
      <w:color w:val="00125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97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97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97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973" w:themeColor="accent5"/>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93177"/>
    <w:rPr>
      <w:color w:val="00483B"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1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1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1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150" w:themeColor="accent6"/>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2">
    <w:name w:val="Mention2"/>
    <w:basedOn w:val="DefaultParagraphFont"/>
    <w:uiPriority w:val="99"/>
    <w:semiHidden/>
    <w:unhideWhenUsed/>
    <w:rsid w:val="00C93177"/>
    <w:rPr>
      <w:color w:val="2B579A"/>
      <w:shd w:val="clear" w:color="auto" w:fill="E6E6E6"/>
    </w:rPr>
  </w:style>
  <w:style w:type="table" w:styleId="PlainTable1">
    <w:name w:val="Plain Table 1"/>
    <w:basedOn w:val="TableNormal"/>
    <w:uiPriority w:val="41"/>
    <w:rsid w:val="00C931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931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931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9317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931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martHyperlink2">
    <w:name w:val="Smart Hyperlink2"/>
    <w:basedOn w:val="DefaultParagraphFont"/>
    <w:uiPriority w:val="99"/>
    <w:semiHidden/>
    <w:unhideWhenUsed/>
    <w:rsid w:val="00C93177"/>
    <w:rPr>
      <w:u w:val="dotted"/>
    </w:rPr>
  </w:style>
  <w:style w:type="table" w:styleId="TableGridLight">
    <w:name w:val="Grid Table Light"/>
    <w:basedOn w:val="TableNormal"/>
    <w:uiPriority w:val="40"/>
    <w:rsid w:val="00C9317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sid w:val="00C93177"/>
    <w:rPr>
      <w:color w:val="808080"/>
      <w:shd w:val="clear" w:color="auto" w:fill="E6E6E6"/>
    </w:rPr>
  </w:style>
  <w:style w:type="paragraph" w:customStyle="1" w:styleId="NTTQuestion">
    <w:name w:val="NTT Question"/>
    <w:basedOn w:val="NTTBlueQuestion"/>
    <w:next w:val="NTTBodyText"/>
    <w:uiPriority w:val="59"/>
    <w:qFormat/>
    <w:rsid w:val="00C04FC9"/>
    <w:rPr>
      <w:color w:val="000000"/>
    </w:rPr>
  </w:style>
  <w:style w:type="numbering" w:customStyle="1" w:styleId="NTTFlushBulletList">
    <w:name w:val="_NTT Flush Bullet List"/>
    <w:basedOn w:val="NoList"/>
    <w:rsid w:val="00E54349"/>
    <w:pPr>
      <w:numPr>
        <w:numId w:val="15"/>
      </w:numPr>
    </w:pPr>
  </w:style>
  <w:style w:type="numbering" w:customStyle="1" w:styleId="NTTBoldTableList">
    <w:name w:val="_NTT Bold Table List"/>
    <w:rsid w:val="00E67CA9"/>
    <w:pPr>
      <w:numPr>
        <w:numId w:val="16"/>
      </w:numPr>
    </w:pPr>
  </w:style>
  <w:style w:type="character" w:styleId="UnresolvedMention">
    <w:name w:val="Unresolved Mention"/>
    <w:basedOn w:val="DefaultParagraphFont"/>
    <w:uiPriority w:val="99"/>
    <w:semiHidden/>
    <w:unhideWhenUsed/>
    <w:rsid w:val="00E842B9"/>
    <w:rPr>
      <w:color w:val="605E5C"/>
      <w:shd w:val="clear" w:color="auto" w:fill="E1DFDD"/>
    </w:rPr>
  </w:style>
  <w:style w:type="character" w:styleId="Hashtag">
    <w:name w:val="Hashtag"/>
    <w:basedOn w:val="DefaultParagraphFont"/>
    <w:uiPriority w:val="99"/>
    <w:semiHidden/>
    <w:unhideWhenUsed/>
    <w:rsid w:val="00041894"/>
    <w:rPr>
      <w:color w:val="2B579A"/>
      <w:shd w:val="clear" w:color="auto" w:fill="E1DFDD"/>
    </w:rPr>
  </w:style>
  <w:style w:type="character" w:styleId="Mention">
    <w:name w:val="Mention"/>
    <w:basedOn w:val="DefaultParagraphFont"/>
    <w:uiPriority w:val="99"/>
    <w:unhideWhenUsed/>
    <w:rsid w:val="00041894"/>
    <w:rPr>
      <w:color w:val="2B579A"/>
      <w:shd w:val="clear" w:color="auto" w:fill="E1DFDD"/>
    </w:rPr>
  </w:style>
  <w:style w:type="character" w:styleId="SmartHyperlink">
    <w:name w:val="Smart Hyperlink"/>
    <w:basedOn w:val="DefaultParagraphFont"/>
    <w:uiPriority w:val="99"/>
    <w:semiHidden/>
    <w:unhideWhenUsed/>
    <w:rsid w:val="00041894"/>
    <w:rPr>
      <w:u w:val="dotted"/>
    </w:rPr>
  </w:style>
  <w:style w:type="paragraph" w:customStyle="1" w:styleId="NTTCaptioninTable">
    <w:name w:val="NTT Caption in Table"/>
    <w:basedOn w:val="NTTTableBodyText"/>
    <w:next w:val="NTTTableBodyText"/>
    <w:uiPriority w:val="99"/>
    <w:rsid w:val="00474769"/>
    <w:rPr>
      <w:i/>
    </w:rPr>
  </w:style>
  <w:style w:type="paragraph" w:customStyle="1" w:styleId="CaptionWide">
    <w:name w:val="Caption Wide"/>
    <w:basedOn w:val="Caption"/>
    <w:uiPriority w:val="99"/>
    <w:rsid w:val="000D757B"/>
    <w:pPr>
      <w:ind w:left="0"/>
    </w:pPr>
  </w:style>
  <w:style w:type="paragraph" w:customStyle="1" w:styleId="TOFHeading">
    <w:name w:val="TOF Heading"/>
    <w:basedOn w:val="TOCHeading"/>
    <w:next w:val="TOF"/>
    <w:uiPriority w:val="99"/>
    <w:rsid w:val="008A0992"/>
    <w:pPr>
      <w:keepNext/>
      <w:pageBreakBefore w:val="0"/>
    </w:pPr>
  </w:style>
  <w:style w:type="paragraph" w:customStyle="1" w:styleId="TOF">
    <w:name w:val="TOF"/>
    <w:basedOn w:val="TOC2"/>
    <w:uiPriority w:val="99"/>
    <w:rsid w:val="008A0992"/>
  </w:style>
  <w:style w:type="paragraph" w:customStyle="1" w:styleId="NTTAttachment">
    <w:name w:val="NTT Attachment"/>
    <w:next w:val="Normal"/>
    <w:link w:val="NTTAttachmentChar"/>
    <w:unhideWhenUsed/>
    <w:locked/>
    <w:rsid w:val="005A489A"/>
    <w:pPr>
      <w:pageBreakBefore/>
      <w:numPr>
        <w:numId w:val="22"/>
      </w:numPr>
      <w:spacing w:after="60"/>
      <w:outlineLvl w:val="0"/>
    </w:pPr>
    <w:rPr>
      <w:rFonts w:ascii="Arial" w:eastAsiaTheme="minorHAnsi" w:hAnsi="Arial" w:cs="Arial"/>
      <w:b/>
      <w:color w:val="0072BC"/>
      <w:spacing w:val="8"/>
      <w:kern w:val="20"/>
      <w:sz w:val="22"/>
      <w:szCs w:val="22"/>
      <w:lang w:eastAsia="en-US"/>
    </w:rPr>
  </w:style>
  <w:style w:type="character" w:customStyle="1" w:styleId="NTTAttachmentChar">
    <w:name w:val="NTT Attachment Char"/>
    <w:basedOn w:val="DefaultParagraphFont"/>
    <w:link w:val="NTTAttachment"/>
    <w:rsid w:val="005A489A"/>
    <w:rPr>
      <w:rFonts w:ascii="Arial" w:eastAsiaTheme="minorHAnsi" w:hAnsi="Arial" w:cs="Arial"/>
      <w:b/>
      <w:color w:val="0072BC"/>
      <w:spacing w:val="8"/>
      <w:kern w:val="20"/>
      <w:sz w:val="22"/>
      <w:szCs w:val="22"/>
      <w:lang w:eastAsia="en-US"/>
    </w:rPr>
  </w:style>
  <w:style w:type="paragraph" w:customStyle="1" w:styleId="NTTLegalBody">
    <w:name w:val="NTT Legal Body"/>
    <w:link w:val="NTTLegalBodyChar"/>
    <w:unhideWhenUsed/>
    <w:locked/>
    <w:rsid w:val="005A489A"/>
    <w:pPr>
      <w:spacing w:after="60" w:line="240" w:lineRule="atLeast"/>
    </w:pPr>
    <w:rPr>
      <w:rFonts w:ascii="Arial" w:eastAsiaTheme="minorHAnsi" w:hAnsi="Arial" w:cs="Arial"/>
      <w:color w:val="000000"/>
      <w:spacing w:val="8"/>
      <w:kern w:val="20"/>
      <w:sz w:val="18"/>
      <w:szCs w:val="22"/>
      <w:lang w:eastAsia="en-US"/>
    </w:rPr>
  </w:style>
  <w:style w:type="character" w:customStyle="1" w:styleId="NTTLegalBodyChar">
    <w:name w:val="NTT Legal Body Char"/>
    <w:basedOn w:val="DefaultParagraphFont"/>
    <w:link w:val="NTTLegalBody"/>
    <w:rsid w:val="005A489A"/>
    <w:rPr>
      <w:rFonts w:ascii="Arial" w:eastAsiaTheme="minorHAnsi" w:hAnsi="Arial" w:cs="Arial"/>
      <w:color w:val="000000"/>
      <w:spacing w:val="8"/>
      <w:kern w:val="20"/>
      <w:sz w:val="18"/>
      <w:szCs w:val="22"/>
      <w:lang w:eastAsia="en-US"/>
    </w:rPr>
  </w:style>
  <w:style w:type="paragraph" w:customStyle="1" w:styleId="NTTLegalIndent">
    <w:name w:val="NTT Legal Indent"/>
    <w:basedOn w:val="NTTLegalBody"/>
    <w:link w:val="NTTLegalIndentChar"/>
    <w:unhideWhenUsed/>
    <w:rsid w:val="005A489A"/>
    <w:pPr>
      <w:ind w:left="850"/>
    </w:pPr>
  </w:style>
  <w:style w:type="character" w:customStyle="1" w:styleId="NTTLegalIndentChar">
    <w:name w:val="NTT Legal Indent Char"/>
    <w:basedOn w:val="DefaultParagraphFont"/>
    <w:link w:val="NTTLegalIndent"/>
    <w:rsid w:val="005A489A"/>
    <w:rPr>
      <w:rFonts w:ascii="Arial" w:eastAsiaTheme="minorHAnsi" w:hAnsi="Arial" w:cs="Arial"/>
      <w:color w:val="000000"/>
      <w:spacing w:val="8"/>
      <w:kern w:val="20"/>
      <w:sz w:val="18"/>
      <w:szCs w:val="22"/>
      <w:lang w:eastAsia="en-US"/>
    </w:rPr>
  </w:style>
  <w:style w:type="paragraph" w:customStyle="1" w:styleId="NTTLegalTitle">
    <w:name w:val="NTT Legal Title"/>
    <w:link w:val="NTTLegalTitleChar"/>
    <w:unhideWhenUsed/>
    <w:locked/>
    <w:rsid w:val="005A489A"/>
    <w:pPr>
      <w:spacing w:after="160" w:line="259" w:lineRule="auto"/>
      <w:jc w:val="center"/>
    </w:pPr>
    <w:rPr>
      <w:rFonts w:ascii="Arial" w:eastAsiaTheme="minorHAnsi" w:hAnsi="Arial" w:cs="Arial"/>
      <w:b/>
      <w:color w:val="0072BC"/>
      <w:spacing w:val="8"/>
      <w:kern w:val="20"/>
      <w:sz w:val="24"/>
      <w:szCs w:val="22"/>
      <w:lang w:eastAsia="en-US"/>
    </w:rPr>
  </w:style>
  <w:style w:type="character" w:customStyle="1" w:styleId="NTTLegalTitleChar">
    <w:name w:val="NTT Legal Title Char"/>
    <w:basedOn w:val="DefaultParagraphFont"/>
    <w:link w:val="NTTLegalTitle"/>
    <w:rsid w:val="005A489A"/>
    <w:rPr>
      <w:rFonts w:ascii="Arial" w:eastAsiaTheme="minorHAnsi" w:hAnsi="Arial" w:cs="Arial"/>
      <w:b/>
      <w:color w:val="0072BC"/>
      <w:spacing w:val="8"/>
      <w:kern w:val="20"/>
      <w:sz w:val="24"/>
      <w:szCs w:val="22"/>
      <w:lang w:eastAsia="en-US"/>
    </w:rPr>
  </w:style>
  <w:style w:type="paragraph" w:customStyle="1" w:styleId="NTTLegal1">
    <w:name w:val="NTT Legal_1"/>
    <w:next w:val="Normal"/>
    <w:link w:val="NTTLegal1Char"/>
    <w:unhideWhenUsed/>
    <w:locked/>
    <w:rsid w:val="005A489A"/>
    <w:pPr>
      <w:keepNext/>
      <w:numPr>
        <w:ilvl w:val="1"/>
        <w:numId w:val="22"/>
      </w:numPr>
      <w:spacing w:before="120" w:after="120" w:line="280" w:lineRule="atLeast"/>
      <w:outlineLvl w:val="0"/>
    </w:pPr>
    <w:rPr>
      <w:rFonts w:ascii="Arial" w:eastAsiaTheme="minorHAnsi" w:hAnsi="Arial" w:cs="Arial"/>
      <w:b/>
      <w:color w:val="0072BC"/>
      <w:spacing w:val="8"/>
      <w:kern w:val="20"/>
      <w:sz w:val="22"/>
      <w:szCs w:val="22"/>
      <w:lang w:eastAsia="en-US"/>
    </w:rPr>
  </w:style>
  <w:style w:type="character" w:customStyle="1" w:styleId="NTTLegal1Char">
    <w:name w:val="NTT Legal_1 Char"/>
    <w:basedOn w:val="DefaultParagraphFont"/>
    <w:link w:val="NTTLegal1"/>
    <w:rsid w:val="005A489A"/>
    <w:rPr>
      <w:rFonts w:ascii="Arial" w:eastAsiaTheme="minorHAnsi" w:hAnsi="Arial" w:cs="Arial"/>
      <w:b/>
      <w:color w:val="0072BC"/>
      <w:spacing w:val="8"/>
      <w:kern w:val="20"/>
      <w:sz w:val="22"/>
      <w:szCs w:val="22"/>
      <w:lang w:eastAsia="en-US"/>
    </w:rPr>
  </w:style>
  <w:style w:type="paragraph" w:customStyle="1" w:styleId="NTTLegal2">
    <w:name w:val="NTT Legal_2"/>
    <w:link w:val="NTTLegal2Char"/>
    <w:unhideWhenUsed/>
    <w:rsid w:val="005A489A"/>
    <w:pPr>
      <w:numPr>
        <w:ilvl w:val="2"/>
        <w:numId w:val="22"/>
      </w:numPr>
      <w:spacing w:after="60" w:line="240" w:lineRule="atLeast"/>
      <w:outlineLvl w:val="1"/>
    </w:pPr>
    <w:rPr>
      <w:rFonts w:ascii="Arial" w:eastAsiaTheme="minorHAnsi" w:hAnsi="Arial" w:cs="Arial"/>
      <w:color w:val="000000"/>
      <w:spacing w:val="8"/>
      <w:kern w:val="20"/>
      <w:sz w:val="18"/>
      <w:szCs w:val="22"/>
      <w:lang w:eastAsia="en-US"/>
    </w:rPr>
  </w:style>
  <w:style w:type="character" w:customStyle="1" w:styleId="NTTLegal2Char">
    <w:name w:val="NTT Legal_2 Char"/>
    <w:basedOn w:val="DefaultParagraphFont"/>
    <w:link w:val="NTTLegal2"/>
    <w:rsid w:val="005A489A"/>
    <w:rPr>
      <w:rFonts w:ascii="Arial" w:eastAsiaTheme="minorHAnsi" w:hAnsi="Arial" w:cs="Arial"/>
      <w:color w:val="000000"/>
      <w:spacing w:val="8"/>
      <w:kern w:val="20"/>
      <w:sz w:val="18"/>
      <w:szCs w:val="22"/>
      <w:lang w:eastAsia="en-US"/>
    </w:rPr>
  </w:style>
  <w:style w:type="paragraph" w:customStyle="1" w:styleId="NTTLegal3">
    <w:name w:val="NTT Legal_3"/>
    <w:link w:val="NTTLegal3Char"/>
    <w:unhideWhenUsed/>
    <w:rsid w:val="005A489A"/>
    <w:pPr>
      <w:numPr>
        <w:ilvl w:val="3"/>
        <w:numId w:val="22"/>
      </w:numPr>
      <w:spacing w:after="60" w:line="240" w:lineRule="atLeast"/>
      <w:outlineLvl w:val="1"/>
    </w:pPr>
    <w:rPr>
      <w:rFonts w:ascii="Arial" w:eastAsiaTheme="minorHAnsi" w:hAnsi="Arial" w:cs="Arial"/>
      <w:color w:val="000000"/>
      <w:spacing w:val="8"/>
      <w:kern w:val="20"/>
      <w:sz w:val="18"/>
      <w:szCs w:val="22"/>
      <w:lang w:eastAsia="en-US"/>
    </w:rPr>
  </w:style>
  <w:style w:type="character" w:customStyle="1" w:styleId="NTTLegal3Char">
    <w:name w:val="NTT Legal_3 Char"/>
    <w:basedOn w:val="DefaultParagraphFont"/>
    <w:link w:val="NTTLegal3"/>
    <w:rsid w:val="005A489A"/>
    <w:rPr>
      <w:rFonts w:ascii="Arial" w:eastAsiaTheme="minorHAnsi" w:hAnsi="Arial" w:cs="Arial"/>
      <w:color w:val="000000"/>
      <w:spacing w:val="8"/>
      <w:kern w:val="20"/>
      <w:sz w:val="18"/>
      <w:szCs w:val="22"/>
      <w:lang w:eastAsia="en-US"/>
    </w:rPr>
  </w:style>
  <w:style w:type="paragraph" w:customStyle="1" w:styleId="NTTLegal4">
    <w:name w:val="NTT Legal_4"/>
    <w:basedOn w:val="NTTLegalIndent"/>
    <w:link w:val="NTTLegal4Char"/>
    <w:unhideWhenUsed/>
    <w:rsid w:val="005A489A"/>
    <w:pPr>
      <w:numPr>
        <w:ilvl w:val="4"/>
        <w:numId w:val="22"/>
      </w:numPr>
      <w:tabs>
        <w:tab w:val="left" w:pos="1417"/>
      </w:tabs>
      <w:outlineLvl w:val="3"/>
    </w:pPr>
  </w:style>
  <w:style w:type="character" w:customStyle="1" w:styleId="NTTLegal4Char">
    <w:name w:val="NTT Legal_4 Char"/>
    <w:basedOn w:val="DefaultParagraphFont"/>
    <w:link w:val="NTTLegal4"/>
    <w:rsid w:val="005A489A"/>
    <w:rPr>
      <w:rFonts w:ascii="Arial" w:eastAsiaTheme="minorHAnsi" w:hAnsi="Arial" w:cs="Arial"/>
      <w:color w:val="000000"/>
      <w:spacing w:val="8"/>
      <w:kern w:val="20"/>
      <w:sz w:val="18"/>
      <w:szCs w:val="22"/>
      <w:lang w:eastAsia="en-US"/>
    </w:rPr>
  </w:style>
  <w:style w:type="paragraph" w:customStyle="1" w:styleId="NTTLegal5">
    <w:name w:val="NTT Legal_5"/>
    <w:basedOn w:val="NTTLegalIndent"/>
    <w:link w:val="NTTLegal5Char"/>
    <w:unhideWhenUsed/>
    <w:rsid w:val="005A489A"/>
    <w:pPr>
      <w:numPr>
        <w:ilvl w:val="5"/>
        <w:numId w:val="22"/>
      </w:numPr>
      <w:tabs>
        <w:tab w:val="left" w:pos="1984"/>
      </w:tabs>
      <w:spacing w:line="240" w:lineRule="auto"/>
      <w:outlineLvl w:val="4"/>
    </w:pPr>
  </w:style>
  <w:style w:type="character" w:customStyle="1" w:styleId="NTTLegal5Char">
    <w:name w:val="NTT Legal_5 Char"/>
    <w:basedOn w:val="DefaultParagraphFont"/>
    <w:link w:val="NTTLegal5"/>
    <w:rsid w:val="005A489A"/>
    <w:rPr>
      <w:rFonts w:ascii="Arial" w:eastAsiaTheme="minorHAnsi" w:hAnsi="Arial" w:cs="Arial"/>
      <w:color w:val="000000"/>
      <w:spacing w:val="8"/>
      <w:kern w:val="20"/>
      <w:sz w:val="18"/>
      <w:szCs w:val="22"/>
      <w:lang w:eastAsia="en-US"/>
    </w:rPr>
  </w:style>
  <w:style w:type="paragraph" w:customStyle="1" w:styleId="NTTLegal6">
    <w:name w:val="NTT Legal_6"/>
    <w:basedOn w:val="NTTLegalIndent"/>
    <w:link w:val="NTTLegal6Char"/>
    <w:unhideWhenUsed/>
    <w:rsid w:val="005A489A"/>
    <w:pPr>
      <w:numPr>
        <w:ilvl w:val="6"/>
        <w:numId w:val="22"/>
      </w:numPr>
      <w:tabs>
        <w:tab w:val="left" w:pos="2551"/>
      </w:tabs>
      <w:spacing w:line="240" w:lineRule="auto"/>
      <w:outlineLvl w:val="5"/>
    </w:pPr>
  </w:style>
  <w:style w:type="character" w:customStyle="1" w:styleId="NTTLegal6Char">
    <w:name w:val="NTT Legal_6 Char"/>
    <w:basedOn w:val="DefaultParagraphFont"/>
    <w:link w:val="NTTLegal6"/>
    <w:rsid w:val="005A489A"/>
    <w:rPr>
      <w:rFonts w:ascii="Arial" w:eastAsiaTheme="minorHAnsi" w:hAnsi="Arial" w:cs="Arial"/>
      <w:color w:val="000000"/>
      <w:spacing w:val="8"/>
      <w:kern w:val="20"/>
      <w:sz w:val="18"/>
      <w:szCs w:val="22"/>
      <w:lang w:eastAsia="en-US"/>
    </w:rPr>
  </w:style>
  <w:style w:type="numbering" w:customStyle="1" w:styleId="NTTLegalNumbers">
    <w:name w:val="NTTLegalNumbers"/>
    <w:basedOn w:val="NoList"/>
    <w:rsid w:val="005A489A"/>
    <w:pPr>
      <w:numPr>
        <w:numId w:val="21"/>
      </w:numPr>
    </w:pPr>
  </w:style>
  <w:style w:type="paragraph" w:styleId="Revision">
    <w:name w:val="Revision"/>
    <w:hidden/>
    <w:uiPriority w:val="99"/>
    <w:semiHidden/>
    <w:rsid w:val="000531AA"/>
    <w:rPr>
      <w:rFonts w:ascii="Arial" w:hAnsi="Arial" w:cs="Arial"/>
      <w:bCs/>
      <w:color w:val="000000"/>
      <w:spacing w:val="10"/>
      <w:kern w:val="32"/>
    </w:rPr>
  </w:style>
  <w:style w:type="numbering" w:customStyle="1" w:styleId="DDHeadingsList">
    <w:name w:val="_DD Headings List"/>
    <w:basedOn w:val="NoList"/>
    <w:uiPriority w:val="89"/>
    <w:rsid w:val="00A905BF"/>
  </w:style>
  <w:style w:type="paragraph" w:customStyle="1" w:styleId="DDTB1">
    <w:name w:val="DD TB1"/>
    <w:next w:val="DDTB2"/>
    <w:link w:val="DDTB1Char"/>
    <w:rsid w:val="00A905BF"/>
    <w:pPr>
      <w:spacing w:before="120" w:after="120" w:line="640" w:lineRule="atLeast"/>
    </w:pPr>
    <w:rPr>
      <w:rFonts w:ascii="Arial" w:hAnsi="Arial" w:cs="Arial"/>
      <w:b/>
      <w:bCs/>
      <w:noProof/>
      <w:color w:val="455565"/>
      <w:spacing w:val="10"/>
      <w:kern w:val="56"/>
      <w:sz w:val="48"/>
      <w:szCs w:val="28"/>
    </w:rPr>
  </w:style>
  <w:style w:type="character" w:customStyle="1" w:styleId="DDTB1Char">
    <w:name w:val="DD TB1 Char"/>
    <w:basedOn w:val="Title1DocumentTypeChar"/>
    <w:link w:val="DDTB1"/>
    <w:rsid w:val="00A905BF"/>
    <w:rPr>
      <w:rFonts w:ascii="Arial" w:hAnsi="Arial" w:cs="Arial"/>
      <w:b/>
      <w:bCs/>
      <w:noProof/>
      <w:color w:val="455565"/>
      <w:spacing w:val="10"/>
      <w:kern w:val="56"/>
      <w:sz w:val="48"/>
      <w:szCs w:val="28"/>
    </w:rPr>
  </w:style>
  <w:style w:type="paragraph" w:customStyle="1" w:styleId="DDTB2">
    <w:name w:val="DD TB2"/>
    <w:next w:val="Normal"/>
    <w:link w:val="DDTB2Char"/>
    <w:rsid w:val="00A905BF"/>
    <w:pPr>
      <w:spacing w:before="120" w:after="120" w:line="440" w:lineRule="atLeast"/>
    </w:pPr>
    <w:rPr>
      <w:rFonts w:ascii="Arial" w:hAnsi="Arial" w:cs="Arial"/>
      <w:bCs/>
      <w:noProof/>
      <w:color w:val="455565"/>
      <w:spacing w:val="10"/>
      <w:kern w:val="36"/>
      <w:sz w:val="36"/>
      <w:szCs w:val="28"/>
    </w:rPr>
  </w:style>
  <w:style w:type="character" w:customStyle="1" w:styleId="DDTB2Char">
    <w:name w:val="DD TB2 Char"/>
    <w:basedOn w:val="Title1DocumentTypeChar"/>
    <w:link w:val="DDTB2"/>
    <w:rsid w:val="00A905BF"/>
    <w:rPr>
      <w:rFonts w:ascii="Arial" w:hAnsi="Arial" w:cs="Arial"/>
      <w:b w:val="0"/>
      <w:bCs/>
      <w:noProof/>
      <w:color w:val="455565"/>
      <w:spacing w:val="10"/>
      <w:kern w:val="36"/>
      <w:sz w:val="36"/>
      <w:szCs w:val="28"/>
    </w:rPr>
  </w:style>
  <w:style w:type="paragraph" w:customStyle="1" w:styleId="DDTB4">
    <w:name w:val="DD TB4"/>
    <w:link w:val="DDTB4Char"/>
    <w:rsid w:val="00A905BF"/>
    <w:pPr>
      <w:spacing w:before="120" w:after="120" w:line="300" w:lineRule="atLeast"/>
    </w:pPr>
    <w:rPr>
      <w:rFonts w:ascii="Arial" w:hAnsi="Arial" w:cs="Arial"/>
      <w:bCs/>
      <w:noProof/>
      <w:color w:val="455565"/>
      <w:spacing w:val="10"/>
      <w:kern w:val="24"/>
      <w:sz w:val="24"/>
      <w:szCs w:val="28"/>
    </w:rPr>
  </w:style>
  <w:style w:type="character" w:customStyle="1" w:styleId="DDTB4Char">
    <w:name w:val="DD TB4 Char"/>
    <w:basedOn w:val="Title1DocumentTypeChar"/>
    <w:link w:val="DDTB4"/>
    <w:rsid w:val="00A905BF"/>
    <w:rPr>
      <w:rFonts w:ascii="Arial" w:hAnsi="Arial" w:cs="Arial"/>
      <w:b w:val="0"/>
      <w:bCs/>
      <w:noProof/>
      <w:color w:val="455565"/>
      <w:spacing w:val="10"/>
      <w:kern w:val="24"/>
      <w:sz w:val="24"/>
      <w:szCs w:val="28"/>
    </w:rPr>
  </w:style>
  <w:style w:type="paragraph" w:customStyle="1" w:styleId="DDSmallPrint">
    <w:name w:val="DD Small Print"/>
    <w:basedOn w:val="Normal"/>
    <w:uiPriority w:val="79"/>
    <w:unhideWhenUsed/>
    <w:rsid w:val="00A905BF"/>
    <w:pPr>
      <w:spacing w:line="230" w:lineRule="atLeast"/>
    </w:pPr>
    <w:rPr>
      <w:bCs w:val="0"/>
      <w:color w:val="455565"/>
      <w:spacing w:val="0"/>
      <w:kern w:val="17"/>
      <w:sz w:val="17"/>
      <w:lang w:eastAsia="en-US"/>
    </w:rPr>
  </w:style>
  <w:style w:type="character" w:customStyle="1" w:styleId="Heading1Char">
    <w:name w:val="Heading 1 Char"/>
    <w:aliases w:val="H1 Char,rp_Heading 1 Char,Bold 18 Char,Heading Char,h1 Char,3 Char,Main Heading Char,contents Char,h1 chapter heading Char,Part Char,proj Char,proj1 Char,proj5 Char,proj6 Char,proj7 Char,proj8 Char,proj9 Char,proj10 Char,proj11 Char"/>
    <w:basedOn w:val="DefaultParagraphFont"/>
    <w:link w:val="Heading1"/>
    <w:rsid w:val="00CD234B"/>
    <w:rPr>
      <w:rFonts w:ascii="Arial" w:hAnsi="Arial" w:cs="Arial"/>
      <w:b/>
      <w:bCs/>
      <w:color w:val="0072BC"/>
      <w:spacing w:val="10"/>
      <w:kern w:val="32"/>
      <w:sz w:val="32"/>
      <w:szCs w:val="28"/>
      <w:lang w:eastAsia="en-US"/>
    </w:rPr>
  </w:style>
  <w:style w:type="paragraph" w:customStyle="1" w:styleId="DDBodyText">
    <w:name w:val="DD Body Text"/>
    <w:link w:val="DDBodyTextChar"/>
    <w:qFormat/>
    <w:rsid w:val="00311D67"/>
    <w:pPr>
      <w:spacing w:before="180" w:after="120" w:line="260" w:lineRule="atLeast"/>
      <w:ind w:left="851"/>
    </w:pPr>
    <w:rPr>
      <w:rFonts w:ascii="Arial" w:hAnsi="Arial" w:cs="Arial"/>
      <w:color w:val="000000"/>
      <w:spacing w:val="10"/>
      <w:kern w:val="20"/>
      <w:lang w:eastAsia="en-US"/>
    </w:rPr>
  </w:style>
  <w:style w:type="character" w:customStyle="1" w:styleId="DDBodyTextChar">
    <w:name w:val="DD Body Text Char"/>
    <w:basedOn w:val="DefaultParagraphFont"/>
    <w:link w:val="DDBodyText"/>
    <w:rsid w:val="00311D67"/>
    <w:rPr>
      <w:rFonts w:ascii="Arial" w:hAnsi="Arial" w:cs="Arial"/>
      <w:color w:val="000000"/>
      <w:spacing w:val="10"/>
      <w:kern w:val="20"/>
      <w:lang w:eastAsia="en-US"/>
    </w:rPr>
  </w:style>
  <w:style w:type="character" w:customStyle="1" w:styleId="Heading2Char">
    <w:name w:val="Heading 2 Char"/>
    <w:aliases w:val="H2 Char,Second level Char,T2 Char,h2 Char,2 Char,sub-sect Char,body Char,Attribute Heading 2 Char,test Char,h2 main heading Char,2m Char,h 2 Char,Header 2 Char,l2 Char,sh2 Char,1h Char,Major Char,Agt Head 2 Char,Normalhead2 Char,a Char"/>
    <w:basedOn w:val="DefaultParagraphFont"/>
    <w:link w:val="Heading2"/>
    <w:rsid w:val="00741E90"/>
    <w:rPr>
      <w:rFonts w:ascii="Arial" w:hAnsi="Arial" w:cs="Arial"/>
      <w:b/>
      <w:bCs/>
      <w:iCs/>
      <w:color w:val="0072BC"/>
      <w:spacing w:val="10"/>
      <w:kern w:val="24"/>
      <w:sz w:val="24"/>
      <w:szCs w:val="22"/>
      <w:lang w:eastAsia="en-US"/>
    </w:rPr>
  </w:style>
  <w:style w:type="numbering" w:customStyle="1" w:styleId="DDGreyBulletList">
    <w:name w:val="_DD Grey Bullet List"/>
    <w:uiPriority w:val="89"/>
    <w:rsid w:val="00510755"/>
    <w:pPr>
      <w:numPr>
        <w:numId w:val="24"/>
      </w:numPr>
    </w:pPr>
  </w:style>
  <w:style w:type="paragraph" w:customStyle="1" w:styleId="DDGreyBullet1">
    <w:name w:val="DD Grey Bullet 1"/>
    <w:basedOn w:val="Normal"/>
    <w:uiPriority w:val="29"/>
    <w:rsid w:val="00510755"/>
    <w:pPr>
      <w:numPr>
        <w:numId w:val="23"/>
      </w:numPr>
      <w:spacing w:before="120" w:after="120"/>
    </w:pPr>
    <w:rPr>
      <w:bCs w:val="0"/>
      <w:color w:val="455565"/>
      <w:kern w:val="20"/>
      <w:lang w:eastAsia="en-US"/>
    </w:rPr>
  </w:style>
  <w:style w:type="paragraph" w:customStyle="1" w:styleId="DDGreyBullet2">
    <w:name w:val="DD Grey Bullet 2"/>
    <w:basedOn w:val="Normal"/>
    <w:uiPriority w:val="29"/>
    <w:rsid w:val="00510755"/>
    <w:pPr>
      <w:numPr>
        <w:ilvl w:val="1"/>
        <w:numId w:val="23"/>
      </w:numPr>
    </w:pPr>
    <w:rPr>
      <w:bCs w:val="0"/>
      <w:color w:val="455565"/>
      <w:kern w:val="20"/>
      <w:lang w:eastAsia="en-US"/>
    </w:rPr>
  </w:style>
  <w:style w:type="paragraph" w:customStyle="1" w:styleId="DDGreyBullet3">
    <w:name w:val="DD Grey Bullet 3"/>
    <w:basedOn w:val="Normal"/>
    <w:uiPriority w:val="29"/>
    <w:rsid w:val="00510755"/>
    <w:pPr>
      <w:numPr>
        <w:ilvl w:val="2"/>
        <w:numId w:val="23"/>
      </w:numPr>
      <w:spacing w:before="40" w:after="40"/>
    </w:pPr>
    <w:rPr>
      <w:bCs w:val="0"/>
      <w:color w:val="455565"/>
      <w:kern w:val="20"/>
      <w:lang w:eastAsia="en-US"/>
    </w:rPr>
  </w:style>
  <w:style w:type="paragraph" w:customStyle="1" w:styleId="DDGreyBullet4">
    <w:name w:val="DD Grey Bullet 4"/>
    <w:basedOn w:val="Normal"/>
    <w:uiPriority w:val="59"/>
    <w:rsid w:val="00510755"/>
    <w:pPr>
      <w:numPr>
        <w:ilvl w:val="3"/>
        <w:numId w:val="23"/>
      </w:numPr>
      <w:spacing w:before="120" w:after="120"/>
    </w:pPr>
    <w:rPr>
      <w:bCs w:val="0"/>
      <w:color w:val="455565"/>
      <w:kern w:val="20"/>
      <w:lang w:eastAsia="en-US"/>
    </w:rPr>
  </w:style>
  <w:style w:type="paragraph" w:customStyle="1" w:styleId="DDGreyBullet5">
    <w:name w:val="DD Grey Bullet 5"/>
    <w:basedOn w:val="Normal"/>
    <w:uiPriority w:val="29"/>
    <w:rsid w:val="00510755"/>
    <w:pPr>
      <w:numPr>
        <w:ilvl w:val="4"/>
        <w:numId w:val="23"/>
      </w:numPr>
      <w:spacing w:before="120" w:after="120"/>
    </w:pPr>
    <w:rPr>
      <w:bCs w:val="0"/>
      <w:color w:val="455565"/>
      <w:kern w:val="20"/>
      <w:lang w:eastAsia="en-US"/>
    </w:rPr>
  </w:style>
  <w:style w:type="paragraph" w:customStyle="1" w:styleId="DDGreyBullet6">
    <w:name w:val="DD Grey Bullet 6"/>
    <w:basedOn w:val="Normal"/>
    <w:uiPriority w:val="29"/>
    <w:rsid w:val="00510755"/>
    <w:pPr>
      <w:numPr>
        <w:ilvl w:val="5"/>
        <w:numId w:val="23"/>
      </w:numPr>
      <w:spacing w:before="120" w:after="120"/>
    </w:pPr>
    <w:rPr>
      <w:bCs w:val="0"/>
      <w:color w:val="455565"/>
      <w:kern w:val="20"/>
      <w:lang w:eastAsia="en-US"/>
    </w:rPr>
  </w:style>
  <w:style w:type="paragraph" w:customStyle="1" w:styleId="DDGreyBullet7">
    <w:name w:val="DD Grey Bullet 7"/>
    <w:basedOn w:val="Normal"/>
    <w:uiPriority w:val="29"/>
    <w:rsid w:val="00510755"/>
    <w:pPr>
      <w:numPr>
        <w:ilvl w:val="6"/>
        <w:numId w:val="23"/>
      </w:numPr>
      <w:spacing w:before="120" w:after="120"/>
    </w:pPr>
    <w:rPr>
      <w:bCs w:val="0"/>
      <w:color w:val="455565"/>
      <w:kern w:val="20"/>
      <w:lang w:eastAsia="en-US"/>
    </w:rPr>
  </w:style>
  <w:style w:type="paragraph" w:customStyle="1" w:styleId="DDGreyBullet8">
    <w:name w:val="DD Grey Bullet 8"/>
    <w:basedOn w:val="Normal"/>
    <w:uiPriority w:val="59"/>
    <w:rsid w:val="00510755"/>
    <w:pPr>
      <w:numPr>
        <w:ilvl w:val="7"/>
        <w:numId w:val="23"/>
      </w:numPr>
    </w:pPr>
    <w:rPr>
      <w:bCs w:val="0"/>
      <w:color w:val="455565"/>
      <w:kern w:val="20"/>
      <w:lang w:eastAsia="en-US"/>
    </w:rPr>
  </w:style>
  <w:style w:type="paragraph" w:customStyle="1" w:styleId="DDGreyBullet9">
    <w:name w:val="DD Grey Bullet 9"/>
    <w:basedOn w:val="Normal"/>
    <w:uiPriority w:val="29"/>
    <w:rsid w:val="00510755"/>
    <w:pPr>
      <w:numPr>
        <w:ilvl w:val="8"/>
        <w:numId w:val="23"/>
      </w:numPr>
      <w:spacing w:before="0" w:after="0"/>
    </w:pPr>
    <w:rPr>
      <w:bCs w:val="0"/>
      <w:color w:val="455565"/>
      <w:kern w:val="20"/>
      <w:lang w:eastAsia="en-US"/>
    </w:rPr>
  </w:style>
  <w:style w:type="paragraph" w:customStyle="1" w:styleId="DDGreyBodyText">
    <w:name w:val="DD Grey Body Text"/>
    <w:link w:val="DDGreyBodyTextChar"/>
    <w:uiPriority w:val="59"/>
    <w:qFormat/>
    <w:rsid w:val="00DE2143"/>
    <w:pPr>
      <w:spacing w:before="180" w:after="120" w:line="260" w:lineRule="atLeast"/>
      <w:ind w:left="850"/>
    </w:pPr>
    <w:rPr>
      <w:rFonts w:ascii="Arial" w:hAnsi="Arial" w:cs="Arial"/>
      <w:color w:val="455565"/>
      <w:spacing w:val="10"/>
      <w:kern w:val="20"/>
      <w:lang w:eastAsia="en-US"/>
    </w:rPr>
  </w:style>
  <w:style w:type="character" w:customStyle="1" w:styleId="DDGreyBodyTextChar">
    <w:name w:val="DD Grey Body Text Char"/>
    <w:link w:val="DDGreyBodyText"/>
    <w:uiPriority w:val="59"/>
    <w:rsid w:val="00DE2143"/>
    <w:rPr>
      <w:rFonts w:ascii="Arial" w:hAnsi="Arial" w:cs="Arial"/>
      <w:color w:val="455565"/>
      <w:spacing w:val="10"/>
      <w:kern w:val="20"/>
      <w:lang w:eastAsia="en-US"/>
    </w:rPr>
  </w:style>
  <w:style w:type="paragraph" w:customStyle="1" w:styleId="DDGreyTableBodyBoldText">
    <w:name w:val="DD Grey Table Body Bold Text"/>
    <w:basedOn w:val="Normal"/>
    <w:next w:val="Normal"/>
    <w:uiPriority w:val="64"/>
    <w:rsid w:val="000C47B5"/>
    <w:pPr>
      <w:keepNext/>
      <w:keepLines/>
      <w:spacing w:line="240" w:lineRule="atLeast"/>
    </w:pPr>
    <w:rPr>
      <w:b/>
      <w:bCs w:val="0"/>
      <w:color w:val="455565"/>
      <w:spacing w:val="8"/>
      <w:kern w:val="18"/>
      <w:sz w:val="18"/>
      <w:szCs w:val="18"/>
      <w:lang w:eastAsia="en-US"/>
    </w:rPr>
  </w:style>
  <w:style w:type="paragraph" w:customStyle="1" w:styleId="DDGreyTableBodyText">
    <w:name w:val="DD Grey Table Body Text"/>
    <w:link w:val="DDGreyTableBodyTextChar"/>
    <w:uiPriority w:val="34"/>
    <w:rsid w:val="000C47B5"/>
    <w:pPr>
      <w:spacing w:before="60" w:after="60" w:line="240" w:lineRule="atLeast"/>
    </w:pPr>
    <w:rPr>
      <w:rFonts w:ascii="Arial" w:hAnsi="Arial" w:cs="Arial"/>
      <w:color w:val="455565"/>
      <w:spacing w:val="8"/>
      <w:kern w:val="18"/>
      <w:sz w:val="18"/>
      <w:szCs w:val="18"/>
      <w:lang w:eastAsia="en-US"/>
    </w:rPr>
  </w:style>
  <w:style w:type="character" w:customStyle="1" w:styleId="DDGreyTableBodyTextChar">
    <w:name w:val="DD Grey Table Body Text Char"/>
    <w:basedOn w:val="DefaultParagraphFont"/>
    <w:link w:val="DDGreyTableBodyText"/>
    <w:uiPriority w:val="34"/>
    <w:rsid w:val="000C47B5"/>
    <w:rPr>
      <w:rFonts w:ascii="Arial" w:hAnsi="Arial" w:cs="Arial"/>
      <w:color w:val="455565"/>
      <w:spacing w:val="8"/>
      <w:kern w:val="18"/>
      <w:sz w:val="18"/>
      <w:szCs w:val="18"/>
      <w:lang w:eastAsia="en-US"/>
    </w:rPr>
  </w:style>
  <w:style w:type="character" w:customStyle="1" w:styleId="normaltextrun">
    <w:name w:val="normaltextrun"/>
    <w:basedOn w:val="DefaultParagraphFont"/>
    <w:rsid w:val="00AC776A"/>
  </w:style>
  <w:style w:type="character" w:customStyle="1" w:styleId="eop">
    <w:name w:val="eop"/>
    <w:basedOn w:val="DefaultParagraphFont"/>
    <w:rsid w:val="00AC776A"/>
  </w:style>
  <w:style w:type="character" w:customStyle="1" w:styleId="CaptionChar">
    <w:name w:val="Caption Char"/>
    <w:aliases w:val="Caption DD Grey Indent Char,Figure Caption Char,cp Char,WWSP CAPTION Char,ca Char,ref Char,Fig &amp; Table Title Char,Resp caption Char,Caption Char1 Char1,Caption Char Char Char,Caption Char1 Char Char Char,Caption Char Char Char Char Char"/>
    <w:basedOn w:val="DefaultParagraphFont"/>
    <w:link w:val="Caption"/>
    <w:uiPriority w:val="8"/>
    <w:rsid w:val="00AA1FCE"/>
    <w:rPr>
      <w:rFonts w:ascii="Arial" w:hAnsi="Arial" w:cs="Arial"/>
      <w:i/>
      <w:color w:val="000000"/>
      <w:spacing w:val="10"/>
      <w:kern w:val="18"/>
      <w:sz w:val="18"/>
    </w:rPr>
  </w:style>
  <w:style w:type="character" w:customStyle="1" w:styleId="NTTTableWhiteHeaderChar">
    <w:name w:val="NTT Table White Header Char"/>
    <w:basedOn w:val="DefaultParagraphFont"/>
    <w:link w:val="NTTTableWhiteHeader"/>
    <w:rsid w:val="001165F6"/>
    <w:rPr>
      <w:rFonts w:ascii="Arial Bold" w:hAnsi="Arial Bold" w:cs="Arial"/>
      <w:b/>
      <w:color w:val="FFFFFF"/>
      <w:spacing w:val="8"/>
      <w:kern w:val="18"/>
      <w:sz w:val="18"/>
      <w:szCs w:val="18"/>
      <w:lang w:eastAsia="en-US"/>
    </w:rPr>
  </w:style>
  <w:style w:type="character" w:customStyle="1" w:styleId="NTTTableBodyTextChar">
    <w:name w:val="NTT Table Body Text Char"/>
    <w:basedOn w:val="DefaultParagraphFont"/>
    <w:link w:val="NTTTableBodyText"/>
    <w:uiPriority w:val="14"/>
    <w:rsid w:val="001165F6"/>
    <w:rPr>
      <w:rFonts w:ascii="Arial" w:hAnsi="Arial" w:cs="Arial"/>
      <w:color w:val="000000"/>
      <w:spacing w:val="8"/>
      <w:kern w:val="18"/>
      <w:sz w:val="18"/>
      <w:szCs w:val="18"/>
      <w:lang w:eastAsia="en-US"/>
    </w:rPr>
  </w:style>
  <w:style w:type="paragraph" w:customStyle="1" w:styleId="DDFlushLeftSubHeading">
    <w:name w:val="DD FlushLeft Sub Heading"/>
    <w:next w:val="Normal"/>
    <w:uiPriority w:val="3"/>
    <w:rsid w:val="008B7D77"/>
    <w:pPr>
      <w:keepNext/>
      <w:spacing w:before="240" w:after="60" w:line="300" w:lineRule="atLeast"/>
      <w:outlineLvl w:val="1"/>
    </w:pPr>
    <w:rPr>
      <w:rFonts w:ascii="Arial" w:eastAsia="MS PGothic" w:hAnsi="Arial" w:cs="Arial"/>
      <w:b/>
      <w:color w:val="69BE28"/>
      <w:spacing w:val="10"/>
      <w:kern w:val="24"/>
      <w:sz w:val="24"/>
      <w:szCs w:val="24"/>
      <w:lang w:eastAsia="ja-JP"/>
    </w:rPr>
  </w:style>
  <w:style w:type="paragraph" w:customStyle="1" w:styleId="DDTableBodyText">
    <w:name w:val="DD Table Body Text"/>
    <w:qFormat/>
    <w:rsid w:val="008B7D77"/>
    <w:pPr>
      <w:spacing w:before="60" w:after="60" w:line="240" w:lineRule="atLeast"/>
    </w:pPr>
    <w:rPr>
      <w:rFonts w:ascii="Arial" w:hAnsi="Arial" w:cs="Arial"/>
      <w:color w:val="000000"/>
      <w:spacing w:val="8"/>
      <w:kern w:val="18"/>
      <w:sz w:val="18"/>
      <w:szCs w:val="18"/>
      <w:lang w:eastAsia="en-US"/>
    </w:rPr>
  </w:style>
  <w:style w:type="paragraph" w:customStyle="1" w:styleId="DDFlushLeftSubSubHeading">
    <w:name w:val="DD FlushLeft Sub Sub Heading"/>
    <w:basedOn w:val="DDFlushLeftSubHeading"/>
    <w:next w:val="Normal"/>
    <w:link w:val="DDFlushLeftSubSubHeadingChar"/>
    <w:rsid w:val="008B7D77"/>
    <w:pPr>
      <w:outlineLvl w:val="2"/>
    </w:pPr>
    <w:rPr>
      <w:b w:val="0"/>
      <w:color w:val="455565"/>
    </w:rPr>
  </w:style>
  <w:style w:type="character" w:customStyle="1" w:styleId="DDFlushLeftSubSubHeadingChar">
    <w:name w:val="DD FlushLeft Sub Sub Heading Char"/>
    <w:basedOn w:val="DefaultParagraphFont"/>
    <w:link w:val="DDFlushLeftSubSubHeading"/>
    <w:rsid w:val="008B7D77"/>
    <w:rPr>
      <w:rFonts w:ascii="Arial" w:eastAsia="MS PGothic" w:hAnsi="Arial" w:cs="Arial"/>
      <w:color w:val="455565"/>
      <w:spacing w:val="10"/>
      <w:kern w:val="24"/>
      <w:sz w:val="24"/>
      <w:szCs w:val="24"/>
      <w:lang w:eastAsia="ja-JP"/>
    </w:rPr>
  </w:style>
  <w:style w:type="paragraph" w:customStyle="1" w:styleId="DDTableGreenHeader">
    <w:name w:val="DD Table Green Header"/>
    <w:link w:val="DDTableGreenHeaderChar"/>
    <w:uiPriority w:val="99"/>
    <w:rsid w:val="008B7D77"/>
    <w:pPr>
      <w:spacing w:before="120" w:after="120" w:line="260" w:lineRule="atLeast"/>
    </w:pPr>
    <w:rPr>
      <w:rFonts w:ascii="Arial" w:hAnsi="Arial" w:cs="Arial"/>
      <w:b/>
      <w:color w:val="69BE28"/>
      <w:spacing w:val="8"/>
      <w:kern w:val="18"/>
      <w:sz w:val="18"/>
      <w:szCs w:val="18"/>
      <w:lang w:eastAsia="en-US"/>
    </w:rPr>
  </w:style>
  <w:style w:type="numbering" w:customStyle="1" w:styleId="DDFlushGryBulletList">
    <w:name w:val="_DD Flush Gry Bullet List"/>
    <w:uiPriority w:val="89"/>
    <w:rsid w:val="008B7D77"/>
    <w:pPr>
      <w:numPr>
        <w:numId w:val="37"/>
      </w:numPr>
    </w:pPr>
  </w:style>
  <w:style w:type="paragraph" w:customStyle="1" w:styleId="DDFlushGryBullet1">
    <w:name w:val="DD Flush Gry Bullet 1"/>
    <w:basedOn w:val="Normal"/>
    <w:uiPriority w:val="99"/>
    <w:rsid w:val="008B7D77"/>
    <w:pPr>
      <w:numPr>
        <w:numId w:val="37"/>
      </w:numPr>
      <w:spacing w:before="120" w:after="120"/>
    </w:pPr>
    <w:rPr>
      <w:bCs w:val="0"/>
      <w:color w:val="455565"/>
      <w:kern w:val="20"/>
      <w:lang w:eastAsia="en-US"/>
    </w:rPr>
  </w:style>
  <w:style w:type="paragraph" w:customStyle="1" w:styleId="DDFlushGryBullet2">
    <w:name w:val="DD Flush Gry Bullet 2"/>
    <w:basedOn w:val="Normal"/>
    <w:uiPriority w:val="99"/>
    <w:rsid w:val="008B7D77"/>
    <w:pPr>
      <w:numPr>
        <w:ilvl w:val="1"/>
        <w:numId w:val="37"/>
      </w:numPr>
      <w:tabs>
        <w:tab w:val="clear" w:pos="567"/>
        <w:tab w:val="num" w:pos="1418"/>
      </w:tabs>
      <w:ind w:left="1418" w:hanging="284"/>
    </w:pPr>
    <w:rPr>
      <w:bCs w:val="0"/>
      <w:color w:val="455565"/>
      <w:kern w:val="20"/>
      <w:lang w:eastAsia="en-US"/>
    </w:rPr>
  </w:style>
  <w:style w:type="paragraph" w:customStyle="1" w:styleId="DDFlushGryBullet3">
    <w:name w:val="DD Flush Gry Bullet 3"/>
    <w:basedOn w:val="Normal"/>
    <w:uiPriority w:val="99"/>
    <w:rsid w:val="008B7D77"/>
    <w:pPr>
      <w:numPr>
        <w:ilvl w:val="2"/>
        <w:numId w:val="37"/>
      </w:numPr>
      <w:tabs>
        <w:tab w:val="clear" w:pos="851"/>
        <w:tab w:val="num" w:pos="1701"/>
      </w:tabs>
      <w:spacing w:before="0" w:after="0"/>
      <w:ind w:left="1701" w:hanging="283"/>
    </w:pPr>
    <w:rPr>
      <w:bCs w:val="0"/>
      <w:color w:val="455565"/>
      <w:kern w:val="20"/>
      <w:lang w:eastAsia="en-US"/>
    </w:rPr>
  </w:style>
  <w:style w:type="paragraph" w:customStyle="1" w:styleId="DDFlushGryBullet4">
    <w:name w:val="DD Flush Gry Bullet 4"/>
    <w:basedOn w:val="Normal"/>
    <w:uiPriority w:val="99"/>
    <w:rsid w:val="008B7D77"/>
    <w:pPr>
      <w:numPr>
        <w:ilvl w:val="3"/>
        <w:numId w:val="37"/>
      </w:numPr>
      <w:tabs>
        <w:tab w:val="clear" w:pos="567"/>
        <w:tab w:val="num" w:pos="1418"/>
      </w:tabs>
      <w:spacing w:before="120" w:after="120"/>
      <w:ind w:left="1418"/>
    </w:pPr>
    <w:rPr>
      <w:bCs w:val="0"/>
      <w:color w:val="455565"/>
      <w:kern w:val="20"/>
      <w:lang w:eastAsia="en-US"/>
    </w:rPr>
  </w:style>
  <w:style w:type="paragraph" w:customStyle="1" w:styleId="DDFlushGryBullet5">
    <w:name w:val="DD Flush Gry Bullet 5"/>
    <w:basedOn w:val="Normal"/>
    <w:uiPriority w:val="99"/>
    <w:rsid w:val="008B7D77"/>
    <w:pPr>
      <w:numPr>
        <w:ilvl w:val="4"/>
        <w:numId w:val="37"/>
      </w:numPr>
      <w:tabs>
        <w:tab w:val="clear" w:pos="567"/>
        <w:tab w:val="num" w:pos="1418"/>
      </w:tabs>
      <w:spacing w:before="120" w:after="120"/>
      <w:ind w:left="1418"/>
    </w:pPr>
    <w:rPr>
      <w:bCs w:val="0"/>
      <w:color w:val="455565"/>
      <w:kern w:val="20"/>
      <w:lang w:eastAsia="en-US"/>
    </w:rPr>
  </w:style>
  <w:style w:type="paragraph" w:customStyle="1" w:styleId="DDFlushGryBullet6">
    <w:name w:val="DD Flush Gry Bullet 6"/>
    <w:basedOn w:val="Normal"/>
    <w:uiPriority w:val="99"/>
    <w:rsid w:val="008B7D77"/>
    <w:pPr>
      <w:numPr>
        <w:ilvl w:val="5"/>
        <w:numId w:val="37"/>
      </w:numPr>
      <w:tabs>
        <w:tab w:val="clear" w:pos="567"/>
        <w:tab w:val="num" w:pos="1418"/>
      </w:tabs>
      <w:spacing w:before="120" w:after="120"/>
      <w:ind w:left="1418"/>
    </w:pPr>
    <w:rPr>
      <w:bCs w:val="0"/>
      <w:color w:val="455565"/>
      <w:kern w:val="20"/>
      <w:lang w:eastAsia="en-US"/>
    </w:rPr>
  </w:style>
  <w:style w:type="paragraph" w:customStyle="1" w:styleId="DDFlushGryBullet7">
    <w:name w:val="DD Flush Gry Bullet 7"/>
    <w:basedOn w:val="Normal"/>
    <w:uiPriority w:val="99"/>
    <w:rsid w:val="008B7D77"/>
    <w:pPr>
      <w:numPr>
        <w:ilvl w:val="6"/>
        <w:numId w:val="37"/>
      </w:numPr>
      <w:tabs>
        <w:tab w:val="clear" w:pos="567"/>
        <w:tab w:val="num" w:pos="1418"/>
      </w:tabs>
      <w:spacing w:before="120" w:after="120"/>
      <w:ind w:left="1418"/>
    </w:pPr>
    <w:rPr>
      <w:bCs w:val="0"/>
      <w:color w:val="455565"/>
      <w:kern w:val="20"/>
      <w:lang w:eastAsia="en-US"/>
    </w:rPr>
  </w:style>
  <w:style w:type="paragraph" w:customStyle="1" w:styleId="DDFlushGryBullet8">
    <w:name w:val="DD Flush Gry Bullet 8"/>
    <w:basedOn w:val="Normal"/>
    <w:uiPriority w:val="99"/>
    <w:rsid w:val="008B7D77"/>
    <w:pPr>
      <w:numPr>
        <w:ilvl w:val="7"/>
        <w:numId w:val="37"/>
      </w:numPr>
      <w:tabs>
        <w:tab w:val="clear" w:pos="1134"/>
        <w:tab w:val="num" w:pos="1985"/>
      </w:tabs>
      <w:ind w:left="1985"/>
    </w:pPr>
    <w:rPr>
      <w:bCs w:val="0"/>
      <w:color w:val="455565"/>
      <w:kern w:val="20"/>
      <w:lang w:eastAsia="en-US"/>
    </w:rPr>
  </w:style>
  <w:style w:type="paragraph" w:customStyle="1" w:styleId="DDFlushGryBullet9">
    <w:name w:val="DD Flush Gry Bullet 9"/>
    <w:basedOn w:val="Normal"/>
    <w:uiPriority w:val="99"/>
    <w:rsid w:val="008B7D77"/>
    <w:pPr>
      <w:numPr>
        <w:ilvl w:val="8"/>
        <w:numId w:val="37"/>
      </w:numPr>
      <w:tabs>
        <w:tab w:val="clear" w:pos="1701"/>
        <w:tab w:val="num" w:pos="2552"/>
      </w:tabs>
      <w:spacing w:before="0" w:after="0"/>
      <w:ind w:left="2552"/>
    </w:pPr>
    <w:rPr>
      <w:bCs w:val="0"/>
      <w:color w:val="455565"/>
      <w:kern w:val="20"/>
      <w:lang w:eastAsia="en-US"/>
    </w:rPr>
  </w:style>
  <w:style w:type="character" w:customStyle="1" w:styleId="DDTableGreenHeaderChar">
    <w:name w:val="DD Table Green Header Char"/>
    <w:basedOn w:val="DefaultParagraphFont"/>
    <w:link w:val="DDTableGreenHeader"/>
    <w:uiPriority w:val="99"/>
    <w:rsid w:val="008B7D77"/>
    <w:rPr>
      <w:rFonts w:ascii="Arial" w:hAnsi="Arial" w:cs="Arial"/>
      <w:b/>
      <w:color w:val="69BE28"/>
      <w:spacing w:val="8"/>
      <w:kern w:val="18"/>
      <w:sz w:val="18"/>
      <w:szCs w:val="18"/>
      <w:lang w:eastAsia="en-US"/>
    </w:rPr>
  </w:style>
  <w:style w:type="numbering" w:customStyle="1" w:styleId="DDGreyTableBulletList">
    <w:name w:val="_DD Grey Table Bullet List"/>
    <w:uiPriority w:val="89"/>
    <w:rsid w:val="00BF72BF"/>
    <w:pPr>
      <w:numPr>
        <w:numId w:val="38"/>
      </w:numPr>
    </w:pPr>
  </w:style>
  <w:style w:type="paragraph" w:customStyle="1" w:styleId="DDGreyTableBullet1">
    <w:name w:val="DD Grey Table Bullet 1"/>
    <w:basedOn w:val="Normal"/>
    <w:uiPriority w:val="64"/>
    <w:rsid w:val="00BF72BF"/>
    <w:pPr>
      <w:numPr>
        <w:numId w:val="38"/>
      </w:numPr>
      <w:spacing w:line="240" w:lineRule="atLeast"/>
    </w:pPr>
    <w:rPr>
      <w:bCs w:val="0"/>
      <w:color w:val="455565"/>
      <w:spacing w:val="8"/>
      <w:kern w:val="18"/>
      <w:sz w:val="18"/>
      <w:lang w:eastAsia="en-US"/>
    </w:rPr>
  </w:style>
  <w:style w:type="paragraph" w:customStyle="1" w:styleId="DDGreyTableBullet2">
    <w:name w:val="DD Grey Table Bullet 2"/>
    <w:basedOn w:val="Normal"/>
    <w:uiPriority w:val="64"/>
    <w:rsid w:val="00BF72BF"/>
    <w:pPr>
      <w:numPr>
        <w:ilvl w:val="1"/>
        <w:numId w:val="38"/>
      </w:numPr>
      <w:spacing w:line="240" w:lineRule="atLeast"/>
    </w:pPr>
    <w:rPr>
      <w:bCs w:val="0"/>
      <w:color w:val="455565"/>
      <w:spacing w:val="8"/>
      <w:kern w:val="18"/>
      <w:sz w:val="18"/>
      <w:lang w:eastAsia="en-US"/>
    </w:rPr>
  </w:style>
  <w:style w:type="paragraph" w:customStyle="1" w:styleId="DDGreyTableBullet3">
    <w:name w:val="DD Grey Table Bullet 3"/>
    <w:basedOn w:val="Normal"/>
    <w:uiPriority w:val="64"/>
    <w:rsid w:val="00BF72BF"/>
    <w:pPr>
      <w:numPr>
        <w:ilvl w:val="2"/>
        <w:numId w:val="38"/>
      </w:numPr>
      <w:spacing w:before="0" w:after="0" w:line="240" w:lineRule="atLeast"/>
    </w:pPr>
    <w:rPr>
      <w:bCs w:val="0"/>
      <w:color w:val="455565"/>
      <w:spacing w:val="8"/>
      <w:kern w:val="18"/>
      <w:sz w:val="18"/>
      <w:lang w:eastAsia="en-US"/>
    </w:rPr>
  </w:style>
  <w:style w:type="paragraph" w:customStyle="1" w:styleId="DDGreyTableBullet4">
    <w:name w:val="DD Grey Table Bullet 4"/>
    <w:basedOn w:val="Normal"/>
    <w:uiPriority w:val="64"/>
    <w:rsid w:val="00BF72BF"/>
    <w:pPr>
      <w:numPr>
        <w:ilvl w:val="3"/>
        <w:numId w:val="38"/>
      </w:numPr>
      <w:tabs>
        <w:tab w:val="left" w:pos="680"/>
      </w:tabs>
      <w:spacing w:line="240" w:lineRule="atLeast"/>
    </w:pPr>
    <w:rPr>
      <w:bCs w:val="0"/>
      <w:color w:val="455565"/>
      <w:spacing w:val="8"/>
      <w:kern w:val="18"/>
      <w:sz w:val="18"/>
      <w:lang w:eastAsia="en-US"/>
    </w:rPr>
  </w:style>
  <w:style w:type="paragraph" w:customStyle="1" w:styleId="DDGreyTableBullet5">
    <w:name w:val="DD Grey Table Bullet 5"/>
    <w:basedOn w:val="Normal"/>
    <w:uiPriority w:val="64"/>
    <w:rsid w:val="00BF72BF"/>
    <w:pPr>
      <w:numPr>
        <w:ilvl w:val="4"/>
        <w:numId w:val="38"/>
      </w:numPr>
      <w:tabs>
        <w:tab w:val="left" w:pos="680"/>
      </w:tabs>
      <w:spacing w:line="240" w:lineRule="atLeast"/>
    </w:pPr>
    <w:rPr>
      <w:bCs w:val="0"/>
      <w:color w:val="455565"/>
      <w:spacing w:val="8"/>
      <w:kern w:val="18"/>
      <w:sz w:val="18"/>
      <w:lang w:eastAsia="en-US"/>
    </w:rPr>
  </w:style>
  <w:style w:type="paragraph" w:customStyle="1" w:styleId="DDGreyTableBullet6">
    <w:name w:val="DD Grey Table Bullet 6"/>
    <w:basedOn w:val="Normal"/>
    <w:uiPriority w:val="64"/>
    <w:rsid w:val="00BF72BF"/>
    <w:pPr>
      <w:numPr>
        <w:ilvl w:val="5"/>
        <w:numId w:val="38"/>
      </w:numPr>
      <w:tabs>
        <w:tab w:val="left" w:pos="680"/>
      </w:tabs>
      <w:spacing w:line="240" w:lineRule="atLeast"/>
    </w:pPr>
    <w:rPr>
      <w:bCs w:val="0"/>
      <w:color w:val="455565"/>
      <w:spacing w:val="8"/>
      <w:kern w:val="18"/>
      <w:sz w:val="18"/>
      <w:lang w:eastAsia="en-US"/>
    </w:rPr>
  </w:style>
  <w:style w:type="paragraph" w:customStyle="1" w:styleId="DDGreyTableBullet7">
    <w:name w:val="DD Grey Table Bullet 7"/>
    <w:basedOn w:val="Normal"/>
    <w:uiPriority w:val="64"/>
    <w:rsid w:val="00BF72BF"/>
    <w:pPr>
      <w:numPr>
        <w:ilvl w:val="6"/>
        <w:numId w:val="38"/>
      </w:numPr>
      <w:spacing w:line="240" w:lineRule="atLeast"/>
    </w:pPr>
    <w:rPr>
      <w:bCs w:val="0"/>
      <w:color w:val="455565"/>
      <w:spacing w:val="8"/>
      <w:kern w:val="18"/>
      <w:sz w:val="18"/>
      <w:lang w:eastAsia="en-US"/>
    </w:rPr>
  </w:style>
  <w:style w:type="paragraph" w:customStyle="1" w:styleId="DDGreyTableBullet8">
    <w:name w:val="DD Grey Table Bullet 8"/>
    <w:basedOn w:val="Normal"/>
    <w:uiPriority w:val="64"/>
    <w:rsid w:val="00BF72BF"/>
    <w:pPr>
      <w:numPr>
        <w:ilvl w:val="7"/>
        <w:numId w:val="38"/>
      </w:numPr>
      <w:spacing w:line="240" w:lineRule="atLeast"/>
    </w:pPr>
    <w:rPr>
      <w:bCs w:val="0"/>
      <w:color w:val="455565"/>
      <w:spacing w:val="8"/>
      <w:kern w:val="18"/>
      <w:sz w:val="18"/>
      <w:lang w:eastAsia="en-US"/>
    </w:rPr>
  </w:style>
  <w:style w:type="paragraph" w:customStyle="1" w:styleId="DDGreyTableBullet9">
    <w:name w:val="DD Grey Table Bullet 9"/>
    <w:basedOn w:val="Normal"/>
    <w:uiPriority w:val="64"/>
    <w:rsid w:val="00BF72BF"/>
    <w:pPr>
      <w:numPr>
        <w:ilvl w:val="8"/>
        <w:numId w:val="38"/>
      </w:numPr>
      <w:spacing w:before="0" w:after="0" w:line="240" w:lineRule="atLeast"/>
    </w:pPr>
    <w:rPr>
      <w:bCs w:val="0"/>
      <w:color w:val="455565"/>
      <w:spacing w:val="8"/>
      <w:kern w:val="18"/>
      <w:sz w:val="18"/>
      <w:lang w:eastAsia="en-US"/>
    </w:rPr>
  </w:style>
  <w:style w:type="character" w:customStyle="1" w:styleId="Heading3Char">
    <w:name w:val="Heading 3 Char"/>
    <w:aliases w:val="H3 Char,rp_Heading 3 Char,l3 Char,h3 Char1,h3 Char Char,Head 3 Char,H31 Char,(Alt+3) Char,(Alt+3)1 Char,(Alt+3)2 Char,(Alt+3)3 Char,(Alt+3)4 Char,(Alt+3)5 Char,(Alt+3)6 Char,(Alt+3)11 Char,(Alt+3)21 Char,(Alt+3)31 Char,(Alt+3)41 Char"/>
    <w:basedOn w:val="DefaultParagraphFont"/>
    <w:link w:val="Heading3"/>
    <w:rsid w:val="00CF405F"/>
    <w:rPr>
      <w:rFonts w:ascii="Arial Bold" w:hAnsi="Arial Bold" w:cs="Arial"/>
      <w:b/>
      <w:color w:val="000000"/>
      <w:spacing w:val="10"/>
      <w:kern w:val="22"/>
      <w:sz w:val="22"/>
      <w:szCs w:val="22"/>
      <w:lang w:eastAsia="en-US"/>
    </w:rPr>
  </w:style>
  <w:style w:type="character" w:customStyle="1" w:styleId="Heading4Char">
    <w:name w:val="Heading 4 Char"/>
    <w:aliases w:val="rp_Heading 4 Char,H4 Char,h4 Char,(Alt+4) Char,minor header Char,Org Heading 2 Char,h41 Char,h42 Char,h411 Char,h43 Char,h412 Char,h44 Char,h413 Char,h45 Char,h414 Char,h46 Char,h415 Char,h47 Char,h416 Char,h48 Char,h417 Char,h49 Char"/>
    <w:basedOn w:val="DefaultParagraphFont"/>
    <w:link w:val="Heading4"/>
    <w:rsid w:val="00080B77"/>
    <w:rPr>
      <w:rFonts w:ascii="Arial Bold" w:hAnsi="Arial Bold" w:cs="Arial"/>
      <w:b/>
      <w:iCs/>
      <w:color w:val="000000"/>
      <w:spacing w:val="10"/>
      <w:kern w:val="20"/>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3054">
      <w:bodyDiv w:val="1"/>
      <w:marLeft w:val="0"/>
      <w:marRight w:val="0"/>
      <w:marTop w:val="0"/>
      <w:marBottom w:val="0"/>
      <w:divBdr>
        <w:top w:val="none" w:sz="0" w:space="0" w:color="auto"/>
        <w:left w:val="none" w:sz="0" w:space="0" w:color="auto"/>
        <w:bottom w:val="none" w:sz="0" w:space="0" w:color="auto"/>
        <w:right w:val="none" w:sz="0" w:space="0" w:color="auto"/>
      </w:divBdr>
    </w:div>
    <w:div w:id="72627088">
      <w:bodyDiv w:val="1"/>
      <w:marLeft w:val="0"/>
      <w:marRight w:val="0"/>
      <w:marTop w:val="0"/>
      <w:marBottom w:val="0"/>
      <w:divBdr>
        <w:top w:val="none" w:sz="0" w:space="0" w:color="auto"/>
        <w:left w:val="none" w:sz="0" w:space="0" w:color="auto"/>
        <w:bottom w:val="none" w:sz="0" w:space="0" w:color="auto"/>
        <w:right w:val="none" w:sz="0" w:space="0" w:color="auto"/>
      </w:divBdr>
    </w:div>
    <w:div w:id="133909925">
      <w:bodyDiv w:val="1"/>
      <w:marLeft w:val="0"/>
      <w:marRight w:val="0"/>
      <w:marTop w:val="0"/>
      <w:marBottom w:val="0"/>
      <w:divBdr>
        <w:top w:val="none" w:sz="0" w:space="0" w:color="auto"/>
        <w:left w:val="none" w:sz="0" w:space="0" w:color="auto"/>
        <w:bottom w:val="none" w:sz="0" w:space="0" w:color="auto"/>
        <w:right w:val="none" w:sz="0" w:space="0" w:color="auto"/>
      </w:divBdr>
    </w:div>
    <w:div w:id="308438052">
      <w:bodyDiv w:val="1"/>
      <w:marLeft w:val="0"/>
      <w:marRight w:val="0"/>
      <w:marTop w:val="0"/>
      <w:marBottom w:val="0"/>
      <w:divBdr>
        <w:top w:val="none" w:sz="0" w:space="0" w:color="auto"/>
        <w:left w:val="none" w:sz="0" w:space="0" w:color="auto"/>
        <w:bottom w:val="none" w:sz="0" w:space="0" w:color="auto"/>
        <w:right w:val="none" w:sz="0" w:space="0" w:color="auto"/>
      </w:divBdr>
    </w:div>
    <w:div w:id="308947185">
      <w:bodyDiv w:val="1"/>
      <w:marLeft w:val="0"/>
      <w:marRight w:val="0"/>
      <w:marTop w:val="0"/>
      <w:marBottom w:val="0"/>
      <w:divBdr>
        <w:top w:val="none" w:sz="0" w:space="0" w:color="auto"/>
        <w:left w:val="none" w:sz="0" w:space="0" w:color="auto"/>
        <w:bottom w:val="none" w:sz="0" w:space="0" w:color="auto"/>
        <w:right w:val="none" w:sz="0" w:space="0" w:color="auto"/>
      </w:divBdr>
    </w:div>
    <w:div w:id="434449791">
      <w:bodyDiv w:val="1"/>
      <w:marLeft w:val="0"/>
      <w:marRight w:val="0"/>
      <w:marTop w:val="0"/>
      <w:marBottom w:val="0"/>
      <w:divBdr>
        <w:top w:val="none" w:sz="0" w:space="0" w:color="auto"/>
        <w:left w:val="none" w:sz="0" w:space="0" w:color="auto"/>
        <w:bottom w:val="none" w:sz="0" w:space="0" w:color="auto"/>
        <w:right w:val="none" w:sz="0" w:space="0" w:color="auto"/>
      </w:divBdr>
    </w:div>
    <w:div w:id="444037106">
      <w:bodyDiv w:val="1"/>
      <w:marLeft w:val="0"/>
      <w:marRight w:val="0"/>
      <w:marTop w:val="0"/>
      <w:marBottom w:val="0"/>
      <w:divBdr>
        <w:top w:val="none" w:sz="0" w:space="0" w:color="auto"/>
        <w:left w:val="none" w:sz="0" w:space="0" w:color="auto"/>
        <w:bottom w:val="none" w:sz="0" w:space="0" w:color="auto"/>
        <w:right w:val="none" w:sz="0" w:space="0" w:color="auto"/>
      </w:divBdr>
    </w:div>
    <w:div w:id="515651765">
      <w:bodyDiv w:val="1"/>
      <w:marLeft w:val="0"/>
      <w:marRight w:val="0"/>
      <w:marTop w:val="0"/>
      <w:marBottom w:val="0"/>
      <w:divBdr>
        <w:top w:val="none" w:sz="0" w:space="0" w:color="auto"/>
        <w:left w:val="none" w:sz="0" w:space="0" w:color="auto"/>
        <w:bottom w:val="none" w:sz="0" w:space="0" w:color="auto"/>
        <w:right w:val="none" w:sz="0" w:space="0" w:color="auto"/>
      </w:divBdr>
      <w:divsChild>
        <w:div w:id="1693410672">
          <w:marLeft w:val="0"/>
          <w:marRight w:val="0"/>
          <w:marTop w:val="0"/>
          <w:marBottom w:val="0"/>
          <w:divBdr>
            <w:top w:val="none" w:sz="0" w:space="0" w:color="auto"/>
            <w:left w:val="none" w:sz="0" w:space="0" w:color="auto"/>
            <w:bottom w:val="none" w:sz="0" w:space="0" w:color="auto"/>
            <w:right w:val="none" w:sz="0" w:space="0" w:color="auto"/>
          </w:divBdr>
        </w:div>
      </w:divsChild>
    </w:div>
    <w:div w:id="519971588">
      <w:bodyDiv w:val="1"/>
      <w:marLeft w:val="0"/>
      <w:marRight w:val="0"/>
      <w:marTop w:val="0"/>
      <w:marBottom w:val="0"/>
      <w:divBdr>
        <w:top w:val="none" w:sz="0" w:space="0" w:color="auto"/>
        <w:left w:val="none" w:sz="0" w:space="0" w:color="auto"/>
        <w:bottom w:val="none" w:sz="0" w:space="0" w:color="auto"/>
        <w:right w:val="none" w:sz="0" w:space="0" w:color="auto"/>
      </w:divBdr>
    </w:div>
    <w:div w:id="648437695">
      <w:bodyDiv w:val="1"/>
      <w:marLeft w:val="0"/>
      <w:marRight w:val="0"/>
      <w:marTop w:val="0"/>
      <w:marBottom w:val="0"/>
      <w:divBdr>
        <w:top w:val="none" w:sz="0" w:space="0" w:color="auto"/>
        <w:left w:val="none" w:sz="0" w:space="0" w:color="auto"/>
        <w:bottom w:val="none" w:sz="0" w:space="0" w:color="auto"/>
        <w:right w:val="none" w:sz="0" w:space="0" w:color="auto"/>
      </w:divBdr>
    </w:div>
    <w:div w:id="715549589">
      <w:bodyDiv w:val="1"/>
      <w:marLeft w:val="0"/>
      <w:marRight w:val="0"/>
      <w:marTop w:val="0"/>
      <w:marBottom w:val="0"/>
      <w:divBdr>
        <w:top w:val="none" w:sz="0" w:space="0" w:color="auto"/>
        <w:left w:val="none" w:sz="0" w:space="0" w:color="auto"/>
        <w:bottom w:val="none" w:sz="0" w:space="0" w:color="auto"/>
        <w:right w:val="none" w:sz="0" w:space="0" w:color="auto"/>
      </w:divBdr>
    </w:div>
    <w:div w:id="748845146">
      <w:bodyDiv w:val="1"/>
      <w:marLeft w:val="0"/>
      <w:marRight w:val="0"/>
      <w:marTop w:val="0"/>
      <w:marBottom w:val="0"/>
      <w:divBdr>
        <w:top w:val="none" w:sz="0" w:space="0" w:color="auto"/>
        <w:left w:val="none" w:sz="0" w:space="0" w:color="auto"/>
        <w:bottom w:val="none" w:sz="0" w:space="0" w:color="auto"/>
        <w:right w:val="none" w:sz="0" w:space="0" w:color="auto"/>
      </w:divBdr>
    </w:div>
    <w:div w:id="835416542">
      <w:bodyDiv w:val="1"/>
      <w:marLeft w:val="0"/>
      <w:marRight w:val="0"/>
      <w:marTop w:val="0"/>
      <w:marBottom w:val="0"/>
      <w:divBdr>
        <w:top w:val="none" w:sz="0" w:space="0" w:color="auto"/>
        <w:left w:val="none" w:sz="0" w:space="0" w:color="auto"/>
        <w:bottom w:val="none" w:sz="0" w:space="0" w:color="auto"/>
        <w:right w:val="none" w:sz="0" w:space="0" w:color="auto"/>
      </w:divBdr>
    </w:div>
    <w:div w:id="924607544">
      <w:bodyDiv w:val="1"/>
      <w:marLeft w:val="0"/>
      <w:marRight w:val="0"/>
      <w:marTop w:val="0"/>
      <w:marBottom w:val="0"/>
      <w:divBdr>
        <w:top w:val="none" w:sz="0" w:space="0" w:color="auto"/>
        <w:left w:val="none" w:sz="0" w:space="0" w:color="auto"/>
        <w:bottom w:val="none" w:sz="0" w:space="0" w:color="auto"/>
        <w:right w:val="none" w:sz="0" w:space="0" w:color="auto"/>
      </w:divBdr>
    </w:div>
    <w:div w:id="1021130810">
      <w:bodyDiv w:val="1"/>
      <w:marLeft w:val="0"/>
      <w:marRight w:val="0"/>
      <w:marTop w:val="0"/>
      <w:marBottom w:val="0"/>
      <w:divBdr>
        <w:top w:val="none" w:sz="0" w:space="0" w:color="auto"/>
        <w:left w:val="none" w:sz="0" w:space="0" w:color="auto"/>
        <w:bottom w:val="none" w:sz="0" w:space="0" w:color="auto"/>
        <w:right w:val="none" w:sz="0" w:space="0" w:color="auto"/>
      </w:divBdr>
    </w:div>
    <w:div w:id="1060711353">
      <w:bodyDiv w:val="1"/>
      <w:marLeft w:val="0"/>
      <w:marRight w:val="0"/>
      <w:marTop w:val="0"/>
      <w:marBottom w:val="0"/>
      <w:divBdr>
        <w:top w:val="none" w:sz="0" w:space="0" w:color="auto"/>
        <w:left w:val="none" w:sz="0" w:space="0" w:color="auto"/>
        <w:bottom w:val="none" w:sz="0" w:space="0" w:color="auto"/>
        <w:right w:val="none" w:sz="0" w:space="0" w:color="auto"/>
      </w:divBdr>
    </w:div>
    <w:div w:id="1122310334">
      <w:bodyDiv w:val="1"/>
      <w:marLeft w:val="0"/>
      <w:marRight w:val="0"/>
      <w:marTop w:val="0"/>
      <w:marBottom w:val="0"/>
      <w:divBdr>
        <w:top w:val="none" w:sz="0" w:space="0" w:color="auto"/>
        <w:left w:val="none" w:sz="0" w:space="0" w:color="auto"/>
        <w:bottom w:val="none" w:sz="0" w:space="0" w:color="auto"/>
        <w:right w:val="none" w:sz="0" w:space="0" w:color="auto"/>
      </w:divBdr>
    </w:div>
    <w:div w:id="1368096442">
      <w:bodyDiv w:val="1"/>
      <w:marLeft w:val="0"/>
      <w:marRight w:val="0"/>
      <w:marTop w:val="0"/>
      <w:marBottom w:val="0"/>
      <w:divBdr>
        <w:top w:val="none" w:sz="0" w:space="0" w:color="auto"/>
        <w:left w:val="none" w:sz="0" w:space="0" w:color="auto"/>
        <w:bottom w:val="none" w:sz="0" w:space="0" w:color="auto"/>
        <w:right w:val="none" w:sz="0" w:space="0" w:color="auto"/>
      </w:divBdr>
    </w:div>
    <w:div w:id="1402099336">
      <w:bodyDiv w:val="1"/>
      <w:marLeft w:val="0"/>
      <w:marRight w:val="0"/>
      <w:marTop w:val="0"/>
      <w:marBottom w:val="0"/>
      <w:divBdr>
        <w:top w:val="none" w:sz="0" w:space="0" w:color="auto"/>
        <w:left w:val="none" w:sz="0" w:space="0" w:color="auto"/>
        <w:bottom w:val="none" w:sz="0" w:space="0" w:color="auto"/>
        <w:right w:val="none" w:sz="0" w:space="0" w:color="auto"/>
      </w:divBdr>
    </w:div>
    <w:div w:id="1408572886">
      <w:bodyDiv w:val="1"/>
      <w:marLeft w:val="0"/>
      <w:marRight w:val="0"/>
      <w:marTop w:val="0"/>
      <w:marBottom w:val="0"/>
      <w:divBdr>
        <w:top w:val="none" w:sz="0" w:space="0" w:color="auto"/>
        <w:left w:val="none" w:sz="0" w:space="0" w:color="auto"/>
        <w:bottom w:val="none" w:sz="0" w:space="0" w:color="auto"/>
        <w:right w:val="none" w:sz="0" w:space="0" w:color="auto"/>
      </w:divBdr>
    </w:div>
    <w:div w:id="1462067518">
      <w:bodyDiv w:val="1"/>
      <w:marLeft w:val="0"/>
      <w:marRight w:val="0"/>
      <w:marTop w:val="0"/>
      <w:marBottom w:val="0"/>
      <w:divBdr>
        <w:top w:val="none" w:sz="0" w:space="0" w:color="auto"/>
        <w:left w:val="none" w:sz="0" w:space="0" w:color="auto"/>
        <w:bottom w:val="none" w:sz="0" w:space="0" w:color="auto"/>
        <w:right w:val="none" w:sz="0" w:space="0" w:color="auto"/>
      </w:divBdr>
    </w:div>
    <w:div w:id="1495801021">
      <w:bodyDiv w:val="1"/>
      <w:marLeft w:val="0"/>
      <w:marRight w:val="0"/>
      <w:marTop w:val="0"/>
      <w:marBottom w:val="0"/>
      <w:divBdr>
        <w:top w:val="none" w:sz="0" w:space="0" w:color="auto"/>
        <w:left w:val="none" w:sz="0" w:space="0" w:color="auto"/>
        <w:bottom w:val="none" w:sz="0" w:space="0" w:color="auto"/>
        <w:right w:val="none" w:sz="0" w:space="0" w:color="auto"/>
      </w:divBdr>
    </w:div>
    <w:div w:id="1544054364">
      <w:bodyDiv w:val="1"/>
      <w:marLeft w:val="0"/>
      <w:marRight w:val="0"/>
      <w:marTop w:val="0"/>
      <w:marBottom w:val="0"/>
      <w:divBdr>
        <w:top w:val="none" w:sz="0" w:space="0" w:color="auto"/>
        <w:left w:val="none" w:sz="0" w:space="0" w:color="auto"/>
        <w:bottom w:val="none" w:sz="0" w:space="0" w:color="auto"/>
        <w:right w:val="none" w:sz="0" w:space="0" w:color="auto"/>
      </w:divBdr>
    </w:div>
    <w:div w:id="1674381069">
      <w:bodyDiv w:val="1"/>
      <w:marLeft w:val="0"/>
      <w:marRight w:val="0"/>
      <w:marTop w:val="0"/>
      <w:marBottom w:val="0"/>
      <w:divBdr>
        <w:top w:val="none" w:sz="0" w:space="0" w:color="auto"/>
        <w:left w:val="none" w:sz="0" w:space="0" w:color="auto"/>
        <w:bottom w:val="none" w:sz="0" w:space="0" w:color="auto"/>
        <w:right w:val="none" w:sz="0" w:space="0" w:color="auto"/>
      </w:divBdr>
    </w:div>
    <w:div w:id="1698769746">
      <w:bodyDiv w:val="1"/>
      <w:marLeft w:val="0"/>
      <w:marRight w:val="0"/>
      <w:marTop w:val="0"/>
      <w:marBottom w:val="0"/>
      <w:divBdr>
        <w:top w:val="none" w:sz="0" w:space="0" w:color="auto"/>
        <w:left w:val="none" w:sz="0" w:space="0" w:color="auto"/>
        <w:bottom w:val="none" w:sz="0" w:space="0" w:color="auto"/>
        <w:right w:val="none" w:sz="0" w:space="0" w:color="auto"/>
      </w:divBdr>
    </w:div>
    <w:div w:id="1778331659">
      <w:bodyDiv w:val="1"/>
      <w:marLeft w:val="0"/>
      <w:marRight w:val="0"/>
      <w:marTop w:val="0"/>
      <w:marBottom w:val="0"/>
      <w:divBdr>
        <w:top w:val="none" w:sz="0" w:space="0" w:color="auto"/>
        <w:left w:val="none" w:sz="0" w:space="0" w:color="auto"/>
        <w:bottom w:val="none" w:sz="0" w:space="0" w:color="auto"/>
        <w:right w:val="none" w:sz="0" w:space="0" w:color="auto"/>
      </w:divBdr>
    </w:div>
    <w:div w:id="1827669497">
      <w:bodyDiv w:val="1"/>
      <w:marLeft w:val="0"/>
      <w:marRight w:val="0"/>
      <w:marTop w:val="0"/>
      <w:marBottom w:val="0"/>
      <w:divBdr>
        <w:top w:val="none" w:sz="0" w:space="0" w:color="auto"/>
        <w:left w:val="none" w:sz="0" w:space="0" w:color="auto"/>
        <w:bottom w:val="none" w:sz="0" w:space="0" w:color="auto"/>
        <w:right w:val="none" w:sz="0" w:space="0" w:color="auto"/>
      </w:divBdr>
    </w:div>
    <w:div w:id="1841505951">
      <w:bodyDiv w:val="1"/>
      <w:marLeft w:val="0"/>
      <w:marRight w:val="0"/>
      <w:marTop w:val="0"/>
      <w:marBottom w:val="0"/>
      <w:divBdr>
        <w:top w:val="none" w:sz="0" w:space="0" w:color="auto"/>
        <w:left w:val="none" w:sz="0" w:space="0" w:color="auto"/>
        <w:bottom w:val="none" w:sz="0" w:space="0" w:color="auto"/>
        <w:right w:val="none" w:sz="0" w:space="0" w:color="auto"/>
      </w:divBdr>
    </w:div>
    <w:div w:id="1909345106">
      <w:bodyDiv w:val="1"/>
      <w:marLeft w:val="0"/>
      <w:marRight w:val="0"/>
      <w:marTop w:val="0"/>
      <w:marBottom w:val="0"/>
      <w:divBdr>
        <w:top w:val="none" w:sz="0" w:space="0" w:color="auto"/>
        <w:left w:val="none" w:sz="0" w:space="0" w:color="auto"/>
        <w:bottom w:val="none" w:sz="0" w:space="0" w:color="auto"/>
        <w:right w:val="none" w:sz="0" w:space="0" w:color="auto"/>
      </w:divBdr>
    </w:div>
    <w:div w:id="1914002475">
      <w:bodyDiv w:val="1"/>
      <w:marLeft w:val="0"/>
      <w:marRight w:val="0"/>
      <w:marTop w:val="0"/>
      <w:marBottom w:val="0"/>
      <w:divBdr>
        <w:top w:val="none" w:sz="0" w:space="0" w:color="auto"/>
        <w:left w:val="none" w:sz="0" w:space="0" w:color="auto"/>
        <w:bottom w:val="none" w:sz="0" w:space="0" w:color="auto"/>
        <w:right w:val="none" w:sz="0" w:space="0" w:color="auto"/>
      </w:divBdr>
    </w:div>
    <w:div w:id="1954362179">
      <w:bodyDiv w:val="1"/>
      <w:marLeft w:val="0"/>
      <w:marRight w:val="0"/>
      <w:marTop w:val="0"/>
      <w:marBottom w:val="0"/>
      <w:divBdr>
        <w:top w:val="none" w:sz="0" w:space="0" w:color="auto"/>
        <w:left w:val="none" w:sz="0" w:space="0" w:color="auto"/>
        <w:bottom w:val="none" w:sz="0" w:space="0" w:color="auto"/>
        <w:right w:val="none" w:sz="0" w:space="0" w:color="auto"/>
      </w:divBdr>
    </w:div>
    <w:div w:id="1958826851">
      <w:bodyDiv w:val="1"/>
      <w:marLeft w:val="0"/>
      <w:marRight w:val="0"/>
      <w:marTop w:val="0"/>
      <w:marBottom w:val="0"/>
      <w:divBdr>
        <w:top w:val="none" w:sz="0" w:space="0" w:color="auto"/>
        <w:left w:val="none" w:sz="0" w:space="0" w:color="auto"/>
        <w:bottom w:val="none" w:sz="0" w:space="0" w:color="auto"/>
        <w:right w:val="none" w:sz="0" w:space="0" w:color="auto"/>
      </w:divBdr>
    </w:div>
    <w:div w:id="2041857183">
      <w:bodyDiv w:val="1"/>
      <w:marLeft w:val="0"/>
      <w:marRight w:val="0"/>
      <w:marTop w:val="0"/>
      <w:marBottom w:val="0"/>
      <w:divBdr>
        <w:top w:val="none" w:sz="0" w:space="0" w:color="auto"/>
        <w:left w:val="none" w:sz="0" w:space="0" w:color="auto"/>
        <w:bottom w:val="none" w:sz="0" w:space="0" w:color="auto"/>
        <w:right w:val="none" w:sz="0" w:space="0" w:color="auto"/>
      </w:divBdr>
    </w:div>
    <w:div w:id="2116173930">
      <w:bodyDiv w:val="1"/>
      <w:marLeft w:val="0"/>
      <w:marRight w:val="0"/>
      <w:marTop w:val="0"/>
      <w:marBottom w:val="0"/>
      <w:divBdr>
        <w:top w:val="none" w:sz="0" w:space="0" w:color="auto"/>
        <w:left w:val="none" w:sz="0" w:space="0" w:color="auto"/>
        <w:bottom w:val="none" w:sz="0" w:space="0" w:color="auto"/>
        <w:right w:val="none" w:sz="0" w:space="0" w:color="auto"/>
      </w:divBdr>
    </w:div>
    <w:div w:id="2128813162">
      <w:bodyDiv w:val="1"/>
      <w:marLeft w:val="0"/>
      <w:marRight w:val="0"/>
      <w:marTop w:val="0"/>
      <w:marBottom w:val="0"/>
      <w:divBdr>
        <w:top w:val="none" w:sz="0" w:space="0" w:color="auto"/>
        <w:left w:val="none" w:sz="0" w:space="0" w:color="auto"/>
        <w:bottom w:val="none" w:sz="0" w:space="0" w:color="auto"/>
        <w:right w:val="none" w:sz="0" w:space="0" w:color="auto"/>
      </w:divBdr>
    </w:div>
    <w:div w:id="214257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learn.microsoft.com/en-us/azure/role-based-access-control/built-in-role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9/05/relationships/documenttasks" Target="documenttasks/documenttasks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www.microsoft.com/en-us/security/business/microsoft-entra-prici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ovan.kelly\AppData\Roaming\Microsoft\Templates\NTT%20Basic%20Word%20Template%20with%20Cover.dotx" TargetMode="External"/></Relationships>
</file>

<file path=word/documenttasks/documenttasks1.xml><?xml version="1.0" encoding="utf-8"?>
<t:Tasks xmlns:t="http://schemas.microsoft.com/office/tasks/2019/documenttasks" xmlns:oel="http://schemas.microsoft.com/office/2019/extlst">
  <t:Task id="{055AA7A8-00F7-478D-A6F4-7F759B6B0599}">
    <t:Anchor>
      <t:Comment id="570378590"/>
    </t:Anchor>
    <t:History>
      <t:Event id="{E0648486-242D-4BB6-B65B-A2D1C725460C}" time="2024-01-10T09:25:15.823Z">
        <t:Attribution userId="S::nickyle.alwar@dimensiondata.com::84412e35-a060-46e3-ad4c-9c617287599f" userProvider="AD" userName="Nickyle Alwar"/>
        <t:Anchor>
          <t:Comment id="570378590"/>
        </t:Anchor>
        <t:Create/>
      </t:Event>
      <t:Event id="{B106ED1E-339B-4CF7-B9A9-64F4CC48B7B3}" time="2024-01-10T09:25:15.823Z">
        <t:Attribution userId="S::nickyle.alwar@dimensiondata.com::84412e35-a060-46e3-ad4c-9c617287599f" userProvider="AD" userName="Nickyle Alwar"/>
        <t:Anchor>
          <t:Comment id="570378590"/>
        </t:Anchor>
        <t:Assign userId="S::lesley.vandenheever@dimensiondata.com::5fb060a0-8fed-462b-9304-9d7fb2e01332" userProvider="AD" userName="Lesley Van Den Heever"/>
      </t:Event>
      <t:Event id="{97C400B1-04E6-4618-B6A2-C49FCFBF640B}" time="2024-01-10T09:25:15.823Z">
        <t:Attribution userId="S::nickyle.alwar@dimensiondata.com::84412e35-a060-46e3-ad4c-9c617287599f" userProvider="AD" userName="Nickyle Alwar"/>
        <t:Anchor>
          <t:Comment id="570378590"/>
        </t:Anchor>
        <t:SetTitle title="@Lesley Van Den Heever "/>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BE5E960CFB641DFB59C54B3DE31EDD3"/>
        <w:category>
          <w:name w:val="General"/>
          <w:gallery w:val="placeholder"/>
        </w:category>
        <w:types>
          <w:type w:val="bbPlcHdr"/>
        </w:types>
        <w:behaviors>
          <w:behavior w:val="content"/>
        </w:behaviors>
        <w:guid w:val="{A383FC25-7A66-40F7-861C-C9CCF4181B51}"/>
      </w:docPartPr>
      <w:docPartBody>
        <w:p w:rsidR="002B73E8" w:rsidRDefault="005F2310" w:rsidP="005F2310">
          <w:pPr>
            <w:pStyle w:val="EBE5E960CFB641DFB59C54B3DE31EDD3"/>
          </w:pPr>
          <w:r w:rsidRPr="00384D15">
            <w:rPr>
              <w:rStyle w:val="PlaceholderText"/>
            </w:rPr>
            <w:t>[Title]</w:t>
          </w:r>
        </w:p>
      </w:docPartBody>
    </w:docPart>
    <w:docPart>
      <w:docPartPr>
        <w:name w:val="0A6C47B55BBA41C5B395556C68B3B75B"/>
        <w:category>
          <w:name w:val="General"/>
          <w:gallery w:val="placeholder"/>
        </w:category>
        <w:types>
          <w:type w:val="bbPlcHdr"/>
        </w:types>
        <w:behaviors>
          <w:behavior w:val="content"/>
        </w:behaviors>
        <w:guid w:val="{C7176361-2E9B-4456-8AA9-7B1862267CC6}"/>
      </w:docPartPr>
      <w:docPartBody>
        <w:p w:rsidR="00CD2FFF" w:rsidRDefault="00CD2FFF" w:rsidP="00CD2FFF">
          <w:pPr>
            <w:pStyle w:val="0A6C47B55BBA41C5B395556C68B3B75B"/>
          </w:pPr>
          <w:r w:rsidRPr="00384D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old">
    <w:panose1 w:val="020B0704020202020204"/>
    <w:charset w:val="00"/>
    <w:family w:val="auto"/>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C9B"/>
    <w:rsid w:val="000020E1"/>
    <w:rsid w:val="0003175D"/>
    <w:rsid w:val="0007065A"/>
    <w:rsid w:val="000C148F"/>
    <w:rsid w:val="0010697F"/>
    <w:rsid w:val="00121CEA"/>
    <w:rsid w:val="001277EC"/>
    <w:rsid w:val="00136D6B"/>
    <w:rsid w:val="00141446"/>
    <w:rsid w:val="00153E3F"/>
    <w:rsid w:val="00160046"/>
    <w:rsid w:val="00167752"/>
    <w:rsid w:val="001B20E3"/>
    <w:rsid w:val="001C26FD"/>
    <w:rsid w:val="001C784E"/>
    <w:rsid w:val="001D72A8"/>
    <w:rsid w:val="001F476E"/>
    <w:rsid w:val="00280DA6"/>
    <w:rsid w:val="002B73E8"/>
    <w:rsid w:val="002E7F61"/>
    <w:rsid w:val="003A0968"/>
    <w:rsid w:val="003B6D45"/>
    <w:rsid w:val="003C3662"/>
    <w:rsid w:val="003C6E73"/>
    <w:rsid w:val="003F0FC0"/>
    <w:rsid w:val="003F263A"/>
    <w:rsid w:val="00403854"/>
    <w:rsid w:val="00425CCF"/>
    <w:rsid w:val="00482FFE"/>
    <w:rsid w:val="004A0D4F"/>
    <w:rsid w:val="005246DC"/>
    <w:rsid w:val="005D5FC2"/>
    <w:rsid w:val="005F2310"/>
    <w:rsid w:val="00632636"/>
    <w:rsid w:val="00636266"/>
    <w:rsid w:val="00650D5F"/>
    <w:rsid w:val="00664C9B"/>
    <w:rsid w:val="00675700"/>
    <w:rsid w:val="006D4EAE"/>
    <w:rsid w:val="006E7BFC"/>
    <w:rsid w:val="00703A0C"/>
    <w:rsid w:val="0072344A"/>
    <w:rsid w:val="00793471"/>
    <w:rsid w:val="007E13F1"/>
    <w:rsid w:val="00850187"/>
    <w:rsid w:val="0087387B"/>
    <w:rsid w:val="008C502D"/>
    <w:rsid w:val="008D7975"/>
    <w:rsid w:val="008E1F38"/>
    <w:rsid w:val="008E3B87"/>
    <w:rsid w:val="008F2FB3"/>
    <w:rsid w:val="00956EA7"/>
    <w:rsid w:val="00997CA7"/>
    <w:rsid w:val="009C25E1"/>
    <w:rsid w:val="009D47D9"/>
    <w:rsid w:val="00A23A70"/>
    <w:rsid w:val="00A32939"/>
    <w:rsid w:val="00A6496A"/>
    <w:rsid w:val="00A97620"/>
    <w:rsid w:val="00AB5175"/>
    <w:rsid w:val="00AD4502"/>
    <w:rsid w:val="00AE233F"/>
    <w:rsid w:val="00B0006B"/>
    <w:rsid w:val="00B11C20"/>
    <w:rsid w:val="00B430C6"/>
    <w:rsid w:val="00B6329F"/>
    <w:rsid w:val="00B74B30"/>
    <w:rsid w:val="00C41E63"/>
    <w:rsid w:val="00C43044"/>
    <w:rsid w:val="00C565AD"/>
    <w:rsid w:val="00C614B4"/>
    <w:rsid w:val="00CA13F9"/>
    <w:rsid w:val="00CD2FFF"/>
    <w:rsid w:val="00D33954"/>
    <w:rsid w:val="00D43130"/>
    <w:rsid w:val="00D70CD2"/>
    <w:rsid w:val="00DA112E"/>
    <w:rsid w:val="00DE7832"/>
    <w:rsid w:val="00DF2419"/>
    <w:rsid w:val="00E30553"/>
    <w:rsid w:val="00E32B53"/>
    <w:rsid w:val="00E72494"/>
    <w:rsid w:val="00EC55BC"/>
    <w:rsid w:val="00EC7233"/>
    <w:rsid w:val="00EE7DC6"/>
    <w:rsid w:val="00F02BEE"/>
    <w:rsid w:val="00F21555"/>
    <w:rsid w:val="00F57C3B"/>
    <w:rsid w:val="00FA0089"/>
    <w:rsid w:val="00FA44EC"/>
    <w:rsid w:val="00FF3404"/>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CD2FFF"/>
    <w:rPr>
      <w:color w:val="455565"/>
    </w:rPr>
  </w:style>
  <w:style w:type="paragraph" w:customStyle="1" w:styleId="EBE5E960CFB641DFB59C54B3DE31EDD3">
    <w:name w:val="EBE5E960CFB641DFB59C54B3DE31EDD3"/>
    <w:rsid w:val="005F2310"/>
    <w:pPr>
      <w:spacing w:after="160" w:line="278" w:lineRule="auto"/>
    </w:pPr>
    <w:rPr>
      <w:kern w:val="2"/>
      <w:lang w:eastAsia="en-ZA"/>
      <w14:ligatures w14:val="standardContextual"/>
    </w:rPr>
  </w:style>
  <w:style w:type="paragraph" w:customStyle="1" w:styleId="0A6C47B55BBA41C5B395556C68B3B75B">
    <w:name w:val="0A6C47B55BBA41C5B395556C68B3B75B"/>
    <w:rsid w:val="00CD2FFF"/>
    <w:pPr>
      <w:spacing w:after="160" w:line="278" w:lineRule="auto"/>
    </w:pPr>
    <w:rPr>
      <w:kern w:val="2"/>
      <w:lang w:val="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NTT">
      <a:dk1>
        <a:srgbClr val="000000"/>
      </a:dk1>
      <a:lt1>
        <a:srgbClr val="FFFFFF"/>
      </a:lt1>
      <a:dk2>
        <a:srgbClr val="0072BC"/>
      </a:dk2>
      <a:lt2>
        <a:srgbClr val="FFFFFF"/>
      </a:lt2>
      <a:accent1>
        <a:srgbClr val="C8C8C8"/>
      </a:accent1>
      <a:accent2>
        <a:srgbClr val="DB3D23"/>
      </a:accent2>
      <a:accent3>
        <a:srgbClr val="0FC8F2"/>
      </a:accent3>
      <a:accent4>
        <a:srgbClr val="2CD5B6"/>
      </a:accent4>
      <a:accent5>
        <a:srgbClr val="001973"/>
      </a:accent5>
      <a:accent6>
        <a:srgbClr val="006150"/>
      </a:accent6>
      <a:hlink>
        <a:srgbClr val="0072BC"/>
      </a:hlink>
      <a:folHlink>
        <a:srgbClr val="C8C8C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2020-07-27T00:00:00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b23b7976-f817-4dc8-8ae1-72ef43167bc0" xsi:nil="true"/>
    <lcf76f155ced4ddcb4097134ff3c332f xmlns="d231b3cf-f987-464b-9eaa-5fc1746c403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62B70852342F564F9D4AE5DB9619E58C" ma:contentTypeVersion="18" ma:contentTypeDescription="Create a new document." ma:contentTypeScope="" ma:versionID="94ff879c94af031cd114f4b55690c742">
  <xsd:schema xmlns:xsd="http://www.w3.org/2001/XMLSchema" xmlns:xs="http://www.w3.org/2001/XMLSchema" xmlns:p="http://schemas.microsoft.com/office/2006/metadata/properties" xmlns:ns1="http://schemas.microsoft.com/sharepoint/v3" xmlns:ns2="d231b3cf-f987-464b-9eaa-5fc1746c403c" xmlns:ns3="b23b7976-f817-4dc8-8ae1-72ef43167bc0" targetNamespace="http://schemas.microsoft.com/office/2006/metadata/properties" ma:root="true" ma:fieldsID="eb41c952449b561d7d4019f45275d83c" ns1:_="" ns2:_="" ns3:_="">
    <xsd:import namespace="http://schemas.microsoft.com/sharepoint/v3"/>
    <xsd:import namespace="d231b3cf-f987-464b-9eaa-5fc1746c403c"/>
    <xsd:import namespace="b23b7976-f817-4dc8-8ae1-72ef43167bc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lcf76f155ced4ddcb4097134ff3c332f" minOccurs="0"/>
                <xsd:element ref="ns3:TaxCatchAll" minOccurs="0"/>
                <xsd:element ref="ns2:MediaServiceOCR"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31b3cf-f987-464b-9eaa-5fc1746c4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77122d2-e88d-4b4a-9837-8138ff3ddcf3"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element name="MediaServiceLocation" ma:index="24" nillable="true" ma:displayName="Location" ma:description="" ma:indexed="true" ma:internalName="MediaServiceLocation" ma:readOnly="true">
      <xsd:simpleType>
        <xsd:restriction base="dms:Text"/>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23b7976-f817-4dc8-8ae1-72ef43167bc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800ebe6-2c81-4312-b523-dfcf452f81e2}" ma:internalName="TaxCatchAll" ma:showField="CatchAllData" ma:web="b23b7976-f817-4dc8-8ae1-72ef43167bc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4E955-0D6F-4B8D-8A92-B5D874ACA508}">
  <ds:schemaRefs>
    <ds:schemaRef ds:uri="http://schemas.microsoft.com/office/2006/metadata/properties"/>
    <ds:schemaRef ds:uri="http://schemas.microsoft.com/office/infopath/2007/PartnerControls"/>
    <ds:schemaRef ds:uri="http://schemas.microsoft.com/sharepoint/v3"/>
    <ds:schemaRef ds:uri="b23b7976-f817-4dc8-8ae1-72ef43167bc0"/>
    <ds:schemaRef ds:uri="d231b3cf-f987-464b-9eaa-5fc1746c403c"/>
  </ds:schemaRefs>
</ds:datastoreItem>
</file>

<file path=customXml/itemProps3.xml><?xml version="1.0" encoding="utf-8"?>
<ds:datastoreItem xmlns:ds="http://schemas.openxmlformats.org/officeDocument/2006/customXml" ds:itemID="{EDDC6284-44A9-49BC-A8B4-F56A826F18A3}">
  <ds:schemaRefs>
    <ds:schemaRef ds:uri="http://schemas.openxmlformats.org/officeDocument/2006/bibliography"/>
  </ds:schemaRefs>
</ds:datastoreItem>
</file>

<file path=customXml/itemProps4.xml><?xml version="1.0" encoding="utf-8"?>
<ds:datastoreItem xmlns:ds="http://schemas.openxmlformats.org/officeDocument/2006/customXml" ds:itemID="{0B3C6CEE-9D6C-438B-8504-86B44D1678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231b3cf-f987-464b-9eaa-5fc1746c403c"/>
    <ds:schemaRef ds:uri="b23b7976-f817-4dc8-8ae1-72ef43167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9E08F8-860D-4402-AB92-49B8CCC6D0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NTT%20Basic%20Word%20Template%20with%20Cover.dotx</Template>
  <TotalTime>163</TotalTime>
  <Pages>1</Pages>
  <Words>5383</Words>
  <Characters>30688</Characters>
  <Application>Microsoft Office Word</Application>
  <DocSecurity>4</DocSecurity>
  <Lines>255</Lines>
  <Paragraphs>71</Paragraphs>
  <ScaleCrop>false</ScaleCrop>
  <Manager>Bertie Spijkerman</Manager>
  <Company/>
  <LinksUpToDate>false</LinksUpToDate>
  <CharactersWithSpaces>36000</CharactersWithSpaces>
  <SharedDoc>false</SharedDoc>
  <HyperlinkBase/>
  <HLinks>
    <vt:vector size="228" baseType="variant">
      <vt:variant>
        <vt:i4>1310800</vt:i4>
      </vt:variant>
      <vt:variant>
        <vt:i4>237</vt:i4>
      </vt:variant>
      <vt:variant>
        <vt:i4>0</vt:i4>
      </vt:variant>
      <vt:variant>
        <vt:i4>5</vt:i4>
      </vt:variant>
      <vt:variant>
        <vt:lpwstr>https://learn.microsoft.com/en-us/azure/role-based-access-control/built-in-roles</vt:lpwstr>
      </vt:variant>
      <vt:variant>
        <vt:lpwstr/>
      </vt:variant>
      <vt:variant>
        <vt:i4>5374022</vt:i4>
      </vt:variant>
      <vt:variant>
        <vt:i4>231</vt:i4>
      </vt:variant>
      <vt:variant>
        <vt:i4>0</vt:i4>
      </vt:variant>
      <vt:variant>
        <vt:i4>5</vt:i4>
      </vt:variant>
      <vt:variant>
        <vt:lpwstr>https://www.microsoft.com/en-us/security/business/microsoft-entra-pricing</vt:lpwstr>
      </vt:variant>
      <vt:variant>
        <vt:lpwstr/>
      </vt:variant>
      <vt:variant>
        <vt:i4>1245238</vt:i4>
      </vt:variant>
      <vt:variant>
        <vt:i4>218</vt:i4>
      </vt:variant>
      <vt:variant>
        <vt:i4>0</vt:i4>
      </vt:variant>
      <vt:variant>
        <vt:i4>5</vt:i4>
      </vt:variant>
      <vt:variant>
        <vt:lpwstr/>
      </vt:variant>
      <vt:variant>
        <vt:lpwstr>_Toc201052064</vt:lpwstr>
      </vt:variant>
      <vt:variant>
        <vt:i4>1245238</vt:i4>
      </vt:variant>
      <vt:variant>
        <vt:i4>209</vt:i4>
      </vt:variant>
      <vt:variant>
        <vt:i4>0</vt:i4>
      </vt:variant>
      <vt:variant>
        <vt:i4>5</vt:i4>
      </vt:variant>
      <vt:variant>
        <vt:lpwstr/>
      </vt:variant>
      <vt:variant>
        <vt:lpwstr>_Toc201052063</vt:lpwstr>
      </vt:variant>
      <vt:variant>
        <vt:i4>1245238</vt:i4>
      </vt:variant>
      <vt:variant>
        <vt:i4>203</vt:i4>
      </vt:variant>
      <vt:variant>
        <vt:i4>0</vt:i4>
      </vt:variant>
      <vt:variant>
        <vt:i4>5</vt:i4>
      </vt:variant>
      <vt:variant>
        <vt:lpwstr/>
      </vt:variant>
      <vt:variant>
        <vt:lpwstr>_Toc201052062</vt:lpwstr>
      </vt:variant>
      <vt:variant>
        <vt:i4>1245238</vt:i4>
      </vt:variant>
      <vt:variant>
        <vt:i4>197</vt:i4>
      </vt:variant>
      <vt:variant>
        <vt:i4>0</vt:i4>
      </vt:variant>
      <vt:variant>
        <vt:i4>5</vt:i4>
      </vt:variant>
      <vt:variant>
        <vt:lpwstr/>
      </vt:variant>
      <vt:variant>
        <vt:lpwstr>_Toc201052061</vt:lpwstr>
      </vt:variant>
      <vt:variant>
        <vt:i4>1245238</vt:i4>
      </vt:variant>
      <vt:variant>
        <vt:i4>191</vt:i4>
      </vt:variant>
      <vt:variant>
        <vt:i4>0</vt:i4>
      </vt:variant>
      <vt:variant>
        <vt:i4>5</vt:i4>
      </vt:variant>
      <vt:variant>
        <vt:lpwstr/>
      </vt:variant>
      <vt:variant>
        <vt:lpwstr>_Toc201052060</vt:lpwstr>
      </vt:variant>
      <vt:variant>
        <vt:i4>1048630</vt:i4>
      </vt:variant>
      <vt:variant>
        <vt:i4>185</vt:i4>
      </vt:variant>
      <vt:variant>
        <vt:i4>0</vt:i4>
      </vt:variant>
      <vt:variant>
        <vt:i4>5</vt:i4>
      </vt:variant>
      <vt:variant>
        <vt:lpwstr/>
      </vt:variant>
      <vt:variant>
        <vt:lpwstr>_Toc201052059</vt:lpwstr>
      </vt:variant>
      <vt:variant>
        <vt:i4>1048630</vt:i4>
      </vt:variant>
      <vt:variant>
        <vt:i4>179</vt:i4>
      </vt:variant>
      <vt:variant>
        <vt:i4>0</vt:i4>
      </vt:variant>
      <vt:variant>
        <vt:i4>5</vt:i4>
      </vt:variant>
      <vt:variant>
        <vt:lpwstr/>
      </vt:variant>
      <vt:variant>
        <vt:lpwstr>_Toc201052058</vt:lpwstr>
      </vt:variant>
      <vt:variant>
        <vt:i4>1048630</vt:i4>
      </vt:variant>
      <vt:variant>
        <vt:i4>173</vt:i4>
      </vt:variant>
      <vt:variant>
        <vt:i4>0</vt:i4>
      </vt:variant>
      <vt:variant>
        <vt:i4>5</vt:i4>
      </vt:variant>
      <vt:variant>
        <vt:lpwstr/>
      </vt:variant>
      <vt:variant>
        <vt:lpwstr>_Toc201052057</vt:lpwstr>
      </vt:variant>
      <vt:variant>
        <vt:i4>1048630</vt:i4>
      </vt:variant>
      <vt:variant>
        <vt:i4>167</vt:i4>
      </vt:variant>
      <vt:variant>
        <vt:i4>0</vt:i4>
      </vt:variant>
      <vt:variant>
        <vt:i4>5</vt:i4>
      </vt:variant>
      <vt:variant>
        <vt:lpwstr/>
      </vt:variant>
      <vt:variant>
        <vt:lpwstr>_Toc201052056</vt:lpwstr>
      </vt:variant>
      <vt:variant>
        <vt:i4>1048630</vt:i4>
      </vt:variant>
      <vt:variant>
        <vt:i4>161</vt:i4>
      </vt:variant>
      <vt:variant>
        <vt:i4>0</vt:i4>
      </vt:variant>
      <vt:variant>
        <vt:i4>5</vt:i4>
      </vt:variant>
      <vt:variant>
        <vt:lpwstr/>
      </vt:variant>
      <vt:variant>
        <vt:lpwstr>_Toc201052055</vt:lpwstr>
      </vt:variant>
      <vt:variant>
        <vt:i4>1048630</vt:i4>
      </vt:variant>
      <vt:variant>
        <vt:i4>155</vt:i4>
      </vt:variant>
      <vt:variant>
        <vt:i4>0</vt:i4>
      </vt:variant>
      <vt:variant>
        <vt:i4>5</vt:i4>
      </vt:variant>
      <vt:variant>
        <vt:lpwstr/>
      </vt:variant>
      <vt:variant>
        <vt:lpwstr>_Toc201052054</vt:lpwstr>
      </vt:variant>
      <vt:variant>
        <vt:i4>1048630</vt:i4>
      </vt:variant>
      <vt:variant>
        <vt:i4>149</vt:i4>
      </vt:variant>
      <vt:variant>
        <vt:i4>0</vt:i4>
      </vt:variant>
      <vt:variant>
        <vt:i4>5</vt:i4>
      </vt:variant>
      <vt:variant>
        <vt:lpwstr/>
      </vt:variant>
      <vt:variant>
        <vt:lpwstr>_Toc201052053</vt:lpwstr>
      </vt:variant>
      <vt:variant>
        <vt:i4>1048630</vt:i4>
      </vt:variant>
      <vt:variant>
        <vt:i4>143</vt:i4>
      </vt:variant>
      <vt:variant>
        <vt:i4>0</vt:i4>
      </vt:variant>
      <vt:variant>
        <vt:i4>5</vt:i4>
      </vt:variant>
      <vt:variant>
        <vt:lpwstr/>
      </vt:variant>
      <vt:variant>
        <vt:lpwstr>_Toc201052052</vt:lpwstr>
      </vt:variant>
      <vt:variant>
        <vt:i4>1048630</vt:i4>
      </vt:variant>
      <vt:variant>
        <vt:i4>137</vt:i4>
      </vt:variant>
      <vt:variant>
        <vt:i4>0</vt:i4>
      </vt:variant>
      <vt:variant>
        <vt:i4>5</vt:i4>
      </vt:variant>
      <vt:variant>
        <vt:lpwstr/>
      </vt:variant>
      <vt:variant>
        <vt:lpwstr>_Toc201052051</vt:lpwstr>
      </vt:variant>
      <vt:variant>
        <vt:i4>1048630</vt:i4>
      </vt:variant>
      <vt:variant>
        <vt:i4>131</vt:i4>
      </vt:variant>
      <vt:variant>
        <vt:i4>0</vt:i4>
      </vt:variant>
      <vt:variant>
        <vt:i4>5</vt:i4>
      </vt:variant>
      <vt:variant>
        <vt:lpwstr/>
      </vt:variant>
      <vt:variant>
        <vt:lpwstr>_Toc201052050</vt:lpwstr>
      </vt:variant>
      <vt:variant>
        <vt:i4>1114166</vt:i4>
      </vt:variant>
      <vt:variant>
        <vt:i4>125</vt:i4>
      </vt:variant>
      <vt:variant>
        <vt:i4>0</vt:i4>
      </vt:variant>
      <vt:variant>
        <vt:i4>5</vt:i4>
      </vt:variant>
      <vt:variant>
        <vt:lpwstr/>
      </vt:variant>
      <vt:variant>
        <vt:lpwstr>_Toc201052049</vt:lpwstr>
      </vt:variant>
      <vt:variant>
        <vt:i4>1114166</vt:i4>
      </vt:variant>
      <vt:variant>
        <vt:i4>119</vt:i4>
      </vt:variant>
      <vt:variant>
        <vt:i4>0</vt:i4>
      </vt:variant>
      <vt:variant>
        <vt:i4>5</vt:i4>
      </vt:variant>
      <vt:variant>
        <vt:lpwstr/>
      </vt:variant>
      <vt:variant>
        <vt:lpwstr>_Toc201052048</vt:lpwstr>
      </vt:variant>
      <vt:variant>
        <vt:i4>1114166</vt:i4>
      </vt:variant>
      <vt:variant>
        <vt:i4>113</vt:i4>
      </vt:variant>
      <vt:variant>
        <vt:i4>0</vt:i4>
      </vt:variant>
      <vt:variant>
        <vt:i4>5</vt:i4>
      </vt:variant>
      <vt:variant>
        <vt:lpwstr/>
      </vt:variant>
      <vt:variant>
        <vt:lpwstr>_Toc201052047</vt:lpwstr>
      </vt:variant>
      <vt:variant>
        <vt:i4>1114166</vt:i4>
      </vt:variant>
      <vt:variant>
        <vt:i4>107</vt:i4>
      </vt:variant>
      <vt:variant>
        <vt:i4>0</vt:i4>
      </vt:variant>
      <vt:variant>
        <vt:i4>5</vt:i4>
      </vt:variant>
      <vt:variant>
        <vt:lpwstr/>
      </vt:variant>
      <vt:variant>
        <vt:lpwstr>_Toc201052046</vt:lpwstr>
      </vt:variant>
      <vt:variant>
        <vt:i4>1114166</vt:i4>
      </vt:variant>
      <vt:variant>
        <vt:i4>101</vt:i4>
      </vt:variant>
      <vt:variant>
        <vt:i4>0</vt:i4>
      </vt:variant>
      <vt:variant>
        <vt:i4>5</vt:i4>
      </vt:variant>
      <vt:variant>
        <vt:lpwstr/>
      </vt:variant>
      <vt:variant>
        <vt:lpwstr>_Toc201052045</vt:lpwstr>
      </vt:variant>
      <vt:variant>
        <vt:i4>1114166</vt:i4>
      </vt:variant>
      <vt:variant>
        <vt:i4>95</vt:i4>
      </vt:variant>
      <vt:variant>
        <vt:i4>0</vt:i4>
      </vt:variant>
      <vt:variant>
        <vt:i4>5</vt:i4>
      </vt:variant>
      <vt:variant>
        <vt:lpwstr/>
      </vt:variant>
      <vt:variant>
        <vt:lpwstr>_Toc201052044</vt:lpwstr>
      </vt:variant>
      <vt:variant>
        <vt:i4>1114166</vt:i4>
      </vt:variant>
      <vt:variant>
        <vt:i4>89</vt:i4>
      </vt:variant>
      <vt:variant>
        <vt:i4>0</vt:i4>
      </vt:variant>
      <vt:variant>
        <vt:i4>5</vt:i4>
      </vt:variant>
      <vt:variant>
        <vt:lpwstr/>
      </vt:variant>
      <vt:variant>
        <vt:lpwstr>_Toc201052043</vt:lpwstr>
      </vt:variant>
      <vt:variant>
        <vt:i4>1114166</vt:i4>
      </vt:variant>
      <vt:variant>
        <vt:i4>83</vt:i4>
      </vt:variant>
      <vt:variant>
        <vt:i4>0</vt:i4>
      </vt:variant>
      <vt:variant>
        <vt:i4>5</vt:i4>
      </vt:variant>
      <vt:variant>
        <vt:lpwstr/>
      </vt:variant>
      <vt:variant>
        <vt:lpwstr>_Toc201052042</vt:lpwstr>
      </vt:variant>
      <vt:variant>
        <vt:i4>1114166</vt:i4>
      </vt:variant>
      <vt:variant>
        <vt:i4>77</vt:i4>
      </vt:variant>
      <vt:variant>
        <vt:i4>0</vt:i4>
      </vt:variant>
      <vt:variant>
        <vt:i4>5</vt:i4>
      </vt:variant>
      <vt:variant>
        <vt:lpwstr/>
      </vt:variant>
      <vt:variant>
        <vt:lpwstr>_Toc201052041</vt:lpwstr>
      </vt:variant>
      <vt:variant>
        <vt:i4>1114166</vt:i4>
      </vt:variant>
      <vt:variant>
        <vt:i4>71</vt:i4>
      </vt:variant>
      <vt:variant>
        <vt:i4>0</vt:i4>
      </vt:variant>
      <vt:variant>
        <vt:i4>5</vt:i4>
      </vt:variant>
      <vt:variant>
        <vt:lpwstr/>
      </vt:variant>
      <vt:variant>
        <vt:lpwstr>_Toc201052040</vt:lpwstr>
      </vt:variant>
      <vt:variant>
        <vt:i4>1441846</vt:i4>
      </vt:variant>
      <vt:variant>
        <vt:i4>65</vt:i4>
      </vt:variant>
      <vt:variant>
        <vt:i4>0</vt:i4>
      </vt:variant>
      <vt:variant>
        <vt:i4>5</vt:i4>
      </vt:variant>
      <vt:variant>
        <vt:lpwstr/>
      </vt:variant>
      <vt:variant>
        <vt:lpwstr>_Toc201052039</vt:lpwstr>
      </vt:variant>
      <vt:variant>
        <vt:i4>1441846</vt:i4>
      </vt:variant>
      <vt:variant>
        <vt:i4>56</vt:i4>
      </vt:variant>
      <vt:variant>
        <vt:i4>0</vt:i4>
      </vt:variant>
      <vt:variant>
        <vt:i4>5</vt:i4>
      </vt:variant>
      <vt:variant>
        <vt:lpwstr/>
      </vt:variant>
      <vt:variant>
        <vt:lpwstr>_Toc201052038</vt:lpwstr>
      </vt:variant>
      <vt:variant>
        <vt:i4>1441846</vt:i4>
      </vt:variant>
      <vt:variant>
        <vt:i4>50</vt:i4>
      </vt:variant>
      <vt:variant>
        <vt:i4>0</vt:i4>
      </vt:variant>
      <vt:variant>
        <vt:i4>5</vt:i4>
      </vt:variant>
      <vt:variant>
        <vt:lpwstr/>
      </vt:variant>
      <vt:variant>
        <vt:lpwstr>_Toc201052037</vt:lpwstr>
      </vt:variant>
      <vt:variant>
        <vt:i4>1441846</vt:i4>
      </vt:variant>
      <vt:variant>
        <vt:i4>44</vt:i4>
      </vt:variant>
      <vt:variant>
        <vt:i4>0</vt:i4>
      </vt:variant>
      <vt:variant>
        <vt:i4>5</vt:i4>
      </vt:variant>
      <vt:variant>
        <vt:lpwstr/>
      </vt:variant>
      <vt:variant>
        <vt:lpwstr>_Toc201052036</vt:lpwstr>
      </vt:variant>
      <vt:variant>
        <vt:i4>1441846</vt:i4>
      </vt:variant>
      <vt:variant>
        <vt:i4>38</vt:i4>
      </vt:variant>
      <vt:variant>
        <vt:i4>0</vt:i4>
      </vt:variant>
      <vt:variant>
        <vt:i4>5</vt:i4>
      </vt:variant>
      <vt:variant>
        <vt:lpwstr/>
      </vt:variant>
      <vt:variant>
        <vt:lpwstr>_Toc201052035</vt:lpwstr>
      </vt:variant>
      <vt:variant>
        <vt:i4>1441846</vt:i4>
      </vt:variant>
      <vt:variant>
        <vt:i4>32</vt:i4>
      </vt:variant>
      <vt:variant>
        <vt:i4>0</vt:i4>
      </vt:variant>
      <vt:variant>
        <vt:i4>5</vt:i4>
      </vt:variant>
      <vt:variant>
        <vt:lpwstr/>
      </vt:variant>
      <vt:variant>
        <vt:lpwstr>_Toc201052034</vt:lpwstr>
      </vt:variant>
      <vt:variant>
        <vt:i4>1441846</vt:i4>
      </vt:variant>
      <vt:variant>
        <vt:i4>26</vt:i4>
      </vt:variant>
      <vt:variant>
        <vt:i4>0</vt:i4>
      </vt:variant>
      <vt:variant>
        <vt:i4>5</vt:i4>
      </vt:variant>
      <vt:variant>
        <vt:lpwstr/>
      </vt:variant>
      <vt:variant>
        <vt:lpwstr>_Toc201052033</vt:lpwstr>
      </vt:variant>
      <vt:variant>
        <vt:i4>1441846</vt:i4>
      </vt:variant>
      <vt:variant>
        <vt:i4>20</vt:i4>
      </vt:variant>
      <vt:variant>
        <vt:i4>0</vt:i4>
      </vt:variant>
      <vt:variant>
        <vt:i4>5</vt:i4>
      </vt:variant>
      <vt:variant>
        <vt:lpwstr/>
      </vt:variant>
      <vt:variant>
        <vt:lpwstr>_Toc201052032</vt:lpwstr>
      </vt:variant>
      <vt:variant>
        <vt:i4>1441846</vt:i4>
      </vt:variant>
      <vt:variant>
        <vt:i4>14</vt:i4>
      </vt:variant>
      <vt:variant>
        <vt:i4>0</vt:i4>
      </vt:variant>
      <vt:variant>
        <vt:i4>5</vt:i4>
      </vt:variant>
      <vt:variant>
        <vt:lpwstr/>
      </vt:variant>
      <vt:variant>
        <vt:lpwstr>_Toc201052031</vt:lpwstr>
      </vt:variant>
      <vt:variant>
        <vt:i4>1441846</vt:i4>
      </vt:variant>
      <vt:variant>
        <vt:i4>8</vt:i4>
      </vt:variant>
      <vt:variant>
        <vt:i4>0</vt:i4>
      </vt:variant>
      <vt:variant>
        <vt:i4>5</vt:i4>
      </vt:variant>
      <vt:variant>
        <vt:lpwstr/>
      </vt:variant>
      <vt:variant>
        <vt:lpwstr>_Toc201052030</vt:lpwstr>
      </vt:variant>
      <vt:variant>
        <vt:i4>1507382</vt:i4>
      </vt:variant>
      <vt:variant>
        <vt:i4>2</vt:i4>
      </vt:variant>
      <vt:variant>
        <vt:i4>0</vt:i4>
      </vt:variant>
      <vt:variant>
        <vt:i4>5</vt:i4>
      </vt:variant>
      <vt:variant>
        <vt:lpwstr/>
      </vt:variant>
      <vt:variant>
        <vt:lpwstr>_Toc201052029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Low-level Design Document</dc:title>
  <dc:subject/>
  <dc:creator>Amber Hartnady (MEA)</dc:creator>
  <cp:keywords>NTT; Basic with Cover; Template; Cover Page; No strapline</cp:keywords>
  <dc:description>Region: All_x000d_Template: Basic with Cover - No strapline_x000d_Version: V8.04.01 3 Aug 2021_x000d_Collateral Version: 2.00</dc:description>
  <cp:lastModifiedBy>Nickyle Alwar</cp:lastModifiedBy>
  <cp:revision>764</cp:revision>
  <cp:lastPrinted>2025-06-17T18:26:00Z</cp:lastPrinted>
  <dcterms:created xsi:type="dcterms:W3CDTF">2025-03-06T17:56:00Z</dcterms:created>
  <dcterms:modified xsi:type="dcterms:W3CDTF">2025-06-17T09:27:00Z</dcterms:modified>
  <cp:category>Design Document</cp:category>
  <cp:contentStatus>Published</cp:contentStatus>
  <dc:language>English (UK)</dc:language>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Full">
    <vt:lpwstr>RCL Foods</vt:lpwstr>
  </property>
  <property fmtid="{D5CDD505-2E9C-101B-9397-08002B2CF9AE}" pid="3" name="Client">
    <vt:lpwstr>RCL Foods</vt:lpwstr>
  </property>
  <property fmtid="{D5CDD505-2E9C-101B-9397-08002B2CF9AE}" pid="4" name="DocType">
    <vt:lpwstr>Design Document</vt:lpwstr>
  </property>
  <property fmtid="{D5CDD505-2E9C-101B-9397-08002B2CF9AE}" pid="5" name="Submission Date">
    <vt:lpwstr>05/08/2024</vt:lpwstr>
  </property>
  <property fmtid="{D5CDD505-2E9C-101B-9397-08002B2CF9AE}" pid="6" name="Document Version">
    <vt:lpwstr>Version 0.01</vt:lpwstr>
  </property>
  <property fmtid="{D5CDD505-2E9C-101B-9397-08002B2CF9AE}" pid="7" name="Security">
    <vt:lpwstr>Confidential - Recipients Only</vt:lpwstr>
  </property>
  <property fmtid="{D5CDD505-2E9C-101B-9397-08002B2CF9AE}" pid="8" name="NTTRef">
    <vt:lpwstr>{Salesforce Number}</vt:lpwstr>
  </property>
  <property fmtid="{D5CDD505-2E9C-101B-9397-08002B2CF9AE}" pid="9" name="Region">
    <vt:lpwstr>All</vt:lpwstr>
  </property>
  <property fmtid="{D5CDD505-2E9C-101B-9397-08002B2CF9AE}" pid="10" name="FirstName">
    <vt:lpwstr>Bertie</vt:lpwstr>
  </property>
  <property fmtid="{D5CDD505-2E9C-101B-9397-08002B2CF9AE}" pid="11" name="LastName">
    <vt:lpwstr>Spijkerman</vt:lpwstr>
  </property>
  <property fmtid="{D5CDD505-2E9C-101B-9397-08002B2CF9AE}" pid="12" name="JobTitle">
    <vt:lpwstr>Senior Sales Specialist</vt:lpwstr>
  </property>
  <property fmtid="{D5CDD505-2E9C-101B-9397-08002B2CF9AE}" pid="13" name="AddrLine1">
    <vt:lpwstr>NTT DATA</vt:lpwstr>
  </property>
  <property fmtid="{D5CDD505-2E9C-101B-9397-08002B2CF9AE}" pid="14" name="AddrLine2">
    <vt:lpwstr>57 Sloane Street</vt:lpwstr>
  </property>
  <property fmtid="{D5CDD505-2E9C-101B-9397-08002B2CF9AE}" pid="15" name="AddrLine3">
    <vt:lpwstr>Cnr Sloane Street &amp; Main Road</vt:lpwstr>
  </property>
  <property fmtid="{D5CDD505-2E9C-101B-9397-08002B2CF9AE}" pid="16" name="AddrLine4">
    <vt:lpwstr>Bryanston</vt:lpwstr>
  </property>
  <property fmtid="{D5CDD505-2E9C-101B-9397-08002B2CF9AE}" pid="17" name="AddrLine5">
    <vt:lpwstr>Johannesburg</vt:lpwstr>
  </property>
  <property fmtid="{D5CDD505-2E9C-101B-9397-08002B2CF9AE}" pid="18" name="AddrLine6">
    <vt:lpwstr/>
  </property>
  <property fmtid="{D5CDD505-2E9C-101B-9397-08002B2CF9AE}" pid="19" name="Country">
    <vt:lpwstr>{South Africa}</vt:lpwstr>
  </property>
  <property fmtid="{D5CDD505-2E9C-101B-9397-08002B2CF9AE}" pid="20" name="Law">
    <vt:lpwstr>{South African}</vt:lpwstr>
  </property>
  <property fmtid="{D5CDD505-2E9C-101B-9397-08002B2CF9AE}" pid="21" name="Contact Number">
    <vt:lpwstr>+27 (11) 575 0000</vt:lpwstr>
  </property>
  <property fmtid="{D5CDD505-2E9C-101B-9397-08002B2CF9AE}" pid="22" name="Mobile">
    <vt:lpwstr/>
  </property>
  <property fmtid="{D5CDD505-2E9C-101B-9397-08002B2CF9AE}" pid="23" name="Contact Fax">
    <vt:lpwstr/>
  </property>
  <property fmtid="{D5CDD505-2E9C-101B-9397-08002B2CF9AE}" pid="24" name="Contact email">
    <vt:lpwstr>bertie.spijkerman@global.ntt</vt:lpwstr>
  </property>
  <property fmtid="{D5CDD505-2E9C-101B-9397-08002B2CF9AE}" pid="25" name="CollateralVersion">
    <vt:lpwstr>2.00</vt:lpwstr>
  </property>
  <property fmtid="{D5CDD505-2E9C-101B-9397-08002B2CF9AE}" pid="26" name="Date">
    <vt:lpwstr>05 Aug 2024</vt:lpwstr>
  </property>
  <property fmtid="{D5CDD505-2E9C-101B-9397-08002B2CF9AE}" pid="27" name="Initialized">
    <vt:bool>false</vt:bool>
  </property>
  <property fmtid="{D5CDD505-2E9C-101B-9397-08002B2CF9AE}" pid="28" name="InterCode">
    <vt:bool>false</vt:bool>
  </property>
  <property fmtid="{D5CDD505-2E9C-101B-9397-08002B2CF9AE}" pid="29" name="Tel">
    <vt:lpwstr>0000 000 0000</vt:lpwstr>
  </property>
  <property fmtid="{D5CDD505-2E9C-101B-9397-08002B2CF9AE}" pid="30" name="Fax">
    <vt:lpwstr>0000 000 0000</vt:lpwstr>
  </property>
  <property fmtid="{D5CDD505-2E9C-101B-9397-08002B2CF9AE}" pid="31" name="TemplateClass">
    <vt:lpwstr>Basic with Cover</vt:lpwstr>
  </property>
  <property fmtid="{D5CDD505-2E9C-101B-9397-08002B2CF9AE}" pid="32" name="TemplateDate">
    <vt:lpwstr>3 Aug 2021</vt:lpwstr>
  </property>
  <property fmtid="{D5CDD505-2E9C-101B-9397-08002B2CF9AE}" pid="33" name="TemplateVersion">
    <vt:lpwstr>V8.04.01</vt:lpwstr>
  </property>
  <property fmtid="{D5CDD505-2E9C-101B-9397-08002B2CF9AE}" pid="34" name="VsnNumb">
    <vt:lpwstr>0.01</vt:lpwstr>
  </property>
  <property fmtid="{D5CDD505-2E9C-101B-9397-08002B2CF9AE}" pid="35" name="ContentTypeId">
    <vt:lpwstr>0x01010062B70852342F564F9D4AE5DB9619E58C</vt:lpwstr>
  </property>
  <property fmtid="{D5CDD505-2E9C-101B-9397-08002B2CF9AE}" pid="36" name="Usageclassification">
    <vt:lpwstr/>
  </property>
  <property fmtid="{D5CDD505-2E9C-101B-9397-08002B2CF9AE}" pid="37" name="Documenttype">
    <vt:lpwstr/>
  </property>
  <property fmtid="{D5CDD505-2E9C-101B-9397-08002B2CF9AE}" pid="38" name="Geographicalarea">
    <vt:lpwstr/>
  </property>
  <property fmtid="{D5CDD505-2E9C-101B-9397-08002B2CF9AE}" pid="39" name="Functionalareas">
    <vt:lpwstr/>
  </property>
  <property fmtid="{D5CDD505-2E9C-101B-9397-08002B2CF9AE}" pid="40" name="MSIP_Label_b7b822c6-60f1-40ed-b70c-b5b27e9a6026_ActionId">
    <vt:lpwstr>3a60751f-e5a9-40e6-9150-f19cb5ab77d5</vt:lpwstr>
  </property>
  <property fmtid="{D5CDD505-2E9C-101B-9397-08002B2CF9AE}" pid="41" name="MSIP_Label_b7b822c6-60f1-40ed-b70c-b5b27e9a6026_Name">
    <vt:lpwstr>Confidential - All Employees</vt:lpwstr>
  </property>
  <property fmtid="{D5CDD505-2E9C-101B-9397-08002B2CF9AE}" pid="42" name="MSIP_Label_b7b822c6-60f1-40ed-b70c-b5b27e9a6026_SetDate">
    <vt:lpwstr>2022-11-02T10:24:04Z</vt:lpwstr>
  </property>
  <property fmtid="{D5CDD505-2E9C-101B-9397-08002B2CF9AE}" pid="43" name="MSIP_Label_b7b822c6-60f1-40ed-b70c-b5b27e9a6026_SiteId">
    <vt:lpwstr>e3cf3c98-a978-465f-8254-9d541eeea73c</vt:lpwstr>
  </property>
  <property fmtid="{D5CDD505-2E9C-101B-9397-08002B2CF9AE}" pid="44" name="MSIP_Label_b7b822c6-60f1-40ed-b70c-b5b27e9a6026_Enabled">
    <vt:lpwstr>True</vt:lpwstr>
  </property>
  <property fmtid="{D5CDD505-2E9C-101B-9397-08002B2CF9AE}" pid="45" name="MediaServiceImageTags">
    <vt:lpwstr/>
  </property>
  <property fmtid="{D5CDD505-2E9C-101B-9397-08002B2CF9AE}" pid="46" name="MSIP_Label_b7b822c6-60f1-40ed-b70c-b5b27e9a6026_Removed">
    <vt:lpwstr>False</vt:lpwstr>
  </property>
  <property fmtid="{D5CDD505-2E9C-101B-9397-08002B2CF9AE}" pid="47" name="MSIP_Label_b7b822c6-60f1-40ed-b70c-b5b27e9a6026_Extended_MSFT_Method">
    <vt:lpwstr>Standard</vt:lpwstr>
  </property>
  <property fmtid="{D5CDD505-2E9C-101B-9397-08002B2CF9AE}" pid="48" name="Sensitivity">
    <vt:lpwstr>Confidential - All Employees</vt:lpwstr>
  </property>
  <property fmtid="{D5CDD505-2E9C-101B-9397-08002B2CF9AE}" pid="49" name="HeadLine">
    <vt:lpwstr>RCL Foods Low-level Design Document</vt:lpwstr>
  </property>
  <property fmtid="{D5CDD505-2E9C-101B-9397-08002B2CF9AE}" pid="50" name="ClientRef">
    <vt:lpwstr/>
  </property>
  <property fmtid="{D5CDD505-2E9C-101B-9397-08002B2CF9AE}" pid="51" name="Valid Days">
    <vt:i4>30</vt:i4>
  </property>
  <property fmtid="{D5CDD505-2E9C-101B-9397-08002B2CF9AE}" pid="52" name="ValidityDate">
    <vt:lpwstr>05/08/2024</vt:lpwstr>
  </property>
</Properties>
</file>